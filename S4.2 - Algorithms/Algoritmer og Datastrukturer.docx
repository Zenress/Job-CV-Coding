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6F66B" w14:textId="77777777" w:rsidR="00117901" w:rsidRDefault="00117901" w:rsidP="00117901">
      <w:pPr>
        <w:pStyle w:val="Titel"/>
      </w:pPr>
      <w:r>
        <w:t>Algoritmer og datastrukturer</w:t>
      </w:r>
    </w:p>
    <w:p w14:paraId="5DFBEDAB" w14:textId="77777777" w:rsidR="00700EBA" w:rsidRPr="009C26B5" w:rsidRDefault="00700EBA" w:rsidP="00700EBA">
      <w:r>
        <w:t>I dette forløb arbejder vi med algoritmer og datastrukturer der kan optimere løsning af forskellige opgaver. Meget af dette findes allerede indbygget i .NET-bibliotekerne, men vi bygger dem selv fordi det giver en grundigere forståelse af løsningerne.</w:t>
      </w:r>
    </w:p>
    <w:p w14:paraId="2C352D18" w14:textId="444DC0F6" w:rsidR="00700EBA" w:rsidRDefault="00700EBA" w:rsidP="00117901">
      <w:pPr>
        <w:pStyle w:val="Unummereretoverskrift"/>
      </w:pPr>
      <w:r>
        <w:t>Formål med dette forløb</w:t>
      </w:r>
    </w:p>
    <w:p w14:paraId="75F0763B" w14:textId="203D7632" w:rsidR="006C779D" w:rsidRDefault="006C779D" w:rsidP="006C779D">
      <w:r>
        <w:t>Formålet med et forløb omkring forholdsvis avancerede algoritmer og datastrukturer er at udfordre eleven, at træne ham/hende i at udtænke strategier til at løse komplicerede eller komplekse opgaver.</w:t>
      </w:r>
    </w:p>
    <w:p w14:paraId="70EC1F5F" w14:textId="2D667B24" w:rsidR="00D758DB" w:rsidRPr="006C779D" w:rsidRDefault="00D758DB" w:rsidP="006C779D">
      <w:r>
        <w:t>En gevinst ved at arbejde med disse områder er også at eleven får kendskab til hvordan mange af de datastrukturer og metoder der findes i .Net-bibliotekerne er konstrueret, og derfor vil have bedre forudsætninger for at vælge den mest hensigtsmæssige datastruktur/</w:t>
      </w:r>
      <w:r w:rsidRPr="00D758DB">
        <w:rPr>
          <w:lang w:val="en-US"/>
        </w:rPr>
        <w:t>method</w:t>
      </w:r>
      <w:r>
        <w:t xml:space="preserve"> til løsning af en konkret opgave.</w:t>
      </w:r>
    </w:p>
    <w:p w14:paraId="390848CE" w14:textId="24D9A731" w:rsidR="00117901" w:rsidRDefault="00117901" w:rsidP="00117901">
      <w:pPr>
        <w:pStyle w:val="Unummereretoverskrift"/>
      </w:pPr>
      <w:r>
        <w:t>Faglige læringsmål</w:t>
      </w:r>
    </w:p>
    <w:p w14:paraId="4CEFD61F" w14:textId="619C4D48" w:rsidR="00700EBA" w:rsidRDefault="00700EBA" w:rsidP="00700EBA">
      <w:pPr>
        <w:pStyle w:val="Listeafsnit"/>
        <w:numPr>
          <w:ilvl w:val="0"/>
          <w:numId w:val="15"/>
        </w:numPr>
      </w:pPr>
      <w:r>
        <w:t>Forståelse af begrebet tidskompleksitet, samt O-notationen</w:t>
      </w:r>
    </w:p>
    <w:p w14:paraId="0E91A924" w14:textId="25069DDC" w:rsidR="00700EBA" w:rsidRDefault="00700EBA" w:rsidP="00700EBA">
      <w:pPr>
        <w:pStyle w:val="Listeafsnit"/>
        <w:numPr>
          <w:ilvl w:val="0"/>
          <w:numId w:val="15"/>
        </w:numPr>
      </w:pPr>
      <w:r>
        <w:t>Give en dybere forståelse for datalogiske problemstillinger</w:t>
      </w:r>
    </w:p>
    <w:p w14:paraId="28E7C867" w14:textId="5EC25DFB" w:rsidR="006C779D" w:rsidRDefault="006C779D" w:rsidP="00700EBA">
      <w:pPr>
        <w:pStyle w:val="Listeafsnit"/>
        <w:numPr>
          <w:ilvl w:val="0"/>
          <w:numId w:val="15"/>
        </w:numPr>
      </w:pPr>
      <w:r>
        <w:t xml:space="preserve">Erfaring med og forståelse af </w:t>
      </w:r>
      <w:r w:rsidRPr="006C779D">
        <w:rPr>
          <w:lang w:val="en-US"/>
        </w:rPr>
        <w:t>divide and conquer</w:t>
      </w:r>
      <w:r>
        <w:t xml:space="preserve"> strategier</w:t>
      </w:r>
    </w:p>
    <w:p w14:paraId="09E2BA2C" w14:textId="51EDBFE6" w:rsidR="00700EBA" w:rsidRDefault="00700EBA" w:rsidP="00700EBA">
      <w:pPr>
        <w:pStyle w:val="Listeafsnit"/>
        <w:numPr>
          <w:ilvl w:val="0"/>
          <w:numId w:val="15"/>
        </w:numPr>
      </w:pPr>
      <w:r>
        <w:t>Erfaring med at arbejde med mere komplicerede opgaver end administrative systemer</w:t>
      </w:r>
    </w:p>
    <w:p w14:paraId="784DE753" w14:textId="5801DF75" w:rsidR="00700EBA" w:rsidRPr="00700EBA" w:rsidRDefault="00700EBA" w:rsidP="00700EBA">
      <w:pPr>
        <w:pStyle w:val="Listeafsnit"/>
        <w:numPr>
          <w:ilvl w:val="0"/>
          <w:numId w:val="15"/>
        </w:numPr>
      </w:pPr>
      <w:r>
        <w:t xml:space="preserve">At eleven får en indsigt der sætter ham/hun i stand til at </w:t>
      </w:r>
    </w:p>
    <w:p w14:paraId="109745D6" w14:textId="23D11FAC" w:rsidR="00117901" w:rsidRDefault="00117901" w:rsidP="00117901">
      <w:pPr>
        <w:pStyle w:val="Unummereretoverskrift"/>
      </w:pPr>
      <w:r>
        <w:t>Konkrete elementer</w:t>
      </w:r>
    </w:p>
    <w:p w14:paraId="72D912B6" w14:textId="619FFE5A" w:rsidR="006C779D" w:rsidRDefault="006C779D" w:rsidP="005C2ACF">
      <w:pPr>
        <w:pStyle w:val="Listeafsnit"/>
        <w:numPr>
          <w:ilvl w:val="0"/>
          <w:numId w:val="11"/>
        </w:numPr>
      </w:pPr>
      <w:r>
        <w:t>Rekursion</w:t>
      </w:r>
    </w:p>
    <w:p w14:paraId="28B8D769" w14:textId="500782E3" w:rsidR="00DE6522" w:rsidRDefault="00D758DB" w:rsidP="005C2ACF">
      <w:pPr>
        <w:pStyle w:val="Listeafsnit"/>
        <w:numPr>
          <w:ilvl w:val="0"/>
          <w:numId w:val="11"/>
        </w:numPr>
      </w:pPr>
      <w:r>
        <w:t>Lineære datastrukturer arrays, l</w:t>
      </w:r>
      <w:r w:rsidR="005C2ACF">
        <w:t>inkede lister</w:t>
      </w:r>
    </w:p>
    <w:p w14:paraId="0BC7F318" w14:textId="35BC8278" w:rsidR="005C2ACF" w:rsidRDefault="005C2ACF" w:rsidP="005C2ACF">
      <w:pPr>
        <w:pStyle w:val="Listeafsnit"/>
        <w:numPr>
          <w:ilvl w:val="0"/>
          <w:numId w:val="13"/>
        </w:numPr>
        <w:rPr>
          <w:noProof/>
        </w:rPr>
      </w:pPr>
      <w:r>
        <w:rPr>
          <w:noProof/>
        </w:rPr>
        <w:t>QuickSort</w:t>
      </w:r>
    </w:p>
    <w:p w14:paraId="1BE6113C" w14:textId="689A0E13" w:rsidR="005C2ACF" w:rsidRDefault="005C2ACF" w:rsidP="005C2ACF">
      <w:pPr>
        <w:pStyle w:val="Listeafsnit"/>
        <w:numPr>
          <w:ilvl w:val="0"/>
          <w:numId w:val="14"/>
        </w:numPr>
        <w:rPr>
          <w:noProof/>
        </w:rPr>
      </w:pPr>
      <w:r>
        <w:rPr>
          <w:noProof/>
        </w:rPr>
        <w:t>MergeSort</w:t>
      </w:r>
    </w:p>
    <w:p w14:paraId="4DD886AE" w14:textId="06B3AED6" w:rsidR="00D758DB" w:rsidRDefault="00D758DB" w:rsidP="00D758DB">
      <w:pPr>
        <w:pStyle w:val="Listeafsnit"/>
        <w:numPr>
          <w:ilvl w:val="0"/>
          <w:numId w:val="14"/>
        </w:numPr>
      </w:pPr>
      <w:r>
        <w:t>Træstrukturer: Søgetræer, AVL, bunke/hob (</w:t>
      </w:r>
      <w:r w:rsidRPr="007F41BE">
        <w:rPr>
          <w:lang w:val="en-US"/>
        </w:rPr>
        <w:t>heap</w:t>
      </w:r>
      <w:r>
        <w:t>)</w:t>
      </w:r>
    </w:p>
    <w:p w14:paraId="3646F141" w14:textId="140BEF57" w:rsidR="00D758DB" w:rsidRDefault="00D758DB" w:rsidP="00D758DB">
      <w:pPr>
        <w:pStyle w:val="Listeafsnit"/>
        <w:numPr>
          <w:ilvl w:val="0"/>
          <w:numId w:val="14"/>
        </w:numPr>
      </w:pPr>
      <w:r>
        <w:t>Traversering af træer.</w:t>
      </w:r>
    </w:p>
    <w:p w14:paraId="791AE1FD" w14:textId="52DE0100" w:rsidR="005C2ACF" w:rsidRDefault="005C2ACF" w:rsidP="005C2ACF">
      <w:pPr>
        <w:pStyle w:val="Listeafsnit"/>
        <w:numPr>
          <w:ilvl w:val="0"/>
          <w:numId w:val="14"/>
        </w:numPr>
        <w:rPr>
          <w:noProof/>
        </w:rPr>
      </w:pPr>
      <w:r>
        <w:rPr>
          <w:noProof/>
        </w:rPr>
        <w:t>HeapSort</w:t>
      </w:r>
    </w:p>
    <w:p w14:paraId="29D94560" w14:textId="1760992D" w:rsidR="00D758DB" w:rsidRPr="00DE6522" w:rsidRDefault="00D758DB" w:rsidP="005C2ACF">
      <w:pPr>
        <w:pStyle w:val="Listeafsnit"/>
        <w:numPr>
          <w:ilvl w:val="0"/>
          <w:numId w:val="14"/>
        </w:numPr>
        <w:rPr>
          <w:noProof/>
        </w:rPr>
      </w:pPr>
      <w:r>
        <w:rPr>
          <w:noProof/>
        </w:rPr>
        <w:t>Grafer, den korteste vej i en graf</w:t>
      </w:r>
    </w:p>
    <w:p w14:paraId="165EEEF2" w14:textId="77777777" w:rsidR="00117901" w:rsidRDefault="00117901" w:rsidP="00117901">
      <w:pPr>
        <w:pStyle w:val="Unummereretoverskrift"/>
      </w:pPr>
      <w:r w:rsidRPr="003D73BE">
        <w:t>Forudsætninger</w:t>
      </w:r>
    </w:p>
    <w:p w14:paraId="53018956" w14:textId="77777777" w:rsidR="00117901" w:rsidRDefault="00117901" w:rsidP="00117901">
      <w:r>
        <w:t>Det er en forudsætning at man har et grundigt kendskab til programmering og trives ved løsning af små forholdsvis komplekse problemstillinger.</w:t>
      </w:r>
    </w:p>
    <w:p w14:paraId="7CFE96C2" w14:textId="7CC4B5EB" w:rsidR="00117901" w:rsidRDefault="00117901" w:rsidP="00117901">
      <w:r>
        <w:t xml:space="preserve">Det forudsættes at man har gennemført </w:t>
      </w:r>
      <w:r w:rsidR="00D758DB">
        <w:t xml:space="preserve">modulerne </w:t>
      </w:r>
      <w:r>
        <w:t>S1</w:t>
      </w:r>
      <w:r w:rsidR="00D758DB">
        <w:t>,</w:t>
      </w:r>
      <w:r>
        <w:t xml:space="preserve"> S2 og S3.</w:t>
      </w:r>
    </w:p>
    <w:p w14:paraId="4DEA8D9B" w14:textId="0187BAFA" w:rsidR="00117901" w:rsidRDefault="00117901" w:rsidP="00117901">
      <w:pPr>
        <w:pStyle w:val="Unummereretoverskrift"/>
      </w:pPr>
      <w:r>
        <w:t>Links</w:t>
      </w:r>
    </w:p>
    <w:p w14:paraId="4F1CCCB4" w14:textId="3B3CE2E3" w:rsidR="00630A5D" w:rsidRPr="00630A5D" w:rsidRDefault="00630A5D" w:rsidP="00630A5D">
      <w:r>
        <w:t xml:space="preserve">Her er lidt links til </w:t>
      </w:r>
      <w:r w:rsidR="004B2DFF">
        <w:t>yderligere</w:t>
      </w:r>
      <w:r>
        <w:t xml:space="preserve"> information om forskellige sorteringsalgoritmer. Hvis du savner ekstra information til nogle emner, kan det være en idé at </w:t>
      </w:r>
      <w:r w:rsidR="004B2DFF">
        <w:t>dykke ned her. Som udgangspunkt har jeg dog forsøgt selv at forklare alt relevant i dette dokument, så benyt kun disse links hvis du har behov for yderligere viden.</w:t>
      </w:r>
    </w:p>
    <w:p w14:paraId="3DF0DEB8" w14:textId="6701CDEF" w:rsidR="006C062B" w:rsidRDefault="009F4554" w:rsidP="00117901">
      <w:hyperlink r:id="rId8" w:history="1">
        <w:r w:rsidR="006C062B" w:rsidRPr="00254672">
          <w:rPr>
            <w:rStyle w:val="Hyperlink"/>
          </w:rPr>
          <w:t>https://en.wikipedia.org/wiki/Sorting_algorithm</w:t>
        </w:r>
      </w:hyperlink>
    </w:p>
    <w:p w14:paraId="3A475A56" w14:textId="4B462982" w:rsidR="00117901" w:rsidRDefault="009F4554" w:rsidP="00117901">
      <w:hyperlink r:id="rId9" w:history="1">
        <w:r w:rsidR="006C062B" w:rsidRPr="00254672">
          <w:rPr>
            <w:rStyle w:val="Hyperlink"/>
          </w:rPr>
          <w:t>https://www.cs.au.dk/~gerth/dADS1-13/Java-C++/</w:t>
        </w:r>
      </w:hyperlink>
    </w:p>
    <w:p w14:paraId="5E6165B7" w14:textId="5DB33857" w:rsidR="00117901" w:rsidRDefault="009F4554" w:rsidP="00117901">
      <w:hyperlink r:id="rId10" w:history="1">
        <w:r w:rsidR="00117901">
          <w:rPr>
            <w:rStyle w:val="Hyperlink"/>
          </w:rPr>
          <w:t>https://cs.au.dk/~gerth/dPersp15/</w:t>
        </w:r>
      </w:hyperlink>
    </w:p>
    <w:p w14:paraId="5987FA77" w14:textId="69CA2CEF" w:rsidR="00117901" w:rsidRDefault="009F4554" w:rsidP="00117901">
      <w:pPr>
        <w:rPr>
          <w:rStyle w:val="Hyperlink"/>
        </w:rPr>
      </w:pPr>
      <w:hyperlink r:id="rId11" w:history="1">
        <w:r w:rsidR="00117901">
          <w:rPr>
            <w:rStyle w:val="Hyperlink"/>
          </w:rPr>
          <w:t>https://slideplayer.dk/slide/2323461/</w:t>
        </w:r>
      </w:hyperlink>
    </w:p>
    <w:p w14:paraId="0C2AC503" w14:textId="08803B2F" w:rsidR="00F13639" w:rsidRDefault="009F4554" w:rsidP="00117901">
      <w:hyperlink r:id="rId12" w:history="1">
        <w:r w:rsidR="00F13639" w:rsidRPr="008D161F">
          <w:rPr>
            <w:rStyle w:val="Hyperlink"/>
          </w:rPr>
          <w:t>https://dotnetcoretutorials.com/2020/05/10/basic-sorting-algorithms-in-c/</w:t>
        </w:r>
      </w:hyperlink>
    </w:p>
    <w:p w14:paraId="50A09107" w14:textId="77777777" w:rsidR="00117901" w:rsidRDefault="00117901" w:rsidP="00117901">
      <w:r>
        <w:t xml:space="preserve">Ordbog: </w:t>
      </w:r>
    </w:p>
    <w:p w14:paraId="3AE8A5AA" w14:textId="78C72DBC" w:rsidR="00117901" w:rsidRDefault="009F4554" w:rsidP="00117901">
      <w:hyperlink r:id="rId13" w:history="1">
        <w:r w:rsidR="00117901" w:rsidRPr="002254C5">
          <w:rPr>
            <w:rStyle w:val="Hyperlink"/>
          </w:rPr>
          <w:t>https://thorehusfeldt.com/2011/03/29/danskalgoritmeterminologi/</w:t>
        </w:r>
      </w:hyperlink>
    </w:p>
    <w:p w14:paraId="0A2848B9" w14:textId="77777777" w:rsidR="00117901" w:rsidRDefault="00117901" w:rsidP="00117901">
      <w:pPr>
        <w:spacing w:after="160"/>
      </w:pPr>
      <w:r>
        <w:br w:type="page"/>
      </w:r>
    </w:p>
    <w:p w14:paraId="467A8C24" w14:textId="77777777" w:rsidR="00117901" w:rsidRPr="009C26B5" w:rsidRDefault="00117901" w:rsidP="00117901"/>
    <w:sdt>
      <w:sdtPr>
        <w:rPr>
          <w:rFonts w:asciiTheme="minorHAnsi" w:eastAsiaTheme="minorHAnsi" w:hAnsiTheme="minorHAnsi" w:cstheme="minorBidi"/>
          <w:color w:val="auto"/>
          <w:sz w:val="22"/>
          <w:szCs w:val="22"/>
          <w:lang w:eastAsia="en-US"/>
        </w:rPr>
        <w:id w:val="371592068"/>
        <w:docPartObj>
          <w:docPartGallery w:val="Table of Contents"/>
          <w:docPartUnique/>
        </w:docPartObj>
      </w:sdtPr>
      <w:sdtEndPr>
        <w:rPr>
          <w:b/>
          <w:bCs/>
        </w:rPr>
      </w:sdtEndPr>
      <w:sdtContent>
        <w:p w14:paraId="665F1DFD" w14:textId="77777777" w:rsidR="00117901" w:rsidRPr="00343432" w:rsidRDefault="00117901" w:rsidP="00117901">
          <w:pPr>
            <w:pStyle w:val="Overskrift"/>
            <w:rPr>
              <w:rStyle w:val="UnummereretoverskriftTegn"/>
            </w:rPr>
          </w:pPr>
          <w:r w:rsidRPr="00343432">
            <w:rPr>
              <w:rStyle w:val="UnummereretoverskriftTegn"/>
            </w:rPr>
            <w:t>Indhold</w:t>
          </w:r>
        </w:p>
        <w:p w14:paraId="60C423FD" w14:textId="0C59FAC2" w:rsidR="00B20EB3" w:rsidRDefault="00117901">
          <w:pPr>
            <w:pStyle w:val="Indholdsfortegnelse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87523606" w:history="1">
            <w:r w:rsidR="00B20EB3" w:rsidRPr="00477CB3">
              <w:rPr>
                <w:rStyle w:val="Hyperlink"/>
                <w:noProof/>
              </w:rPr>
              <w:t>1.</w:t>
            </w:r>
            <w:r w:rsidR="00B20EB3">
              <w:rPr>
                <w:rFonts w:eastAsiaTheme="minorEastAsia"/>
                <w:noProof/>
                <w:lang w:eastAsia="da-DK"/>
              </w:rPr>
              <w:tab/>
            </w:r>
            <w:r w:rsidR="00B20EB3" w:rsidRPr="00477CB3">
              <w:rPr>
                <w:rStyle w:val="Hyperlink"/>
                <w:noProof/>
              </w:rPr>
              <w:t>Introduktion</w:t>
            </w:r>
            <w:r w:rsidR="00B20EB3">
              <w:rPr>
                <w:noProof/>
                <w:webHidden/>
              </w:rPr>
              <w:tab/>
            </w:r>
            <w:r w:rsidR="00B20EB3">
              <w:rPr>
                <w:noProof/>
                <w:webHidden/>
              </w:rPr>
              <w:fldChar w:fldCharType="begin"/>
            </w:r>
            <w:r w:rsidR="00B20EB3">
              <w:rPr>
                <w:noProof/>
                <w:webHidden/>
              </w:rPr>
              <w:instrText xml:space="preserve"> PAGEREF _Toc87523606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5FA582C4" w14:textId="39BB817D" w:rsidR="00B20EB3" w:rsidRDefault="009F4554">
          <w:pPr>
            <w:pStyle w:val="Indholdsfortegnelse1"/>
            <w:tabs>
              <w:tab w:val="left" w:pos="440"/>
              <w:tab w:val="right" w:leader="dot" w:pos="9628"/>
            </w:tabs>
            <w:rPr>
              <w:rFonts w:eastAsiaTheme="minorEastAsia"/>
              <w:noProof/>
              <w:lang w:eastAsia="da-DK"/>
            </w:rPr>
          </w:pPr>
          <w:hyperlink w:anchor="_Toc87523607" w:history="1">
            <w:r w:rsidR="00B20EB3" w:rsidRPr="00477CB3">
              <w:rPr>
                <w:rStyle w:val="Hyperlink"/>
                <w:noProof/>
              </w:rPr>
              <w:t>2.</w:t>
            </w:r>
            <w:r w:rsidR="00B20EB3">
              <w:rPr>
                <w:rFonts w:eastAsiaTheme="minorEastAsia"/>
                <w:noProof/>
                <w:lang w:eastAsia="da-DK"/>
              </w:rPr>
              <w:tab/>
            </w:r>
            <w:r w:rsidR="00B20EB3" w:rsidRPr="00477CB3">
              <w:rPr>
                <w:rStyle w:val="Hyperlink"/>
                <w:noProof/>
              </w:rPr>
              <w:t>Rekursion</w:t>
            </w:r>
            <w:r w:rsidR="00B20EB3">
              <w:rPr>
                <w:noProof/>
                <w:webHidden/>
              </w:rPr>
              <w:tab/>
            </w:r>
            <w:r w:rsidR="00B20EB3">
              <w:rPr>
                <w:noProof/>
                <w:webHidden/>
              </w:rPr>
              <w:fldChar w:fldCharType="begin"/>
            </w:r>
            <w:r w:rsidR="00B20EB3">
              <w:rPr>
                <w:noProof/>
                <w:webHidden/>
              </w:rPr>
              <w:instrText xml:space="preserve"> PAGEREF _Toc87523607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B967B95" w14:textId="23853C91" w:rsidR="00B20EB3" w:rsidRDefault="009F4554">
          <w:pPr>
            <w:pStyle w:val="Indholdsfortegnelse2"/>
            <w:tabs>
              <w:tab w:val="left" w:pos="880"/>
              <w:tab w:val="right" w:leader="dot" w:pos="9628"/>
            </w:tabs>
            <w:rPr>
              <w:rFonts w:eastAsiaTheme="minorEastAsia"/>
              <w:noProof/>
              <w:lang w:eastAsia="da-DK"/>
            </w:rPr>
          </w:pPr>
          <w:hyperlink w:anchor="_Toc87523608" w:history="1">
            <w:r w:rsidR="00B20EB3" w:rsidRPr="00477CB3">
              <w:rPr>
                <w:rStyle w:val="Hyperlink"/>
                <w:noProof/>
              </w:rPr>
              <w:t>2.1.</w:t>
            </w:r>
            <w:r w:rsidR="00B20EB3">
              <w:rPr>
                <w:rFonts w:eastAsiaTheme="minorEastAsia"/>
                <w:noProof/>
                <w:lang w:eastAsia="da-DK"/>
              </w:rPr>
              <w:tab/>
            </w:r>
            <w:r w:rsidR="00B20EB3" w:rsidRPr="00477CB3">
              <w:rPr>
                <w:rStyle w:val="Hyperlink"/>
                <w:noProof/>
              </w:rPr>
              <w:t>Hvad er rekursion?</w:t>
            </w:r>
            <w:r w:rsidR="00B20EB3">
              <w:rPr>
                <w:noProof/>
                <w:webHidden/>
              </w:rPr>
              <w:tab/>
            </w:r>
            <w:r w:rsidR="00B20EB3">
              <w:rPr>
                <w:noProof/>
                <w:webHidden/>
              </w:rPr>
              <w:fldChar w:fldCharType="begin"/>
            </w:r>
            <w:r w:rsidR="00B20EB3">
              <w:rPr>
                <w:noProof/>
                <w:webHidden/>
              </w:rPr>
              <w:instrText xml:space="preserve"> PAGEREF _Toc87523608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070FEFEE" w14:textId="3F2D7022" w:rsidR="00B20EB3" w:rsidRDefault="009F4554">
          <w:pPr>
            <w:pStyle w:val="Indholdsfortegnelse2"/>
            <w:tabs>
              <w:tab w:val="left" w:pos="880"/>
              <w:tab w:val="right" w:leader="dot" w:pos="9628"/>
            </w:tabs>
            <w:rPr>
              <w:rFonts w:eastAsiaTheme="minorEastAsia"/>
              <w:noProof/>
              <w:lang w:eastAsia="da-DK"/>
            </w:rPr>
          </w:pPr>
          <w:hyperlink w:anchor="_Toc87523609" w:history="1">
            <w:r w:rsidR="00B20EB3" w:rsidRPr="00477CB3">
              <w:rPr>
                <w:rStyle w:val="Hyperlink"/>
                <w:noProof/>
              </w:rPr>
              <w:t>2.2.</w:t>
            </w:r>
            <w:r w:rsidR="00B20EB3">
              <w:rPr>
                <w:rFonts w:eastAsiaTheme="minorEastAsia"/>
                <w:noProof/>
                <w:lang w:eastAsia="da-DK"/>
              </w:rPr>
              <w:tab/>
            </w:r>
            <w:r w:rsidR="00B20EB3" w:rsidRPr="00477CB3">
              <w:rPr>
                <w:rStyle w:val="Hyperlink"/>
                <w:noProof/>
              </w:rPr>
              <w:t>Øvelser</w:t>
            </w:r>
            <w:r w:rsidR="00B20EB3">
              <w:rPr>
                <w:noProof/>
                <w:webHidden/>
              </w:rPr>
              <w:tab/>
            </w:r>
            <w:r w:rsidR="00B20EB3">
              <w:rPr>
                <w:noProof/>
                <w:webHidden/>
              </w:rPr>
              <w:fldChar w:fldCharType="begin"/>
            </w:r>
            <w:r w:rsidR="00B20EB3">
              <w:rPr>
                <w:noProof/>
                <w:webHidden/>
              </w:rPr>
              <w:instrText xml:space="preserve"> PAGEREF _Toc87523609 \h </w:instrText>
            </w:r>
            <w:r w:rsidR="00B20EB3">
              <w:rPr>
                <w:noProof/>
                <w:webHidden/>
              </w:rPr>
            </w:r>
            <w:r w:rsidR="00B20EB3">
              <w:rPr>
                <w:noProof/>
                <w:webHidden/>
              </w:rPr>
              <w:fldChar w:fldCharType="separate"/>
            </w:r>
            <w:r w:rsidR="001D7926">
              <w:rPr>
                <w:b/>
                <w:bCs/>
                <w:noProof/>
                <w:webHidden/>
              </w:rPr>
              <w:t>Fejl! Bogmærke er ikke defineret.</w:t>
            </w:r>
            <w:r w:rsidR="00B20EB3">
              <w:rPr>
                <w:noProof/>
                <w:webHidden/>
              </w:rPr>
              <w:fldChar w:fldCharType="end"/>
            </w:r>
          </w:hyperlink>
        </w:p>
        <w:p w14:paraId="0974270D" w14:textId="4E837EC3" w:rsidR="00B20EB3" w:rsidRDefault="009F4554">
          <w:pPr>
            <w:pStyle w:val="Indholdsfortegnelse3"/>
            <w:tabs>
              <w:tab w:val="left" w:pos="1320"/>
              <w:tab w:val="right" w:leader="dot" w:pos="9628"/>
            </w:tabs>
            <w:rPr>
              <w:rFonts w:eastAsiaTheme="minorEastAsia"/>
              <w:noProof/>
              <w:lang w:eastAsia="da-DK"/>
            </w:rPr>
          </w:pPr>
          <w:hyperlink w:anchor="_Toc87523610" w:history="1">
            <w:r w:rsidR="00B20EB3" w:rsidRPr="00477CB3">
              <w:rPr>
                <w:rStyle w:val="Hyperlink"/>
                <w:noProof/>
              </w:rPr>
              <w:t>2.2.1.</w:t>
            </w:r>
            <w:r w:rsidR="00B20EB3">
              <w:rPr>
                <w:rFonts w:eastAsiaTheme="minorEastAsia"/>
                <w:noProof/>
                <w:lang w:eastAsia="da-DK"/>
              </w:rPr>
              <w:tab/>
            </w:r>
            <w:r w:rsidR="00B20EB3" w:rsidRPr="00477CB3">
              <w:rPr>
                <w:rStyle w:val="Hyperlink"/>
                <w:noProof/>
                <w:lang w:val="en-US"/>
              </w:rPr>
              <w:t>Factorial</w:t>
            </w:r>
            <w:r w:rsidR="00B20EB3">
              <w:rPr>
                <w:noProof/>
                <w:webHidden/>
              </w:rPr>
              <w:tab/>
            </w:r>
            <w:r w:rsidR="00B20EB3">
              <w:rPr>
                <w:noProof/>
                <w:webHidden/>
              </w:rPr>
              <w:fldChar w:fldCharType="begin"/>
            </w:r>
            <w:r w:rsidR="00B20EB3">
              <w:rPr>
                <w:noProof/>
                <w:webHidden/>
              </w:rPr>
              <w:instrText xml:space="preserve"> PAGEREF _Toc87523610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480AC9EE" w14:textId="716293C5" w:rsidR="00B20EB3" w:rsidRDefault="009F4554">
          <w:pPr>
            <w:pStyle w:val="Indholdsfortegnelse3"/>
            <w:tabs>
              <w:tab w:val="left" w:pos="1320"/>
              <w:tab w:val="right" w:leader="dot" w:pos="9628"/>
            </w:tabs>
            <w:rPr>
              <w:rFonts w:eastAsiaTheme="minorEastAsia"/>
              <w:noProof/>
              <w:lang w:eastAsia="da-DK"/>
            </w:rPr>
          </w:pPr>
          <w:hyperlink w:anchor="_Toc87523611" w:history="1">
            <w:r w:rsidR="00B20EB3" w:rsidRPr="00477CB3">
              <w:rPr>
                <w:rStyle w:val="Hyperlink"/>
                <w:noProof/>
              </w:rPr>
              <w:t>2.2.2.</w:t>
            </w:r>
            <w:r w:rsidR="00B20EB3">
              <w:rPr>
                <w:rFonts w:eastAsiaTheme="minorEastAsia"/>
                <w:noProof/>
                <w:lang w:eastAsia="da-DK"/>
              </w:rPr>
              <w:tab/>
            </w:r>
            <w:r w:rsidR="00B20EB3" w:rsidRPr="00477CB3">
              <w:rPr>
                <w:rStyle w:val="Hyperlink"/>
                <w:noProof/>
              </w:rPr>
              <w:t>Fibonacci</w:t>
            </w:r>
            <w:r w:rsidR="00B20EB3">
              <w:rPr>
                <w:noProof/>
                <w:webHidden/>
              </w:rPr>
              <w:tab/>
            </w:r>
            <w:r w:rsidR="00B20EB3">
              <w:rPr>
                <w:noProof/>
                <w:webHidden/>
              </w:rPr>
              <w:fldChar w:fldCharType="begin"/>
            </w:r>
            <w:r w:rsidR="00B20EB3">
              <w:rPr>
                <w:noProof/>
                <w:webHidden/>
              </w:rPr>
              <w:instrText xml:space="preserve"> PAGEREF _Toc87523611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0F18FBE" w14:textId="4349F31C" w:rsidR="00B20EB3" w:rsidRDefault="009F4554">
          <w:pPr>
            <w:pStyle w:val="Indholdsfortegnelse3"/>
            <w:tabs>
              <w:tab w:val="left" w:pos="1320"/>
              <w:tab w:val="right" w:leader="dot" w:pos="9628"/>
            </w:tabs>
            <w:rPr>
              <w:rFonts w:eastAsiaTheme="minorEastAsia"/>
              <w:noProof/>
              <w:lang w:eastAsia="da-DK"/>
            </w:rPr>
          </w:pPr>
          <w:hyperlink w:anchor="_Toc87523612" w:history="1">
            <w:r w:rsidR="00B20EB3" w:rsidRPr="00477CB3">
              <w:rPr>
                <w:rStyle w:val="Hyperlink"/>
                <w:noProof/>
              </w:rPr>
              <w:t>2.2.3.</w:t>
            </w:r>
            <w:r w:rsidR="00B20EB3">
              <w:rPr>
                <w:rFonts w:eastAsiaTheme="minorEastAsia"/>
                <w:noProof/>
                <w:lang w:eastAsia="da-DK"/>
              </w:rPr>
              <w:tab/>
            </w:r>
            <w:r w:rsidR="00B20EB3" w:rsidRPr="00477CB3">
              <w:rPr>
                <w:rStyle w:val="Hyperlink"/>
                <w:noProof/>
              </w:rPr>
              <w:t>Udskriv alle filer i en mappe og dens undermapper</w:t>
            </w:r>
            <w:r w:rsidR="00B20EB3">
              <w:rPr>
                <w:noProof/>
                <w:webHidden/>
              </w:rPr>
              <w:tab/>
            </w:r>
            <w:r w:rsidR="00B20EB3">
              <w:rPr>
                <w:noProof/>
                <w:webHidden/>
              </w:rPr>
              <w:fldChar w:fldCharType="begin"/>
            </w:r>
            <w:r w:rsidR="00B20EB3">
              <w:rPr>
                <w:noProof/>
                <w:webHidden/>
              </w:rPr>
              <w:instrText xml:space="preserve"> PAGEREF _Toc87523612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2E245586" w14:textId="31D0F386" w:rsidR="00B20EB3" w:rsidRDefault="009F4554">
          <w:pPr>
            <w:pStyle w:val="Indholdsfortegnelse2"/>
            <w:tabs>
              <w:tab w:val="left" w:pos="880"/>
              <w:tab w:val="right" w:leader="dot" w:pos="9628"/>
            </w:tabs>
            <w:rPr>
              <w:rFonts w:eastAsiaTheme="minorEastAsia"/>
              <w:noProof/>
              <w:lang w:eastAsia="da-DK"/>
            </w:rPr>
          </w:pPr>
          <w:hyperlink w:anchor="_Toc87523613" w:history="1">
            <w:r w:rsidR="00B20EB3" w:rsidRPr="00477CB3">
              <w:rPr>
                <w:rStyle w:val="Hyperlink"/>
                <w:noProof/>
              </w:rPr>
              <w:t>2.3.</w:t>
            </w:r>
            <w:r w:rsidR="00B20EB3">
              <w:rPr>
                <w:rFonts w:eastAsiaTheme="minorEastAsia"/>
                <w:noProof/>
                <w:lang w:eastAsia="da-DK"/>
              </w:rPr>
              <w:tab/>
            </w:r>
            <w:r w:rsidR="00B20EB3" w:rsidRPr="00477CB3">
              <w:rPr>
                <w:rStyle w:val="Hyperlink"/>
                <w:noProof/>
              </w:rPr>
              <w:t>Yderligere info</w:t>
            </w:r>
            <w:r w:rsidR="00B20EB3">
              <w:rPr>
                <w:noProof/>
                <w:webHidden/>
              </w:rPr>
              <w:tab/>
            </w:r>
            <w:r w:rsidR="00B20EB3">
              <w:rPr>
                <w:noProof/>
                <w:webHidden/>
              </w:rPr>
              <w:fldChar w:fldCharType="begin"/>
            </w:r>
            <w:r w:rsidR="00B20EB3">
              <w:rPr>
                <w:noProof/>
                <w:webHidden/>
              </w:rPr>
              <w:instrText xml:space="preserve"> PAGEREF _Toc87523613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42F1C5EE" w14:textId="039F667F" w:rsidR="00B20EB3" w:rsidRDefault="009F4554">
          <w:pPr>
            <w:pStyle w:val="Indholdsfortegnelse1"/>
            <w:tabs>
              <w:tab w:val="left" w:pos="440"/>
              <w:tab w:val="right" w:leader="dot" w:pos="9628"/>
            </w:tabs>
            <w:rPr>
              <w:rFonts w:eastAsiaTheme="minorEastAsia"/>
              <w:noProof/>
              <w:lang w:eastAsia="da-DK"/>
            </w:rPr>
          </w:pPr>
          <w:hyperlink w:anchor="_Toc87523614" w:history="1">
            <w:r w:rsidR="00B20EB3" w:rsidRPr="00477CB3">
              <w:rPr>
                <w:rStyle w:val="Hyperlink"/>
                <w:noProof/>
              </w:rPr>
              <w:t>3.</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_Toc87523614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5043038B" w14:textId="4CB15465" w:rsidR="00B20EB3" w:rsidRDefault="009F4554">
          <w:pPr>
            <w:pStyle w:val="Indholdsfortegnelse2"/>
            <w:tabs>
              <w:tab w:val="left" w:pos="880"/>
              <w:tab w:val="right" w:leader="dot" w:pos="9628"/>
            </w:tabs>
            <w:rPr>
              <w:rFonts w:eastAsiaTheme="minorEastAsia"/>
              <w:noProof/>
              <w:lang w:eastAsia="da-DK"/>
            </w:rPr>
          </w:pPr>
          <w:hyperlink w:anchor="_Toc87523615" w:history="1">
            <w:r w:rsidR="00B20EB3" w:rsidRPr="00477CB3">
              <w:rPr>
                <w:rStyle w:val="Hyperlink"/>
                <w:noProof/>
              </w:rPr>
              <w:t>3.1.</w:t>
            </w:r>
            <w:r w:rsidR="00B20EB3">
              <w:rPr>
                <w:rFonts w:eastAsiaTheme="minorEastAsia"/>
                <w:noProof/>
                <w:lang w:eastAsia="da-DK"/>
              </w:rPr>
              <w:tab/>
            </w:r>
            <w:r w:rsidR="00B20EB3" w:rsidRPr="00477CB3">
              <w:rPr>
                <w:rStyle w:val="Hyperlink"/>
                <w:noProof/>
              </w:rPr>
              <w:t>Lineær tidskompleksitet</w:t>
            </w:r>
            <w:r w:rsidR="00B20EB3">
              <w:rPr>
                <w:noProof/>
                <w:webHidden/>
              </w:rPr>
              <w:tab/>
            </w:r>
            <w:r w:rsidR="00B20EB3">
              <w:rPr>
                <w:noProof/>
                <w:webHidden/>
              </w:rPr>
              <w:fldChar w:fldCharType="begin"/>
            </w:r>
            <w:r w:rsidR="00B20EB3">
              <w:rPr>
                <w:noProof/>
                <w:webHidden/>
              </w:rPr>
              <w:instrText xml:space="preserve"> PAGEREF _Toc87523615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35EBBB4C" w14:textId="6B686243" w:rsidR="00B20EB3" w:rsidRDefault="009F4554">
          <w:pPr>
            <w:pStyle w:val="Indholdsfortegnelse2"/>
            <w:tabs>
              <w:tab w:val="left" w:pos="880"/>
              <w:tab w:val="right" w:leader="dot" w:pos="9628"/>
            </w:tabs>
            <w:rPr>
              <w:rFonts w:eastAsiaTheme="minorEastAsia"/>
              <w:noProof/>
              <w:lang w:eastAsia="da-DK"/>
            </w:rPr>
          </w:pPr>
          <w:hyperlink w:anchor="_Toc87523616" w:history="1">
            <w:r w:rsidR="00B20EB3" w:rsidRPr="00477CB3">
              <w:rPr>
                <w:rStyle w:val="Hyperlink"/>
                <w:noProof/>
              </w:rPr>
              <w:t>3.2.</w:t>
            </w:r>
            <w:r w:rsidR="00B20EB3">
              <w:rPr>
                <w:rFonts w:eastAsiaTheme="minorEastAsia"/>
                <w:noProof/>
                <w:lang w:eastAsia="da-DK"/>
              </w:rPr>
              <w:tab/>
            </w:r>
            <w:r w:rsidR="00B20EB3" w:rsidRPr="00477CB3">
              <w:rPr>
                <w:rStyle w:val="Hyperlink"/>
                <w:noProof/>
              </w:rPr>
              <w:t>Logaritmisk tidskompleksitet</w:t>
            </w:r>
            <w:r w:rsidR="00B20EB3">
              <w:rPr>
                <w:noProof/>
                <w:webHidden/>
              </w:rPr>
              <w:tab/>
            </w:r>
            <w:r w:rsidR="00B20EB3">
              <w:rPr>
                <w:noProof/>
                <w:webHidden/>
              </w:rPr>
              <w:fldChar w:fldCharType="begin"/>
            </w:r>
            <w:r w:rsidR="00B20EB3">
              <w:rPr>
                <w:noProof/>
                <w:webHidden/>
              </w:rPr>
              <w:instrText xml:space="preserve"> PAGEREF _Toc87523616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2F7D173F" w14:textId="616DB8B0" w:rsidR="00B20EB3" w:rsidRDefault="009F4554">
          <w:pPr>
            <w:pStyle w:val="Indholdsfortegnelse2"/>
            <w:tabs>
              <w:tab w:val="left" w:pos="880"/>
              <w:tab w:val="right" w:leader="dot" w:pos="9628"/>
            </w:tabs>
            <w:rPr>
              <w:rFonts w:eastAsiaTheme="minorEastAsia"/>
              <w:noProof/>
              <w:lang w:eastAsia="da-DK"/>
            </w:rPr>
          </w:pPr>
          <w:hyperlink w:anchor="_Toc87523617" w:history="1">
            <w:r w:rsidR="00B20EB3" w:rsidRPr="00477CB3">
              <w:rPr>
                <w:rStyle w:val="Hyperlink"/>
                <w:noProof/>
              </w:rPr>
              <w:t>3.3.</w:t>
            </w:r>
            <w:r w:rsidR="00B20EB3">
              <w:rPr>
                <w:rFonts w:eastAsiaTheme="minorEastAsia"/>
                <w:noProof/>
                <w:lang w:eastAsia="da-DK"/>
              </w:rPr>
              <w:tab/>
            </w:r>
            <w:r w:rsidR="00B20EB3" w:rsidRPr="00477CB3">
              <w:rPr>
                <w:rStyle w:val="Hyperlink"/>
                <w:noProof/>
              </w:rPr>
              <w:t>Kvadratisk-tidskompleksitet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_Toc87523617 \h </w:instrText>
            </w:r>
            <w:r w:rsidR="00B20EB3">
              <w:rPr>
                <w:noProof/>
                <w:webHidden/>
              </w:rPr>
            </w:r>
            <w:r w:rsidR="00B20EB3">
              <w:rPr>
                <w:noProof/>
                <w:webHidden/>
              </w:rPr>
              <w:fldChar w:fldCharType="separate"/>
            </w:r>
            <w:r w:rsidR="001D7926">
              <w:rPr>
                <w:noProof/>
                <w:webHidden/>
              </w:rPr>
              <w:t>9</w:t>
            </w:r>
            <w:r w:rsidR="00B20EB3">
              <w:rPr>
                <w:noProof/>
                <w:webHidden/>
              </w:rPr>
              <w:fldChar w:fldCharType="end"/>
            </w:r>
          </w:hyperlink>
        </w:p>
        <w:p w14:paraId="6CF18E0C" w14:textId="17EE36A4" w:rsidR="00B20EB3" w:rsidRDefault="009F4554">
          <w:pPr>
            <w:pStyle w:val="Indholdsfortegnelse2"/>
            <w:tabs>
              <w:tab w:val="left" w:pos="880"/>
              <w:tab w:val="right" w:leader="dot" w:pos="9628"/>
            </w:tabs>
            <w:rPr>
              <w:rFonts w:eastAsiaTheme="minorEastAsia"/>
              <w:noProof/>
              <w:lang w:eastAsia="da-DK"/>
            </w:rPr>
          </w:pPr>
          <w:hyperlink w:anchor="_Toc87523618" w:history="1">
            <w:r w:rsidR="00B20EB3" w:rsidRPr="00477CB3">
              <w:rPr>
                <w:rStyle w:val="Hyperlink"/>
                <w:noProof/>
              </w:rPr>
              <w:t>3.4.</w:t>
            </w:r>
            <w:r w:rsidR="00B20EB3">
              <w:rPr>
                <w:rFonts w:eastAsiaTheme="minorEastAsia"/>
                <w:noProof/>
                <w:lang w:eastAsia="da-DK"/>
              </w:rPr>
              <w:tab/>
            </w:r>
            <w:r w:rsidR="00B20EB3" w:rsidRPr="00477CB3">
              <w:rPr>
                <w:rStyle w:val="Hyperlink"/>
                <w:noProof/>
              </w:rPr>
              <w:t>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_Toc87523618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09E34B1D" w14:textId="752657EE" w:rsidR="00B20EB3" w:rsidRDefault="009F4554">
          <w:pPr>
            <w:pStyle w:val="Indholdsfortegnelse1"/>
            <w:tabs>
              <w:tab w:val="left" w:pos="440"/>
              <w:tab w:val="right" w:leader="dot" w:pos="9628"/>
            </w:tabs>
            <w:rPr>
              <w:rFonts w:eastAsiaTheme="minorEastAsia"/>
              <w:noProof/>
              <w:lang w:eastAsia="da-DK"/>
            </w:rPr>
          </w:pPr>
          <w:hyperlink w:anchor="_Toc87523619" w:history="1">
            <w:r w:rsidR="00B20EB3" w:rsidRPr="00477CB3">
              <w:rPr>
                <w:rStyle w:val="Hyperlink"/>
                <w:noProof/>
              </w:rPr>
              <w:t>4.</w:t>
            </w:r>
            <w:r w:rsidR="00B20EB3">
              <w:rPr>
                <w:rFonts w:eastAsiaTheme="minorEastAsia"/>
                <w:noProof/>
                <w:lang w:eastAsia="da-DK"/>
              </w:rPr>
              <w:tab/>
            </w:r>
            <w:r w:rsidR="00B20EB3" w:rsidRPr="00477CB3">
              <w:rPr>
                <w:rStyle w:val="Hyperlink"/>
                <w:noProof/>
              </w:rPr>
              <w:t>Søgning</w:t>
            </w:r>
            <w:r w:rsidR="00B20EB3">
              <w:rPr>
                <w:noProof/>
                <w:webHidden/>
              </w:rPr>
              <w:tab/>
            </w:r>
            <w:r w:rsidR="00B20EB3">
              <w:rPr>
                <w:noProof/>
                <w:webHidden/>
              </w:rPr>
              <w:fldChar w:fldCharType="begin"/>
            </w:r>
            <w:r w:rsidR="00B20EB3">
              <w:rPr>
                <w:noProof/>
                <w:webHidden/>
              </w:rPr>
              <w:instrText xml:space="preserve"> PAGEREF _Toc87523619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6FC5489C" w14:textId="68BB6D30" w:rsidR="00B20EB3" w:rsidRDefault="009F4554">
          <w:pPr>
            <w:pStyle w:val="Indholdsfortegnelse2"/>
            <w:tabs>
              <w:tab w:val="left" w:pos="880"/>
              <w:tab w:val="right" w:leader="dot" w:pos="9628"/>
            </w:tabs>
            <w:rPr>
              <w:rFonts w:eastAsiaTheme="minorEastAsia"/>
              <w:noProof/>
              <w:lang w:eastAsia="da-DK"/>
            </w:rPr>
          </w:pPr>
          <w:hyperlink w:anchor="_Toc87523620" w:history="1">
            <w:r w:rsidR="00B20EB3" w:rsidRPr="00477CB3">
              <w:rPr>
                <w:rStyle w:val="Hyperlink"/>
                <w:noProof/>
              </w:rPr>
              <w:t>4.1.</w:t>
            </w:r>
            <w:r w:rsidR="00B20EB3">
              <w:rPr>
                <w:rFonts w:eastAsiaTheme="minorEastAsia"/>
                <w:noProof/>
                <w:lang w:eastAsia="da-DK"/>
              </w:rPr>
              <w:tab/>
            </w:r>
            <w:r w:rsidR="00B20EB3" w:rsidRPr="00477CB3">
              <w:rPr>
                <w:rStyle w:val="Hyperlink"/>
                <w:noProof/>
              </w:rPr>
              <w:t>Uorganiseret data</w:t>
            </w:r>
            <w:r w:rsidR="00B20EB3">
              <w:rPr>
                <w:noProof/>
                <w:webHidden/>
              </w:rPr>
              <w:tab/>
            </w:r>
            <w:r w:rsidR="00B20EB3">
              <w:rPr>
                <w:noProof/>
                <w:webHidden/>
              </w:rPr>
              <w:fldChar w:fldCharType="begin"/>
            </w:r>
            <w:r w:rsidR="00B20EB3">
              <w:rPr>
                <w:noProof/>
                <w:webHidden/>
              </w:rPr>
              <w:instrText xml:space="preserve"> PAGEREF _Toc87523620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E7F87E6" w14:textId="5BE783D4" w:rsidR="00B20EB3" w:rsidRDefault="009F4554">
          <w:pPr>
            <w:pStyle w:val="Indholdsfortegnelse3"/>
            <w:tabs>
              <w:tab w:val="left" w:pos="1320"/>
              <w:tab w:val="right" w:leader="dot" w:pos="9628"/>
            </w:tabs>
            <w:rPr>
              <w:rFonts w:eastAsiaTheme="minorEastAsia"/>
              <w:noProof/>
              <w:lang w:eastAsia="da-DK"/>
            </w:rPr>
          </w:pPr>
          <w:hyperlink w:anchor="_Toc87523621" w:history="1">
            <w:r w:rsidR="00B20EB3" w:rsidRPr="00477CB3">
              <w:rPr>
                <w:rStyle w:val="Hyperlink"/>
                <w:noProof/>
              </w:rPr>
              <w:t>4.1.1.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_Toc87523621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D8D6CE0" w14:textId="6F86F3DC" w:rsidR="00B20EB3" w:rsidRDefault="009F4554">
          <w:pPr>
            <w:pStyle w:val="Indholdsfortegnelse3"/>
            <w:tabs>
              <w:tab w:val="left" w:pos="1320"/>
              <w:tab w:val="right" w:leader="dot" w:pos="9628"/>
            </w:tabs>
            <w:rPr>
              <w:rFonts w:eastAsiaTheme="minorEastAsia"/>
              <w:noProof/>
              <w:lang w:eastAsia="da-DK"/>
            </w:rPr>
          </w:pPr>
          <w:hyperlink w:anchor="_Toc87523622" w:history="1">
            <w:r w:rsidR="00B20EB3" w:rsidRPr="00477CB3">
              <w:rPr>
                <w:rStyle w:val="Hyperlink"/>
                <w:noProof/>
              </w:rPr>
              <w:t>4.1.2.</w:t>
            </w:r>
            <w:r w:rsidR="00B20EB3">
              <w:rPr>
                <w:rFonts w:eastAsiaTheme="minorEastAsia"/>
                <w:noProof/>
                <w:lang w:eastAsia="da-DK"/>
              </w:rPr>
              <w:tab/>
            </w:r>
            <w:r w:rsidR="00B20EB3" w:rsidRPr="00477CB3">
              <w:rPr>
                <w:rStyle w:val="Hyperlink"/>
                <w:noProof/>
              </w:rPr>
              <w:t>Hurtig indsættelse</w:t>
            </w:r>
            <w:r w:rsidR="00B20EB3">
              <w:rPr>
                <w:noProof/>
                <w:webHidden/>
              </w:rPr>
              <w:tab/>
            </w:r>
            <w:r w:rsidR="00B20EB3">
              <w:rPr>
                <w:noProof/>
                <w:webHidden/>
              </w:rPr>
              <w:fldChar w:fldCharType="begin"/>
            </w:r>
            <w:r w:rsidR="00B20EB3">
              <w:rPr>
                <w:noProof/>
                <w:webHidden/>
              </w:rPr>
              <w:instrText xml:space="preserve"> PAGEREF _Toc87523622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3596C3FD" w14:textId="4BDC8CC9" w:rsidR="00B20EB3" w:rsidRDefault="009F4554">
          <w:pPr>
            <w:pStyle w:val="Indholdsfortegnelse2"/>
            <w:tabs>
              <w:tab w:val="left" w:pos="880"/>
              <w:tab w:val="right" w:leader="dot" w:pos="9628"/>
            </w:tabs>
            <w:rPr>
              <w:rFonts w:eastAsiaTheme="minorEastAsia"/>
              <w:noProof/>
              <w:lang w:eastAsia="da-DK"/>
            </w:rPr>
          </w:pPr>
          <w:hyperlink w:anchor="_Toc87523623" w:history="1">
            <w:r w:rsidR="00B20EB3" w:rsidRPr="00477CB3">
              <w:rPr>
                <w:rStyle w:val="Hyperlink"/>
                <w:noProof/>
              </w:rPr>
              <w:t>4.2.</w:t>
            </w:r>
            <w:r w:rsidR="00B20EB3">
              <w:rPr>
                <w:rFonts w:eastAsiaTheme="minorEastAsia"/>
                <w:noProof/>
                <w:lang w:eastAsia="da-DK"/>
              </w:rPr>
              <w:tab/>
            </w:r>
            <w:r w:rsidR="00B20EB3" w:rsidRPr="00477CB3">
              <w:rPr>
                <w:rStyle w:val="Hyperlink"/>
                <w:noProof/>
              </w:rPr>
              <w:t>Sorteret data</w:t>
            </w:r>
            <w:r w:rsidR="00B20EB3">
              <w:rPr>
                <w:noProof/>
                <w:webHidden/>
              </w:rPr>
              <w:tab/>
            </w:r>
            <w:r w:rsidR="00B20EB3">
              <w:rPr>
                <w:noProof/>
                <w:webHidden/>
              </w:rPr>
              <w:fldChar w:fldCharType="begin"/>
            </w:r>
            <w:r w:rsidR="00B20EB3">
              <w:rPr>
                <w:noProof/>
                <w:webHidden/>
              </w:rPr>
              <w:instrText xml:space="preserve"> PAGEREF _Toc87523623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73E98910" w14:textId="34E5CDA7" w:rsidR="00B20EB3" w:rsidRDefault="009F4554">
          <w:pPr>
            <w:pStyle w:val="Indholdsfortegnelse3"/>
            <w:tabs>
              <w:tab w:val="left" w:pos="1320"/>
              <w:tab w:val="right" w:leader="dot" w:pos="9628"/>
            </w:tabs>
            <w:rPr>
              <w:rFonts w:eastAsiaTheme="minorEastAsia"/>
              <w:noProof/>
              <w:lang w:eastAsia="da-DK"/>
            </w:rPr>
          </w:pPr>
          <w:hyperlink w:anchor="_Toc87523624" w:history="1">
            <w:r w:rsidR="00B20EB3" w:rsidRPr="00477CB3">
              <w:rPr>
                <w:rStyle w:val="Hyperlink"/>
                <w:noProof/>
              </w:rPr>
              <w:t>4.2.1.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_Toc87523624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613C27F1" w14:textId="37C7A5FB" w:rsidR="00B20EB3" w:rsidRDefault="009F4554">
          <w:pPr>
            <w:pStyle w:val="Indholdsfortegnelse3"/>
            <w:tabs>
              <w:tab w:val="left" w:pos="1320"/>
              <w:tab w:val="right" w:leader="dot" w:pos="9628"/>
            </w:tabs>
            <w:rPr>
              <w:rFonts w:eastAsiaTheme="minorEastAsia"/>
              <w:noProof/>
              <w:lang w:eastAsia="da-DK"/>
            </w:rPr>
          </w:pPr>
          <w:hyperlink w:anchor="_Toc87523625" w:history="1">
            <w:r w:rsidR="00B20EB3" w:rsidRPr="00477CB3">
              <w:rPr>
                <w:rStyle w:val="Hyperlink"/>
                <w:noProof/>
              </w:rPr>
              <w:t>4.2.2.</w:t>
            </w:r>
            <w:r w:rsidR="00B20EB3">
              <w:rPr>
                <w:rFonts w:eastAsiaTheme="minorEastAsia"/>
                <w:noProof/>
                <w:lang w:eastAsia="da-DK"/>
              </w:rPr>
              <w:tab/>
            </w:r>
            <w:r w:rsidR="00B20EB3" w:rsidRPr="00477CB3">
              <w:rPr>
                <w:rStyle w:val="Hyperlink"/>
                <w:noProof/>
              </w:rPr>
              <w:t>Binær søgning</w:t>
            </w:r>
            <w:r w:rsidR="00B20EB3">
              <w:rPr>
                <w:noProof/>
                <w:webHidden/>
              </w:rPr>
              <w:tab/>
            </w:r>
            <w:r w:rsidR="00B20EB3">
              <w:rPr>
                <w:noProof/>
                <w:webHidden/>
              </w:rPr>
              <w:fldChar w:fldCharType="begin"/>
            </w:r>
            <w:r w:rsidR="00B20EB3">
              <w:rPr>
                <w:noProof/>
                <w:webHidden/>
              </w:rPr>
              <w:instrText xml:space="preserve"> PAGEREF _Toc87523625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5BD52F93" w14:textId="45650270" w:rsidR="00B20EB3" w:rsidRDefault="009F4554">
          <w:pPr>
            <w:pStyle w:val="Indholdsfortegnelse3"/>
            <w:tabs>
              <w:tab w:val="left" w:pos="1320"/>
              <w:tab w:val="right" w:leader="dot" w:pos="9628"/>
            </w:tabs>
            <w:rPr>
              <w:rFonts w:eastAsiaTheme="minorEastAsia"/>
              <w:noProof/>
              <w:lang w:eastAsia="da-DK"/>
            </w:rPr>
          </w:pPr>
          <w:hyperlink w:anchor="_Toc87523626" w:history="1">
            <w:r w:rsidR="00B20EB3" w:rsidRPr="00477CB3">
              <w:rPr>
                <w:rStyle w:val="Hyperlink"/>
                <w:noProof/>
              </w:rPr>
              <w:t>4.2.3.</w:t>
            </w:r>
            <w:r w:rsidR="00B20EB3">
              <w:rPr>
                <w:rFonts w:eastAsiaTheme="minorEastAsia"/>
                <w:noProof/>
                <w:lang w:eastAsia="da-DK"/>
              </w:rPr>
              <w:tab/>
            </w:r>
            <w:r w:rsidR="00B20EB3" w:rsidRPr="00477CB3">
              <w:rPr>
                <w:rStyle w:val="Hyperlink"/>
                <w:noProof/>
              </w:rPr>
              <w:t>Indsættelse/sletning i sorteret data</w:t>
            </w:r>
            <w:r w:rsidR="00B20EB3">
              <w:rPr>
                <w:noProof/>
                <w:webHidden/>
              </w:rPr>
              <w:tab/>
            </w:r>
            <w:r w:rsidR="00B20EB3">
              <w:rPr>
                <w:noProof/>
                <w:webHidden/>
              </w:rPr>
              <w:fldChar w:fldCharType="begin"/>
            </w:r>
            <w:r w:rsidR="00B20EB3">
              <w:rPr>
                <w:noProof/>
                <w:webHidden/>
              </w:rPr>
              <w:instrText xml:space="preserve"> PAGEREF _Toc87523626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1C8F113E" w14:textId="6882BB20" w:rsidR="00B20EB3" w:rsidRDefault="009F4554">
          <w:pPr>
            <w:pStyle w:val="Indholdsfortegnelse2"/>
            <w:tabs>
              <w:tab w:val="left" w:pos="880"/>
              <w:tab w:val="right" w:leader="dot" w:pos="9628"/>
            </w:tabs>
            <w:rPr>
              <w:rFonts w:eastAsiaTheme="minorEastAsia"/>
              <w:noProof/>
              <w:lang w:eastAsia="da-DK"/>
            </w:rPr>
          </w:pPr>
          <w:hyperlink w:anchor="_Toc87523627" w:history="1">
            <w:r w:rsidR="00B20EB3" w:rsidRPr="00477CB3">
              <w:rPr>
                <w:rStyle w:val="Hyperlink"/>
                <w:noProof/>
              </w:rPr>
              <w:t>4.3.</w:t>
            </w:r>
            <w:r w:rsidR="00B20EB3">
              <w:rPr>
                <w:rFonts w:eastAsiaTheme="minorEastAsia"/>
                <w:noProof/>
                <w:lang w:eastAsia="da-DK"/>
              </w:rPr>
              <w:tab/>
            </w:r>
            <w:r w:rsidR="00B20EB3" w:rsidRPr="00477CB3">
              <w:rPr>
                <w:rStyle w:val="Hyperlink"/>
                <w:noProof/>
              </w:rPr>
              <w:t>Datastrukturer med hurtig indsættelse og sletning</w:t>
            </w:r>
            <w:r w:rsidR="00B20EB3">
              <w:rPr>
                <w:noProof/>
                <w:webHidden/>
              </w:rPr>
              <w:tab/>
            </w:r>
            <w:r w:rsidR="00B20EB3">
              <w:rPr>
                <w:noProof/>
                <w:webHidden/>
              </w:rPr>
              <w:fldChar w:fldCharType="begin"/>
            </w:r>
            <w:r w:rsidR="00B20EB3">
              <w:rPr>
                <w:noProof/>
                <w:webHidden/>
              </w:rPr>
              <w:instrText xml:space="preserve"> PAGEREF _Toc87523627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37952E26" w14:textId="2837B9B4" w:rsidR="00B20EB3" w:rsidRDefault="009F4554">
          <w:pPr>
            <w:pStyle w:val="Indholdsfortegnelse3"/>
            <w:tabs>
              <w:tab w:val="left" w:pos="1320"/>
              <w:tab w:val="right" w:leader="dot" w:pos="9628"/>
            </w:tabs>
            <w:rPr>
              <w:rFonts w:eastAsiaTheme="minorEastAsia"/>
              <w:noProof/>
              <w:lang w:eastAsia="da-DK"/>
            </w:rPr>
          </w:pPr>
          <w:hyperlink w:anchor="_Toc87523628" w:history="1">
            <w:r w:rsidR="00B20EB3" w:rsidRPr="00477CB3">
              <w:rPr>
                <w:rStyle w:val="Hyperlink"/>
                <w:noProof/>
              </w:rPr>
              <w:t>4.3.1.</w:t>
            </w:r>
            <w:r w:rsidR="00B20EB3">
              <w:rPr>
                <w:rFonts w:eastAsiaTheme="minorEastAsia"/>
                <w:noProof/>
                <w:lang w:eastAsia="da-DK"/>
              </w:rPr>
              <w:tab/>
            </w:r>
            <w:r w:rsidR="00B20EB3" w:rsidRPr="00477CB3">
              <w:rPr>
                <w:rStyle w:val="Hyperlink"/>
                <w:noProof/>
                <w:lang w:val="en-US"/>
              </w:rPr>
              <w:t>Linked</w:t>
            </w:r>
            <w:r w:rsidR="00B20EB3" w:rsidRPr="00477CB3">
              <w:rPr>
                <w:rStyle w:val="Hyperlink"/>
                <w:noProof/>
              </w:rPr>
              <w:t xml:space="preserve"> list (dobbelt-linkede lister)</w:t>
            </w:r>
            <w:r w:rsidR="00B20EB3">
              <w:rPr>
                <w:noProof/>
                <w:webHidden/>
              </w:rPr>
              <w:tab/>
            </w:r>
            <w:r w:rsidR="00B20EB3">
              <w:rPr>
                <w:noProof/>
                <w:webHidden/>
              </w:rPr>
              <w:fldChar w:fldCharType="begin"/>
            </w:r>
            <w:r w:rsidR="00B20EB3">
              <w:rPr>
                <w:noProof/>
                <w:webHidden/>
              </w:rPr>
              <w:instrText xml:space="preserve"> PAGEREF _Toc87523628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182B3D" w14:textId="1E7FA4C4" w:rsidR="00B20EB3" w:rsidRDefault="009F4554">
          <w:pPr>
            <w:pStyle w:val="Indholdsfortegnelse3"/>
            <w:tabs>
              <w:tab w:val="left" w:pos="1320"/>
              <w:tab w:val="right" w:leader="dot" w:pos="9628"/>
            </w:tabs>
            <w:rPr>
              <w:rFonts w:eastAsiaTheme="minorEastAsia"/>
              <w:noProof/>
              <w:lang w:eastAsia="da-DK"/>
            </w:rPr>
          </w:pPr>
          <w:hyperlink w:anchor="_Toc87523629" w:history="1">
            <w:r w:rsidR="00B20EB3" w:rsidRPr="00477CB3">
              <w:rPr>
                <w:rStyle w:val="Hyperlink"/>
                <w:noProof/>
              </w:rPr>
              <w:t>4.3.2.</w:t>
            </w:r>
            <w:r w:rsidR="00B20EB3">
              <w:rPr>
                <w:rFonts w:eastAsiaTheme="minorEastAsia"/>
                <w:noProof/>
                <w:lang w:eastAsia="da-DK"/>
              </w:rPr>
              <w:tab/>
            </w:r>
            <w:r w:rsidR="00B20EB3" w:rsidRPr="00477CB3">
              <w:rPr>
                <w:rStyle w:val="Hyperlink"/>
                <w:noProof/>
              </w:rPr>
              <w:t>Køstrukturer</w:t>
            </w:r>
            <w:r w:rsidR="00B20EB3">
              <w:rPr>
                <w:noProof/>
                <w:webHidden/>
              </w:rPr>
              <w:tab/>
            </w:r>
            <w:r w:rsidR="00B20EB3">
              <w:rPr>
                <w:noProof/>
                <w:webHidden/>
              </w:rPr>
              <w:fldChar w:fldCharType="begin"/>
            </w:r>
            <w:r w:rsidR="00B20EB3">
              <w:rPr>
                <w:noProof/>
                <w:webHidden/>
              </w:rPr>
              <w:instrText xml:space="preserve"> PAGEREF _Toc87523629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473FAF48" w14:textId="443E9DAC" w:rsidR="00B20EB3" w:rsidRDefault="009F4554">
          <w:pPr>
            <w:pStyle w:val="Indholdsfortegnelse3"/>
            <w:tabs>
              <w:tab w:val="left" w:pos="1320"/>
              <w:tab w:val="right" w:leader="dot" w:pos="9628"/>
            </w:tabs>
            <w:rPr>
              <w:rFonts w:eastAsiaTheme="minorEastAsia"/>
              <w:noProof/>
              <w:lang w:eastAsia="da-DK"/>
            </w:rPr>
          </w:pPr>
          <w:hyperlink w:anchor="_Toc87523630" w:history="1">
            <w:r w:rsidR="00B20EB3" w:rsidRPr="00477CB3">
              <w:rPr>
                <w:rStyle w:val="Hyperlink"/>
                <w:noProof/>
              </w:rPr>
              <w:t>4.3.3.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_Toc87523630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343B30" w14:textId="2815CE41" w:rsidR="00B20EB3" w:rsidRDefault="009F4554">
          <w:pPr>
            <w:pStyle w:val="Indholdsfortegnelse2"/>
            <w:tabs>
              <w:tab w:val="left" w:pos="880"/>
              <w:tab w:val="right" w:leader="dot" w:pos="9628"/>
            </w:tabs>
            <w:rPr>
              <w:rFonts w:eastAsiaTheme="minorEastAsia"/>
              <w:noProof/>
              <w:lang w:eastAsia="da-DK"/>
            </w:rPr>
          </w:pPr>
          <w:hyperlink w:anchor="_Toc87523631" w:history="1">
            <w:r w:rsidR="00B20EB3" w:rsidRPr="00477CB3">
              <w:rPr>
                <w:rStyle w:val="Hyperlink"/>
                <w:noProof/>
              </w:rPr>
              <w:t>4.4.</w:t>
            </w:r>
            <w:r w:rsidR="00B20EB3">
              <w:rPr>
                <w:rFonts w:eastAsiaTheme="minorEastAsia"/>
                <w:noProof/>
                <w:lang w:eastAsia="da-DK"/>
              </w:rPr>
              <w:tab/>
            </w:r>
            <w:r w:rsidR="00B20EB3" w:rsidRPr="00477CB3">
              <w:rPr>
                <w:rStyle w:val="Hyperlink"/>
                <w:noProof/>
              </w:rPr>
              <w:t>Træer - vigtige datalogiske datastrukturer</w:t>
            </w:r>
            <w:r w:rsidR="00B20EB3">
              <w:rPr>
                <w:noProof/>
                <w:webHidden/>
              </w:rPr>
              <w:tab/>
            </w:r>
            <w:r w:rsidR="00B20EB3">
              <w:rPr>
                <w:noProof/>
                <w:webHidden/>
              </w:rPr>
              <w:fldChar w:fldCharType="begin"/>
            </w:r>
            <w:r w:rsidR="00B20EB3">
              <w:rPr>
                <w:noProof/>
                <w:webHidden/>
              </w:rPr>
              <w:instrText xml:space="preserve"> PAGEREF _Toc87523631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7BCF9F10" w14:textId="0E84E8C0" w:rsidR="00B20EB3" w:rsidRDefault="009F4554">
          <w:pPr>
            <w:pStyle w:val="Indholdsfortegnelse3"/>
            <w:tabs>
              <w:tab w:val="left" w:pos="1320"/>
              <w:tab w:val="right" w:leader="dot" w:pos="9628"/>
            </w:tabs>
            <w:rPr>
              <w:rFonts w:eastAsiaTheme="minorEastAsia"/>
              <w:noProof/>
              <w:lang w:eastAsia="da-DK"/>
            </w:rPr>
          </w:pPr>
          <w:hyperlink w:anchor="_Toc87523632" w:history="1">
            <w:r w:rsidR="00B20EB3" w:rsidRPr="00477CB3">
              <w:rPr>
                <w:rStyle w:val="Hyperlink"/>
                <w:noProof/>
              </w:rPr>
              <w:t>4.4.1.</w:t>
            </w:r>
            <w:r w:rsidR="00B20EB3">
              <w:rPr>
                <w:rFonts w:eastAsiaTheme="minorEastAsia"/>
                <w:noProof/>
                <w:lang w:eastAsia="da-DK"/>
              </w:rPr>
              <w:tab/>
            </w:r>
            <w:r w:rsidR="00B20EB3" w:rsidRPr="00477CB3">
              <w:rPr>
                <w:rStyle w:val="Hyperlink"/>
                <w:noProof/>
              </w:rPr>
              <w:t>Hvad er et træ?</w:t>
            </w:r>
            <w:r w:rsidR="00B20EB3">
              <w:rPr>
                <w:noProof/>
                <w:webHidden/>
              </w:rPr>
              <w:tab/>
            </w:r>
            <w:r w:rsidR="00B20EB3">
              <w:rPr>
                <w:noProof/>
                <w:webHidden/>
              </w:rPr>
              <w:fldChar w:fldCharType="begin"/>
            </w:r>
            <w:r w:rsidR="00B20EB3">
              <w:rPr>
                <w:noProof/>
                <w:webHidden/>
              </w:rPr>
              <w:instrText xml:space="preserve"> PAGEREF _Toc87523632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6716281D" w14:textId="3FD85312" w:rsidR="00B20EB3" w:rsidRDefault="009F4554">
          <w:pPr>
            <w:pStyle w:val="Indholdsfortegnelse3"/>
            <w:tabs>
              <w:tab w:val="left" w:pos="1320"/>
              <w:tab w:val="right" w:leader="dot" w:pos="9628"/>
            </w:tabs>
            <w:rPr>
              <w:rFonts w:eastAsiaTheme="minorEastAsia"/>
              <w:noProof/>
              <w:lang w:eastAsia="da-DK"/>
            </w:rPr>
          </w:pPr>
          <w:hyperlink w:anchor="_Toc87523633" w:history="1">
            <w:r w:rsidR="00B20EB3" w:rsidRPr="00477CB3">
              <w:rPr>
                <w:rStyle w:val="Hyperlink"/>
                <w:noProof/>
              </w:rPr>
              <w:t>4.4.2.</w:t>
            </w:r>
            <w:r w:rsidR="00B20EB3">
              <w:rPr>
                <w:rFonts w:eastAsiaTheme="minorEastAsia"/>
                <w:noProof/>
                <w:lang w:eastAsia="da-DK"/>
              </w:rPr>
              <w:tab/>
            </w:r>
            <w:r w:rsidR="00B20EB3" w:rsidRPr="00477CB3">
              <w:rPr>
                <w:rStyle w:val="Hyperlink"/>
                <w:noProof/>
              </w:rPr>
              <w:t>Hvad er et binært træ?</w:t>
            </w:r>
            <w:r w:rsidR="00B20EB3">
              <w:rPr>
                <w:noProof/>
                <w:webHidden/>
              </w:rPr>
              <w:tab/>
            </w:r>
            <w:r w:rsidR="00B20EB3">
              <w:rPr>
                <w:noProof/>
                <w:webHidden/>
              </w:rPr>
              <w:fldChar w:fldCharType="begin"/>
            </w:r>
            <w:r w:rsidR="00B20EB3">
              <w:rPr>
                <w:noProof/>
                <w:webHidden/>
              </w:rPr>
              <w:instrText xml:space="preserve"> PAGEREF _Toc87523633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580DD1C0" w14:textId="7E90059A" w:rsidR="00B20EB3" w:rsidRDefault="009F4554">
          <w:pPr>
            <w:pStyle w:val="Indholdsfortegnelse2"/>
            <w:tabs>
              <w:tab w:val="left" w:pos="880"/>
              <w:tab w:val="right" w:leader="dot" w:pos="9628"/>
            </w:tabs>
            <w:rPr>
              <w:rFonts w:eastAsiaTheme="minorEastAsia"/>
              <w:noProof/>
              <w:lang w:eastAsia="da-DK"/>
            </w:rPr>
          </w:pPr>
          <w:hyperlink w:anchor="_Toc87523634" w:history="1">
            <w:r w:rsidR="00B20EB3" w:rsidRPr="00477CB3">
              <w:rPr>
                <w:rStyle w:val="Hyperlink"/>
                <w:noProof/>
              </w:rPr>
              <w:t>4.5.</w:t>
            </w:r>
            <w:r w:rsidR="00B20EB3">
              <w:rPr>
                <w:rFonts w:eastAsiaTheme="minorEastAsia"/>
                <w:noProof/>
                <w:lang w:eastAsia="da-DK"/>
              </w:rPr>
              <w:tab/>
            </w:r>
            <w:r w:rsidR="00B20EB3" w:rsidRPr="00477CB3">
              <w:rPr>
                <w:rStyle w:val="Hyperlink"/>
                <w:noProof/>
              </w:rPr>
              <w:t>Søgetræ – en datastruktur til søgning</w:t>
            </w:r>
            <w:r w:rsidR="00B20EB3">
              <w:rPr>
                <w:noProof/>
                <w:webHidden/>
              </w:rPr>
              <w:tab/>
            </w:r>
            <w:r w:rsidR="00B20EB3">
              <w:rPr>
                <w:noProof/>
                <w:webHidden/>
              </w:rPr>
              <w:fldChar w:fldCharType="begin"/>
            </w:r>
            <w:r w:rsidR="00B20EB3">
              <w:rPr>
                <w:noProof/>
                <w:webHidden/>
              </w:rPr>
              <w:instrText xml:space="preserve"> PAGEREF _Toc87523634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25349E33" w14:textId="3DD40C9B" w:rsidR="00B20EB3" w:rsidRDefault="009F4554">
          <w:pPr>
            <w:pStyle w:val="Indholdsfortegnelse3"/>
            <w:tabs>
              <w:tab w:val="left" w:pos="1320"/>
              <w:tab w:val="right" w:leader="dot" w:pos="9628"/>
            </w:tabs>
            <w:rPr>
              <w:rFonts w:eastAsiaTheme="minorEastAsia"/>
              <w:noProof/>
              <w:lang w:eastAsia="da-DK"/>
            </w:rPr>
          </w:pPr>
          <w:hyperlink w:anchor="_Toc87523635" w:history="1">
            <w:r w:rsidR="00B20EB3" w:rsidRPr="00477CB3">
              <w:rPr>
                <w:rStyle w:val="Hyperlink"/>
                <w:noProof/>
              </w:rPr>
              <w:t>4.5.1.</w:t>
            </w:r>
            <w:r w:rsidR="00B20EB3">
              <w:rPr>
                <w:rFonts w:eastAsiaTheme="minorEastAsia"/>
                <w:noProof/>
                <w:lang w:eastAsia="da-DK"/>
              </w:rPr>
              <w:tab/>
            </w:r>
            <w:r w:rsidR="00B20EB3" w:rsidRPr="00477CB3">
              <w:rPr>
                <w:rStyle w:val="Hyperlink"/>
                <w:noProof/>
              </w:rPr>
              <w:t>Hvad er et søgetræ?</w:t>
            </w:r>
            <w:r w:rsidR="00B20EB3">
              <w:rPr>
                <w:noProof/>
                <w:webHidden/>
              </w:rPr>
              <w:tab/>
            </w:r>
            <w:r w:rsidR="00B20EB3">
              <w:rPr>
                <w:noProof/>
                <w:webHidden/>
              </w:rPr>
              <w:fldChar w:fldCharType="begin"/>
            </w:r>
            <w:r w:rsidR="00B20EB3">
              <w:rPr>
                <w:noProof/>
                <w:webHidden/>
              </w:rPr>
              <w:instrText xml:space="preserve"> PAGEREF _Toc87523635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6EA5D022" w14:textId="5F5F6963" w:rsidR="00B20EB3" w:rsidRDefault="009F4554">
          <w:pPr>
            <w:pStyle w:val="Indholdsfortegnelse3"/>
            <w:tabs>
              <w:tab w:val="left" w:pos="1320"/>
              <w:tab w:val="right" w:leader="dot" w:pos="9628"/>
            </w:tabs>
            <w:rPr>
              <w:rFonts w:eastAsiaTheme="minorEastAsia"/>
              <w:noProof/>
              <w:lang w:eastAsia="da-DK"/>
            </w:rPr>
          </w:pPr>
          <w:hyperlink w:anchor="_Toc87523636" w:history="1">
            <w:r w:rsidR="00B20EB3" w:rsidRPr="00477CB3">
              <w:rPr>
                <w:rStyle w:val="Hyperlink"/>
                <w:noProof/>
              </w:rPr>
              <w:t>4.5.2.</w:t>
            </w:r>
            <w:r w:rsidR="00B20EB3">
              <w:rPr>
                <w:rFonts w:eastAsiaTheme="minorEastAsia"/>
                <w:noProof/>
                <w:lang w:eastAsia="da-DK"/>
              </w:rPr>
              <w:tab/>
            </w:r>
            <w:r w:rsidR="00B20EB3" w:rsidRPr="00477CB3">
              <w:rPr>
                <w:rStyle w:val="Hyperlink"/>
                <w:noProof/>
              </w:rPr>
              <w:t>Funktioner i søgetræ</w:t>
            </w:r>
            <w:r w:rsidR="00B20EB3">
              <w:rPr>
                <w:noProof/>
                <w:webHidden/>
              </w:rPr>
              <w:tab/>
            </w:r>
            <w:r w:rsidR="00B20EB3">
              <w:rPr>
                <w:noProof/>
                <w:webHidden/>
              </w:rPr>
              <w:fldChar w:fldCharType="begin"/>
            </w:r>
            <w:r w:rsidR="00B20EB3">
              <w:rPr>
                <w:noProof/>
                <w:webHidden/>
              </w:rPr>
              <w:instrText xml:space="preserve"> PAGEREF _Toc87523636 \h </w:instrText>
            </w:r>
            <w:r w:rsidR="00B20EB3">
              <w:rPr>
                <w:noProof/>
                <w:webHidden/>
              </w:rPr>
            </w:r>
            <w:r w:rsidR="00B20EB3">
              <w:rPr>
                <w:noProof/>
                <w:webHidden/>
              </w:rPr>
              <w:fldChar w:fldCharType="separate"/>
            </w:r>
            <w:r w:rsidR="001D7926">
              <w:rPr>
                <w:noProof/>
                <w:webHidden/>
              </w:rPr>
              <w:t>15</w:t>
            </w:r>
            <w:r w:rsidR="00B20EB3">
              <w:rPr>
                <w:noProof/>
                <w:webHidden/>
              </w:rPr>
              <w:fldChar w:fldCharType="end"/>
            </w:r>
          </w:hyperlink>
        </w:p>
        <w:p w14:paraId="6A2E9EBC" w14:textId="3D238C29" w:rsidR="00B20EB3" w:rsidRDefault="009F4554">
          <w:pPr>
            <w:pStyle w:val="Indholdsfortegnelse3"/>
            <w:tabs>
              <w:tab w:val="left" w:pos="1320"/>
              <w:tab w:val="right" w:leader="dot" w:pos="9628"/>
            </w:tabs>
            <w:rPr>
              <w:rFonts w:eastAsiaTheme="minorEastAsia"/>
              <w:noProof/>
              <w:lang w:eastAsia="da-DK"/>
            </w:rPr>
          </w:pPr>
          <w:hyperlink w:anchor="_Toc87523637" w:history="1">
            <w:r w:rsidR="00B20EB3" w:rsidRPr="00477CB3">
              <w:rPr>
                <w:rStyle w:val="Hyperlink"/>
                <w:noProof/>
              </w:rPr>
              <w:t>4.5.3.</w:t>
            </w:r>
            <w:r w:rsidR="00B20EB3">
              <w:rPr>
                <w:rFonts w:eastAsiaTheme="minorEastAsia"/>
                <w:noProof/>
                <w:lang w:eastAsia="da-DK"/>
              </w:rPr>
              <w:tab/>
            </w:r>
            <w:r w:rsidR="00B20EB3" w:rsidRPr="00477CB3">
              <w:rPr>
                <w:rStyle w:val="Hyperlink"/>
                <w:noProof/>
              </w:rPr>
              <w:t>Opgave: Implementér et søgetræ</w:t>
            </w:r>
            <w:r w:rsidR="00B20EB3">
              <w:rPr>
                <w:noProof/>
                <w:webHidden/>
              </w:rPr>
              <w:tab/>
            </w:r>
            <w:r w:rsidR="00B20EB3">
              <w:rPr>
                <w:noProof/>
                <w:webHidden/>
              </w:rPr>
              <w:fldChar w:fldCharType="begin"/>
            </w:r>
            <w:r w:rsidR="00B20EB3">
              <w:rPr>
                <w:noProof/>
                <w:webHidden/>
              </w:rPr>
              <w:instrText xml:space="preserve"> PAGEREF _Toc87523637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198C9234" w14:textId="730012E2" w:rsidR="00B20EB3" w:rsidRDefault="009F4554">
          <w:pPr>
            <w:pStyle w:val="Indholdsfortegnelse3"/>
            <w:tabs>
              <w:tab w:val="left" w:pos="1320"/>
              <w:tab w:val="right" w:leader="dot" w:pos="9628"/>
            </w:tabs>
            <w:rPr>
              <w:rFonts w:eastAsiaTheme="minorEastAsia"/>
              <w:noProof/>
              <w:lang w:eastAsia="da-DK"/>
            </w:rPr>
          </w:pPr>
          <w:hyperlink w:anchor="_Toc87523638" w:history="1">
            <w:r w:rsidR="00B20EB3" w:rsidRPr="00477CB3">
              <w:rPr>
                <w:rStyle w:val="Hyperlink"/>
                <w:noProof/>
              </w:rPr>
              <w:t>4.5.4.</w:t>
            </w:r>
            <w:r w:rsidR="00B20EB3">
              <w:rPr>
                <w:rFonts w:eastAsiaTheme="minorEastAsia"/>
                <w:noProof/>
                <w:lang w:eastAsia="da-DK"/>
              </w:rPr>
              <w:tab/>
            </w:r>
            <w:r w:rsidR="00B20EB3" w:rsidRPr="00477CB3">
              <w:rPr>
                <w:rStyle w:val="Hyperlink"/>
                <w:noProof/>
              </w:rPr>
              <w:t>Opgave: Gennemløb af søgetræ</w:t>
            </w:r>
            <w:r w:rsidR="00B20EB3">
              <w:rPr>
                <w:noProof/>
                <w:webHidden/>
              </w:rPr>
              <w:tab/>
            </w:r>
            <w:r w:rsidR="00B20EB3">
              <w:rPr>
                <w:noProof/>
                <w:webHidden/>
              </w:rPr>
              <w:fldChar w:fldCharType="begin"/>
            </w:r>
            <w:r w:rsidR="00B20EB3">
              <w:rPr>
                <w:noProof/>
                <w:webHidden/>
              </w:rPr>
              <w:instrText xml:space="preserve"> PAGEREF _Toc87523638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0D18AB0" w14:textId="365FCA9A" w:rsidR="00B20EB3" w:rsidRDefault="009F4554">
          <w:pPr>
            <w:pStyle w:val="Indholdsfortegnelse3"/>
            <w:tabs>
              <w:tab w:val="left" w:pos="1320"/>
              <w:tab w:val="right" w:leader="dot" w:pos="9628"/>
            </w:tabs>
            <w:rPr>
              <w:rFonts w:eastAsiaTheme="minorEastAsia"/>
              <w:noProof/>
              <w:lang w:eastAsia="da-DK"/>
            </w:rPr>
          </w:pPr>
          <w:hyperlink w:anchor="_Toc87523639" w:history="1">
            <w:r w:rsidR="00B20EB3" w:rsidRPr="00477CB3">
              <w:rPr>
                <w:rStyle w:val="Hyperlink"/>
                <w:noProof/>
              </w:rPr>
              <w:t>4.5.5.</w:t>
            </w:r>
            <w:r w:rsidR="00B20EB3">
              <w:rPr>
                <w:rFonts w:eastAsiaTheme="minorEastAsia"/>
                <w:noProof/>
                <w:lang w:eastAsia="da-DK"/>
              </w:rPr>
              <w:tab/>
            </w:r>
            <w:r w:rsidR="00B20EB3" w:rsidRPr="00477CB3">
              <w:rPr>
                <w:rStyle w:val="Hyperlink"/>
                <w:noProof/>
              </w:rPr>
              <w:t>Opgave: Test af søgetræ</w:t>
            </w:r>
            <w:r w:rsidR="00B20EB3">
              <w:rPr>
                <w:noProof/>
                <w:webHidden/>
              </w:rPr>
              <w:tab/>
            </w:r>
            <w:r w:rsidR="00B20EB3">
              <w:rPr>
                <w:noProof/>
                <w:webHidden/>
              </w:rPr>
              <w:fldChar w:fldCharType="begin"/>
            </w:r>
            <w:r w:rsidR="00B20EB3">
              <w:rPr>
                <w:noProof/>
                <w:webHidden/>
              </w:rPr>
              <w:instrText xml:space="preserve"> PAGEREF _Toc87523639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1C26BD0" w14:textId="69705E33" w:rsidR="00B20EB3" w:rsidRDefault="009F4554">
          <w:pPr>
            <w:pStyle w:val="Indholdsfortegnelse1"/>
            <w:tabs>
              <w:tab w:val="left" w:pos="440"/>
              <w:tab w:val="right" w:leader="dot" w:pos="9628"/>
            </w:tabs>
            <w:rPr>
              <w:rFonts w:eastAsiaTheme="minorEastAsia"/>
              <w:noProof/>
              <w:lang w:eastAsia="da-DK"/>
            </w:rPr>
          </w:pPr>
          <w:hyperlink w:anchor="_Toc87523640" w:history="1">
            <w:r w:rsidR="00B20EB3" w:rsidRPr="00477CB3">
              <w:rPr>
                <w:rStyle w:val="Hyperlink"/>
                <w:noProof/>
              </w:rPr>
              <w:t>5.</w:t>
            </w:r>
            <w:r w:rsidR="00B20EB3">
              <w:rPr>
                <w:rFonts w:eastAsiaTheme="minorEastAsia"/>
                <w:noProof/>
                <w:lang w:eastAsia="da-DK"/>
              </w:rPr>
              <w:tab/>
            </w:r>
            <w:r w:rsidR="00B20EB3" w:rsidRPr="00477CB3">
              <w:rPr>
                <w:rStyle w:val="Hyperlink"/>
                <w:noProof/>
              </w:rPr>
              <w:t>Sortering</w:t>
            </w:r>
            <w:r w:rsidR="00B20EB3">
              <w:rPr>
                <w:noProof/>
                <w:webHidden/>
              </w:rPr>
              <w:tab/>
            </w:r>
            <w:r w:rsidR="00B20EB3">
              <w:rPr>
                <w:noProof/>
                <w:webHidden/>
              </w:rPr>
              <w:fldChar w:fldCharType="begin"/>
            </w:r>
            <w:r w:rsidR="00B20EB3">
              <w:rPr>
                <w:noProof/>
                <w:webHidden/>
              </w:rPr>
              <w:instrText xml:space="preserve"> PAGEREF _Toc87523640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5AAED74A" w14:textId="62AE98F5" w:rsidR="00B20EB3" w:rsidRDefault="009F4554">
          <w:pPr>
            <w:pStyle w:val="Indholdsfortegnelse2"/>
            <w:tabs>
              <w:tab w:val="left" w:pos="880"/>
              <w:tab w:val="right" w:leader="dot" w:pos="9628"/>
            </w:tabs>
            <w:rPr>
              <w:rFonts w:eastAsiaTheme="minorEastAsia"/>
              <w:noProof/>
              <w:lang w:eastAsia="da-DK"/>
            </w:rPr>
          </w:pPr>
          <w:hyperlink w:anchor="_Toc87523641" w:history="1">
            <w:r w:rsidR="00B20EB3" w:rsidRPr="00477CB3">
              <w:rPr>
                <w:rStyle w:val="Hyperlink"/>
                <w:noProof/>
              </w:rPr>
              <w:t>5.1.</w:t>
            </w:r>
            <w:r w:rsidR="00B20EB3">
              <w:rPr>
                <w:rFonts w:eastAsiaTheme="minorEastAsia"/>
                <w:noProof/>
                <w:lang w:eastAsia="da-DK"/>
              </w:rPr>
              <w:tab/>
            </w:r>
            <w:r w:rsidR="00B20EB3" w:rsidRPr="00477CB3">
              <w:rPr>
                <w:rStyle w:val="Hyperlink"/>
                <w:noProof/>
              </w:rPr>
              <w:t>De umiddelbare sorteringsmetoder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_Toc87523641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00860BBA" w14:textId="2373DA45" w:rsidR="00B20EB3" w:rsidRDefault="009F4554">
          <w:pPr>
            <w:pStyle w:val="Indholdsfortegnelse3"/>
            <w:tabs>
              <w:tab w:val="left" w:pos="1320"/>
              <w:tab w:val="right" w:leader="dot" w:pos="9628"/>
            </w:tabs>
            <w:rPr>
              <w:rFonts w:eastAsiaTheme="minorEastAsia"/>
              <w:noProof/>
              <w:lang w:eastAsia="da-DK"/>
            </w:rPr>
          </w:pPr>
          <w:hyperlink w:anchor="_Toc87523642" w:history="1">
            <w:r w:rsidR="00B20EB3" w:rsidRPr="00477CB3">
              <w:rPr>
                <w:rStyle w:val="Hyperlink"/>
                <w:noProof/>
              </w:rPr>
              <w:t>5.1.1.</w:t>
            </w:r>
            <w:r w:rsidR="00B20EB3">
              <w:rPr>
                <w:rFonts w:eastAsiaTheme="minorEastAsia"/>
                <w:noProof/>
                <w:lang w:eastAsia="da-DK"/>
              </w:rPr>
              <w:tab/>
            </w:r>
            <w:r w:rsidR="00B20EB3" w:rsidRPr="00477CB3">
              <w:rPr>
                <w:rStyle w:val="Hyperlink"/>
                <w:noProof/>
              </w:rPr>
              <w:t>Udvælgelsessortering</w:t>
            </w:r>
            <w:r w:rsidR="00B20EB3">
              <w:rPr>
                <w:noProof/>
                <w:webHidden/>
              </w:rPr>
              <w:tab/>
            </w:r>
            <w:r w:rsidR="00B20EB3">
              <w:rPr>
                <w:noProof/>
                <w:webHidden/>
              </w:rPr>
              <w:fldChar w:fldCharType="begin"/>
            </w:r>
            <w:r w:rsidR="00B20EB3">
              <w:rPr>
                <w:noProof/>
                <w:webHidden/>
              </w:rPr>
              <w:instrText xml:space="preserve"> PAGEREF _Toc87523642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317C89E1" w14:textId="62E446A8" w:rsidR="00B20EB3" w:rsidRDefault="009F4554">
          <w:pPr>
            <w:pStyle w:val="Indholdsfortegnelse3"/>
            <w:tabs>
              <w:tab w:val="left" w:pos="1320"/>
              <w:tab w:val="right" w:leader="dot" w:pos="9628"/>
            </w:tabs>
            <w:rPr>
              <w:rFonts w:eastAsiaTheme="minorEastAsia"/>
              <w:noProof/>
              <w:lang w:eastAsia="da-DK"/>
            </w:rPr>
          </w:pPr>
          <w:hyperlink w:anchor="_Toc87523643" w:history="1">
            <w:r w:rsidR="00B20EB3" w:rsidRPr="00477CB3">
              <w:rPr>
                <w:rStyle w:val="Hyperlink"/>
                <w:noProof/>
              </w:rPr>
              <w:t>5.1.2.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_Toc87523643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11C25622" w14:textId="0640E45D" w:rsidR="00B20EB3" w:rsidRDefault="009F4554">
          <w:pPr>
            <w:pStyle w:val="Indholdsfortegnelse3"/>
            <w:tabs>
              <w:tab w:val="left" w:pos="1320"/>
              <w:tab w:val="right" w:leader="dot" w:pos="9628"/>
            </w:tabs>
            <w:rPr>
              <w:rFonts w:eastAsiaTheme="minorEastAsia"/>
              <w:noProof/>
              <w:lang w:eastAsia="da-DK"/>
            </w:rPr>
          </w:pPr>
          <w:hyperlink w:anchor="_Toc87523644" w:history="1">
            <w:r w:rsidR="00B20EB3" w:rsidRPr="00477CB3">
              <w:rPr>
                <w:rStyle w:val="Hyperlink"/>
                <w:noProof/>
              </w:rPr>
              <w:t>5.1.3.</w:t>
            </w:r>
            <w:r w:rsidR="00B20EB3">
              <w:rPr>
                <w:rFonts w:eastAsiaTheme="minorEastAsia"/>
                <w:noProof/>
                <w:lang w:eastAsia="da-DK"/>
              </w:rPr>
              <w:tab/>
            </w:r>
            <w:r w:rsidR="00B20EB3" w:rsidRPr="00477CB3">
              <w:rPr>
                <w:rStyle w:val="Hyperlink"/>
                <w:noProof/>
              </w:rPr>
              <w:t>Indsættelsessortering</w:t>
            </w:r>
            <w:r w:rsidR="00B20EB3">
              <w:rPr>
                <w:noProof/>
                <w:webHidden/>
              </w:rPr>
              <w:tab/>
            </w:r>
            <w:r w:rsidR="00B20EB3">
              <w:rPr>
                <w:noProof/>
                <w:webHidden/>
              </w:rPr>
              <w:fldChar w:fldCharType="begin"/>
            </w:r>
            <w:r w:rsidR="00B20EB3">
              <w:rPr>
                <w:noProof/>
                <w:webHidden/>
              </w:rPr>
              <w:instrText xml:space="preserve"> PAGEREF _Toc87523644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676F09B6" w14:textId="57E6585C" w:rsidR="00B20EB3" w:rsidRDefault="009F4554">
          <w:pPr>
            <w:pStyle w:val="Indholdsfortegnelse3"/>
            <w:tabs>
              <w:tab w:val="left" w:pos="1320"/>
              <w:tab w:val="right" w:leader="dot" w:pos="9628"/>
            </w:tabs>
            <w:rPr>
              <w:rFonts w:eastAsiaTheme="minorEastAsia"/>
              <w:noProof/>
              <w:lang w:eastAsia="da-DK"/>
            </w:rPr>
          </w:pPr>
          <w:hyperlink w:anchor="_Toc87523645" w:history="1">
            <w:r w:rsidR="00B20EB3" w:rsidRPr="00477CB3">
              <w:rPr>
                <w:rStyle w:val="Hyperlink"/>
                <w:noProof/>
              </w:rPr>
              <w:t>5.1.4.</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_Toc87523645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29D48BE2" w14:textId="25D43EF8" w:rsidR="00B20EB3" w:rsidRDefault="009F4554">
          <w:pPr>
            <w:pStyle w:val="Indholdsfortegnelse3"/>
            <w:tabs>
              <w:tab w:val="left" w:pos="1320"/>
              <w:tab w:val="right" w:leader="dot" w:pos="9628"/>
            </w:tabs>
            <w:rPr>
              <w:rFonts w:eastAsiaTheme="minorEastAsia"/>
              <w:noProof/>
              <w:lang w:eastAsia="da-DK"/>
            </w:rPr>
          </w:pPr>
          <w:hyperlink w:anchor="_Toc87523646" w:history="1">
            <w:r w:rsidR="00B20EB3" w:rsidRPr="00477CB3">
              <w:rPr>
                <w:rStyle w:val="Hyperlink"/>
                <w:noProof/>
              </w:rPr>
              <w:t>5.1.5.</w:t>
            </w:r>
            <w:r w:rsidR="00B20EB3">
              <w:rPr>
                <w:rFonts w:eastAsiaTheme="minorEastAsia"/>
                <w:noProof/>
                <w:lang w:eastAsia="da-DK"/>
              </w:rPr>
              <w:tab/>
            </w:r>
            <w:r w:rsidR="00B20EB3" w:rsidRPr="00477CB3">
              <w:rPr>
                <w:rStyle w:val="Hyperlink"/>
                <w:noProof/>
                <w:lang w:val="en-US"/>
              </w:rPr>
              <w:t>Bubble</w:t>
            </w:r>
            <w:r w:rsidR="00B20EB3" w:rsidRPr="00477CB3">
              <w:rPr>
                <w:rStyle w:val="Hyperlink"/>
                <w:noProof/>
              </w:rPr>
              <w:t xml:space="preserve"> sort</w:t>
            </w:r>
            <w:r w:rsidR="00B20EB3">
              <w:rPr>
                <w:noProof/>
                <w:webHidden/>
              </w:rPr>
              <w:tab/>
            </w:r>
            <w:r w:rsidR="00B20EB3">
              <w:rPr>
                <w:noProof/>
                <w:webHidden/>
              </w:rPr>
              <w:fldChar w:fldCharType="begin"/>
            </w:r>
            <w:r w:rsidR="00B20EB3">
              <w:rPr>
                <w:noProof/>
                <w:webHidden/>
              </w:rPr>
              <w:instrText xml:space="preserve"> PAGEREF _Toc87523646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5A072987" w14:textId="0E277F4C" w:rsidR="00B20EB3" w:rsidRDefault="009F4554">
          <w:pPr>
            <w:pStyle w:val="Indholdsfortegnelse3"/>
            <w:tabs>
              <w:tab w:val="left" w:pos="1320"/>
              <w:tab w:val="right" w:leader="dot" w:pos="9628"/>
            </w:tabs>
            <w:rPr>
              <w:rFonts w:eastAsiaTheme="minorEastAsia"/>
              <w:noProof/>
              <w:lang w:eastAsia="da-DK"/>
            </w:rPr>
          </w:pPr>
          <w:hyperlink w:anchor="_Toc87523647" w:history="1">
            <w:r w:rsidR="00B20EB3" w:rsidRPr="00477CB3">
              <w:rPr>
                <w:rStyle w:val="Hyperlink"/>
                <w:noProof/>
              </w:rPr>
              <w:t>5.1.6.</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_Toc87523647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FD1045F" w14:textId="0B95FFF6" w:rsidR="00B20EB3" w:rsidRDefault="009F4554">
          <w:pPr>
            <w:pStyle w:val="Indholdsfortegnelse3"/>
            <w:tabs>
              <w:tab w:val="left" w:pos="1320"/>
              <w:tab w:val="right" w:leader="dot" w:pos="9628"/>
            </w:tabs>
            <w:rPr>
              <w:rFonts w:eastAsiaTheme="minorEastAsia"/>
              <w:noProof/>
              <w:lang w:eastAsia="da-DK"/>
            </w:rPr>
          </w:pPr>
          <w:hyperlink w:anchor="_Toc87523648" w:history="1">
            <w:r w:rsidR="00B20EB3" w:rsidRPr="00477CB3">
              <w:rPr>
                <w:rStyle w:val="Hyperlink"/>
                <w:noProof/>
              </w:rPr>
              <w:t>5.1.7.</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_Toc87523648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70A192AA" w14:textId="7199147B" w:rsidR="00B20EB3" w:rsidRDefault="009F4554">
          <w:pPr>
            <w:pStyle w:val="Indholdsfortegnelse2"/>
            <w:tabs>
              <w:tab w:val="left" w:pos="880"/>
              <w:tab w:val="right" w:leader="dot" w:pos="9628"/>
            </w:tabs>
            <w:rPr>
              <w:rFonts w:eastAsiaTheme="minorEastAsia"/>
              <w:noProof/>
              <w:lang w:eastAsia="da-DK"/>
            </w:rPr>
          </w:pPr>
          <w:hyperlink w:anchor="_Toc87523649" w:history="1">
            <w:r w:rsidR="00B20EB3" w:rsidRPr="00477CB3">
              <w:rPr>
                <w:rStyle w:val="Hyperlink"/>
                <w:noProof/>
              </w:rPr>
              <w:t>5.2.</w:t>
            </w:r>
            <w:r w:rsidR="00B20EB3">
              <w:rPr>
                <w:rFonts w:eastAsiaTheme="minorEastAsia"/>
                <w:noProof/>
                <w:lang w:eastAsia="da-DK"/>
              </w:rPr>
              <w:tab/>
            </w:r>
            <w:r w:rsidR="00B20EB3" w:rsidRPr="00477CB3">
              <w:rPr>
                <w:rStyle w:val="Hyperlink"/>
                <w:noProof/>
              </w:rPr>
              <w:t>Optimeret sortering (</w:t>
            </w:r>
            <m:oMath>
              <m:r>
                <w:rPr>
                  <w:rStyle w:val="Hyperlink"/>
                  <w:rFonts w:ascii="Cambria Math" w:hAnsi="Cambria Math"/>
                  <w:noProof/>
                </w:rPr>
                <m:t>O(n·</m:t>
              </m:r>
              <m:r>
                <m:rPr>
                  <m:sty m:val="p"/>
                </m:rPr>
                <w:rPr>
                  <w:rStyle w:val="Hyperlink"/>
                  <w:rFonts w:ascii="Cambria Math" w:hAnsi="Cambria Math"/>
                  <w:noProof/>
                </w:rPr>
                <m:t>log⁡</m:t>
              </m:r>
              <m:r>
                <w:rPr>
                  <w:rStyle w:val="Hyperlink"/>
                  <w:rFonts w:ascii="Cambria Math" w:hAnsi="Cambria Math"/>
                  <w:noProof/>
                </w:rPr>
                <m:t>(n))</m:t>
              </m:r>
            </m:oMath>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_Toc87523649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01848204" w14:textId="3C47F53C" w:rsidR="00B20EB3" w:rsidRDefault="009F4554">
          <w:pPr>
            <w:pStyle w:val="Indholdsfortegnelse3"/>
            <w:tabs>
              <w:tab w:val="left" w:pos="1320"/>
              <w:tab w:val="right" w:leader="dot" w:pos="9628"/>
            </w:tabs>
            <w:rPr>
              <w:rFonts w:eastAsiaTheme="minorEastAsia"/>
              <w:noProof/>
              <w:lang w:eastAsia="da-DK"/>
            </w:rPr>
          </w:pPr>
          <w:hyperlink w:anchor="_Toc87523650" w:history="1">
            <w:r w:rsidR="00B20EB3" w:rsidRPr="00477CB3">
              <w:rPr>
                <w:rStyle w:val="Hyperlink"/>
                <w:noProof/>
              </w:rPr>
              <w:t>5.2.1.</w:t>
            </w:r>
            <w:r w:rsidR="00B20EB3">
              <w:rPr>
                <w:rFonts w:eastAsiaTheme="minorEastAsia"/>
                <w:noProof/>
                <w:lang w:eastAsia="da-DK"/>
              </w:rPr>
              <w:tab/>
            </w:r>
            <w:r w:rsidR="00B20EB3" w:rsidRPr="00477CB3">
              <w:rPr>
                <w:rStyle w:val="Hyperlink"/>
                <w:noProof/>
              </w:rPr>
              <w:t>Sortering ved hjælp af søgetræ (O(</w:t>
            </w:r>
            <w:r w:rsidR="00B20EB3" w:rsidRPr="00477CB3">
              <w:rPr>
                <w:rStyle w:val="Hyperlink"/>
                <w:noProof/>
                <w:lang w:val="en-US"/>
              </w:rPr>
              <w:t>n</w:t>
            </w:r>
            <w:r w:rsidR="00B20EB3" w:rsidRPr="00477CB3">
              <w:rPr>
                <w:rStyle w:val="Hyperlink"/>
                <w:rFonts w:cstheme="majorHAnsi"/>
                <w:noProof/>
                <w:lang w:val="en-US"/>
              </w:rPr>
              <w:t>∙</w:t>
            </w:r>
            <w:r w:rsidR="00B20EB3" w:rsidRPr="00477CB3">
              <w:rPr>
                <w:rStyle w:val="Hyperlink"/>
                <w:noProof/>
                <w:lang w:val="en-US"/>
              </w:rPr>
              <w:t>log</w:t>
            </w:r>
            <w:r w:rsidR="00B20EB3" w:rsidRPr="00477CB3">
              <w:rPr>
                <w:rStyle w:val="Hyperlink"/>
                <w:noProof/>
              </w:rPr>
              <w:t>(n)/O(n</w:t>
            </w:r>
            <w:r w:rsidR="00B20EB3" w:rsidRPr="00477CB3">
              <w:rPr>
                <w:rStyle w:val="Hyperlink"/>
                <w:noProof/>
                <w:vertAlign w:val="superscript"/>
              </w:rPr>
              <w:t>2</w:t>
            </w:r>
            <w:r w:rsidR="00B20EB3" w:rsidRPr="00477CB3">
              <w:rPr>
                <w:rStyle w:val="Hyperlink"/>
                <w:noProof/>
              </w:rPr>
              <w:t>) )</w:t>
            </w:r>
            <w:r w:rsidR="00B20EB3">
              <w:rPr>
                <w:noProof/>
                <w:webHidden/>
              </w:rPr>
              <w:tab/>
            </w:r>
            <w:r w:rsidR="00B20EB3">
              <w:rPr>
                <w:noProof/>
                <w:webHidden/>
              </w:rPr>
              <w:fldChar w:fldCharType="begin"/>
            </w:r>
            <w:r w:rsidR="00B20EB3">
              <w:rPr>
                <w:noProof/>
                <w:webHidden/>
              </w:rPr>
              <w:instrText xml:space="preserve"> PAGEREF _Toc87523650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37C897A" w14:textId="709808CA" w:rsidR="00B20EB3" w:rsidRDefault="009F4554">
          <w:pPr>
            <w:pStyle w:val="Indholdsfortegnelse3"/>
            <w:tabs>
              <w:tab w:val="left" w:pos="1320"/>
              <w:tab w:val="right" w:leader="dot" w:pos="9628"/>
            </w:tabs>
            <w:rPr>
              <w:rFonts w:eastAsiaTheme="minorEastAsia"/>
              <w:noProof/>
              <w:lang w:eastAsia="da-DK"/>
            </w:rPr>
          </w:pPr>
          <w:hyperlink w:anchor="_Toc87523651" w:history="1">
            <w:r w:rsidR="00B20EB3" w:rsidRPr="00477CB3">
              <w:rPr>
                <w:rStyle w:val="Hyperlink"/>
                <w:noProof/>
              </w:rPr>
              <w:t>5.2.2.</w:t>
            </w:r>
            <w:r w:rsidR="00B20EB3">
              <w:rPr>
                <w:rFonts w:eastAsiaTheme="minorEastAsia"/>
                <w:noProof/>
                <w:lang w:eastAsia="da-DK"/>
              </w:rPr>
              <w:tab/>
            </w:r>
            <w:r w:rsidR="00B20EB3" w:rsidRPr="00477CB3">
              <w:rPr>
                <w:rStyle w:val="Hyperlink"/>
                <w:noProof/>
              </w:rPr>
              <w:t>Opgave sortering med søgetræ</w:t>
            </w:r>
            <w:r w:rsidR="00B20EB3">
              <w:rPr>
                <w:noProof/>
                <w:webHidden/>
              </w:rPr>
              <w:tab/>
            </w:r>
            <w:r w:rsidR="00B20EB3">
              <w:rPr>
                <w:noProof/>
                <w:webHidden/>
              </w:rPr>
              <w:fldChar w:fldCharType="begin"/>
            </w:r>
            <w:r w:rsidR="00B20EB3">
              <w:rPr>
                <w:noProof/>
                <w:webHidden/>
              </w:rPr>
              <w:instrText xml:space="preserve"> PAGEREF _Toc87523651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6BB2E5BC" w14:textId="7F3AF508" w:rsidR="00B20EB3" w:rsidRDefault="009F4554">
          <w:pPr>
            <w:pStyle w:val="Indholdsfortegnelse2"/>
            <w:tabs>
              <w:tab w:val="left" w:pos="880"/>
              <w:tab w:val="right" w:leader="dot" w:pos="9628"/>
            </w:tabs>
            <w:rPr>
              <w:rFonts w:eastAsiaTheme="minorEastAsia"/>
              <w:noProof/>
              <w:lang w:eastAsia="da-DK"/>
            </w:rPr>
          </w:pPr>
          <w:hyperlink w:anchor="_Toc87523652" w:history="1">
            <w:r w:rsidR="00B20EB3" w:rsidRPr="00477CB3">
              <w:rPr>
                <w:rStyle w:val="Hyperlink"/>
                <w:noProof/>
                <w:lang w:val="en-US"/>
              </w:rPr>
              <w:t>5.3.</w:t>
            </w:r>
            <w:r w:rsidR="00B20EB3">
              <w:rPr>
                <w:rFonts w:eastAsiaTheme="minorEastAsia"/>
                <w:noProof/>
                <w:lang w:eastAsia="da-DK"/>
              </w:rPr>
              <w:tab/>
            </w:r>
            <w:r w:rsidR="00B20EB3" w:rsidRPr="00477CB3">
              <w:rPr>
                <w:rStyle w:val="Hyperlink"/>
                <w:noProof/>
                <w:lang w:val="en-US"/>
              </w:rPr>
              <w:t xml:space="preserve">Divide and conquer </w:t>
            </w:r>
            <w:r w:rsidR="00B20EB3" w:rsidRPr="00477CB3">
              <w:rPr>
                <w:rStyle w:val="Hyperlink"/>
                <w:noProof/>
              </w:rPr>
              <w:t>metoder (O(n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_Toc87523652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49244F7D" w14:textId="41E888A4" w:rsidR="00B20EB3" w:rsidRDefault="009F4554">
          <w:pPr>
            <w:pStyle w:val="Indholdsfortegnelse3"/>
            <w:tabs>
              <w:tab w:val="left" w:pos="1320"/>
              <w:tab w:val="right" w:leader="dot" w:pos="9628"/>
            </w:tabs>
            <w:rPr>
              <w:rFonts w:eastAsiaTheme="minorEastAsia"/>
              <w:noProof/>
              <w:lang w:eastAsia="da-DK"/>
            </w:rPr>
          </w:pPr>
          <w:hyperlink w:anchor="_Toc87523653" w:history="1">
            <w:r w:rsidR="00B20EB3" w:rsidRPr="00477CB3">
              <w:rPr>
                <w:rStyle w:val="Hyperlink"/>
                <w:noProof/>
              </w:rPr>
              <w:t>5.3.1.</w:t>
            </w:r>
            <w:r w:rsidR="00B20EB3">
              <w:rPr>
                <w:rFonts w:eastAsiaTheme="minorEastAsia"/>
                <w:noProof/>
                <w:lang w:eastAsia="da-DK"/>
              </w:rPr>
              <w:tab/>
            </w:r>
            <w:r w:rsidR="00B20EB3" w:rsidRPr="00477CB3">
              <w:rPr>
                <w:rStyle w:val="Hyperlink"/>
                <w:noProof/>
                <w:lang w:val="en-US"/>
              </w:rPr>
              <w:t>Quicksort (O(n</w:t>
            </w:r>
            <w:r w:rsidR="00B20EB3" w:rsidRPr="00477CB3">
              <w:rPr>
                <w:rStyle w:val="Hyperlink"/>
                <w:rFonts w:cstheme="majorHAnsi"/>
                <w:noProof/>
                <w:lang w:val="en-US"/>
              </w:rPr>
              <w:t>∙</w:t>
            </w:r>
            <w:r w:rsidR="00B20EB3" w:rsidRPr="00477CB3">
              <w:rPr>
                <w:rStyle w:val="Hyperlink"/>
                <w:noProof/>
                <w:lang w:val="en-US"/>
              </w:rPr>
              <w:t>log(n)/O(n</w:t>
            </w:r>
            <w:r w:rsidR="00B20EB3" w:rsidRPr="00477CB3">
              <w:rPr>
                <w:rStyle w:val="Hyperlink"/>
                <w:noProof/>
                <w:vertAlign w:val="superscript"/>
                <w:lang w:val="en-US"/>
              </w:rPr>
              <w:t>2</w:t>
            </w:r>
            <w:r w:rsidR="00B20EB3" w:rsidRPr="00477CB3">
              <w:rPr>
                <w:rStyle w:val="Hyperlink"/>
                <w:noProof/>
                <w:lang w:val="en-US"/>
              </w:rPr>
              <w:t>))</w:t>
            </w:r>
            <w:r w:rsidR="00B20EB3">
              <w:rPr>
                <w:noProof/>
                <w:webHidden/>
              </w:rPr>
              <w:tab/>
            </w:r>
            <w:r w:rsidR="00B20EB3">
              <w:rPr>
                <w:noProof/>
                <w:webHidden/>
              </w:rPr>
              <w:fldChar w:fldCharType="begin"/>
            </w:r>
            <w:r w:rsidR="00B20EB3">
              <w:rPr>
                <w:noProof/>
                <w:webHidden/>
              </w:rPr>
              <w:instrText xml:space="preserve"> PAGEREF _Toc87523653 \h </w:instrText>
            </w:r>
            <w:r w:rsidR="00B20EB3">
              <w:rPr>
                <w:noProof/>
                <w:webHidden/>
              </w:rPr>
            </w:r>
            <w:r w:rsidR="00B20EB3">
              <w:rPr>
                <w:noProof/>
                <w:webHidden/>
              </w:rPr>
              <w:fldChar w:fldCharType="separate"/>
            </w:r>
            <w:r w:rsidR="001D7926">
              <w:rPr>
                <w:noProof/>
                <w:webHidden/>
              </w:rPr>
              <w:t>20</w:t>
            </w:r>
            <w:r w:rsidR="00B20EB3">
              <w:rPr>
                <w:noProof/>
                <w:webHidden/>
              </w:rPr>
              <w:fldChar w:fldCharType="end"/>
            </w:r>
          </w:hyperlink>
        </w:p>
        <w:p w14:paraId="110A415C" w14:textId="693A62EA" w:rsidR="00B20EB3" w:rsidRDefault="009F4554">
          <w:pPr>
            <w:pStyle w:val="Indholdsfortegnelse3"/>
            <w:tabs>
              <w:tab w:val="left" w:pos="1320"/>
              <w:tab w:val="right" w:leader="dot" w:pos="9628"/>
            </w:tabs>
            <w:rPr>
              <w:rFonts w:eastAsiaTheme="minorEastAsia"/>
              <w:noProof/>
              <w:lang w:eastAsia="da-DK"/>
            </w:rPr>
          </w:pPr>
          <w:hyperlink w:anchor="_Toc87523654" w:history="1">
            <w:r w:rsidR="00B20EB3" w:rsidRPr="00477CB3">
              <w:rPr>
                <w:rStyle w:val="Hyperlink"/>
                <w:noProof/>
                <w:lang w:val="en-US"/>
              </w:rPr>
              <w:t>5.3.2.</w:t>
            </w:r>
            <w:r w:rsidR="00B20EB3">
              <w:rPr>
                <w:rFonts w:eastAsiaTheme="minorEastAsia"/>
                <w:noProof/>
                <w:lang w:eastAsia="da-DK"/>
              </w:rPr>
              <w:tab/>
            </w:r>
            <w:r w:rsidR="00B20EB3" w:rsidRPr="00477CB3">
              <w:rPr>
                <w:rStyle w:val="Hyperlink"/>
                <w:noProof/>
                <w:lang w:val="en-US"/>
              </w:rPr>
              <w:t>MergeSort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_Toc87523654 \h </w:instrText>
            </w:r>
            <w:r w:rsidR="00B20EB3">
              <w:rPr>
                <w:noProof/>
                <w:webHidden/>
              </w:rPr>
            </w:r>
            <w:r w:rsidR="00B20EB3">
              <w:rPr>
                <w:noProof/>
                <w:webHidden/>
              </w:rPr>
              <w:fldChar w:fldCharType="separate"/>
            </w:r>
            <w:r w:rsidR="001D7926">
              <w:rPr>
                <w:noProof/>
                <w:webHidden/>
              </w:rPr>
              <w:t>22</w:t>
            </w:r>
            <w:r w:rsidR="00B20EB3">
              <w:rPr>
                <w:noProof/>
                <w:webHidden/>
              </w:rPr>
              <w:fldChar w:fldCharType="end"/>
            </w:r>
          </w:hyperlink>
        </w:p>
        <w:p w14:paraId="517A1CD2" w14:textId="70262321" w:rsidR="00B20EB3" w:rsidRDefault="009F4554">
          <w:pPr>
            <w:pStyle w:val="Indholdsfortegnelse2"/>
            <w:tabs>
              <w:tab w:val="left" w:pos="880"/>
              <w:tab w:val="right" w:leader="dot" w:pos="9628"/>
            </w:tabs>
            <w:rPr>
              <w:rFonts w:eastAsiaTheme="minorEastAsia"/>
              <w:noProof/>
              <w:lang w:eastAsia="da-DK"/>
            </w:rPr>
          </w:pPr>
          <w:hyperlink w:anchor="_Toc87523655" w:history="1">
            <w:r w:rsidR="00B20EB3" w:rsidRPr="00477CB3">
              <w:rPr>
                <w:rStyle w:val="Hyperlink"/>
                <w:noProof/>
                <w:lang w:val="en-US"/>
              </w:rPr>
              <w:t>5.4.</w:t>
            </w:r>
            <w:r w:rsidR="00B20EB3">
              <w:rPr>
                <w:rFonts w:eastAsiaTheme="minorEastAsia"/>
                <w:noProof/>
                <w:lang w:eastAsia="da-DK"/>
              </w:rPr>
              <w:tab/>
            </w:r>
            <w:r w:rsidR="00B20EB3" w:rsidRPr="00477CB3">
              <w:rPr>
                <w:rStyle w:val="Hyperlink"/>
                <w:noProof/>
                <w:lang w:val="en-US"/>
              </w:rPr>
              <w:t>Heap</w:t>
            </w:r>
            <w:r w:rsidR="00B20EB3" w:rsidRPr="00477CB3">
              <w:rPr>
                <w:rStyle w:val="Hyperlink"/>
                <w:noProof/>
              </w:rPr>
              <w:t xml:space="preserve"> (bunke/hob) - en anden tilgang til sortering</w:t>
            </w:r>
            <w:r w:rsidR="00B20EB3">
              <w:rPr>
                <w:noProof/>
                <w:webHidden/>
              </w:rPr>
              <w:tab/>
            </w:r>
            <w:r w:rsidR="00B20EB3">
              <w:rPr>
                <w:noProof/>
                <w:webHidden/>
              </w:rPr>
              <w:fldChar w:fldCharType="begin"/>
            </w:r>
            <w:r w:rsidR="00B20EB3">
              <w:rPr>
                <w:noProof/>
                <w:webHidden/>
              </w:rPr>
              <w:instrText xml:space="preserve"> PAGEREF _Toc87523655 \h </w:instrText>
            </w:r>
            <w:r w:rsidR="00B20EB3">
              <w:rPr>
                <w:noProof/>
                <w:webHidden/>
              </w:rPr>
            </w:r>
            <w:r w:rsidR="00B20EB3">
              <w:rPr>
                <w:noProof/>
                <w:webHidden/>
              </w:rPr>
              <w:fldChar w:fldCharType="separate"/>
            </w:r>
            <w:r w:rsidR="001D7926">
              <w:rPr>
                <w:noProof/>
                <w:webHidden/>
              </w:rPr>
              <w:t>24</w:t>
            </w:r>
            <w:r w:rsidR="00B20EB3">
              <w:rPr>
                <w:noProof/>
                <w:webHidden/>
              </w:rPr>
              <w:fldChar w:fldCharType="end"/>
            </w:r>
          </w:hyperlink>
        </w:p>
        <w:p w14:paraId="54B0792F" w14:textId="6C8A1757" w:rsidR="00B20EB3" w:rsidRDefault="009F4554">
          <w:pPr>
            <w:pStyle w:val="Indholdsfortegnelse3"/>
            <w:tabs>
              <w:tab w:val="left" w:pos="1320"/>
              <w:tab w:val="right" w:leader="dot" w:pos="9628"/>
            </w:tabs>
            <w:rPr>
              <w:rFonts w:eastAsiaTheme="minorEastAsia"/>
              <w:noProof/>
              <w:lang w:eastAsia="da-DK"/>
            </w:rPr>
          </w:pPr>
          <w:hyperlink w:anchor="_Toc87523656" w:history="1">
            <w:r w:rsidR="00B20EB3" w:rsidRPr="00477CB3">
              <w:rPr>
                <w:rStyle w:val="Hyperlink"/>
                <w:noProof/>
              </w:rPr>
              <w:t>5.4.1.</w:t>
            </w:r>
            <w:r w:rsidR="00B20EB3">
              <w:rPr>
                <w:rFonts w:eastAsiaTheme="minorEastAsia"/>
                <w:noProof/>
                <w:lang w:eastAsia="da-DK"/>
              </w:rPr>
              <w:tab/>
            </w:r>
            <w:r w:rsidR="00B20EB3" w:rsidRPr="00477CB3">
              <w:rPr>
                <w:rStyle w:val="Hyperlink"/>
                <w:noProof/>
              </w:rPr>
              <w:t>Operationer på en bunke</w:t>
            </w:r>
            <w:r w:rsidR="00B20EB3">
              <w:rPr>
                <w:noProof/>
                <w:webHidden/>
              </w:rPr>
              <w:tab/>
            </w:r>
            <w:r w:rsidR="00B20EB3">
              <w:rPr>
                <w:noProof/>
                <w:webHidden/>
              </w:rPr>
              <w:fldChar w:fldCharType="begin"/>
            </w:r>
            <w:r w:rsidR="00B20EB3">
              <w:rPr>
                <w:noProof/>
                <w:webHidden/>
              </w:rPr>
              <w:instrText xml:space="preserve"> PAGEREF _Toc87523656 \h </w:instrText>
            </w:r>
            <w:r w:rsidR="00B20EB3">
              <w:rPr>
                <w:noProof/>
                <w:webHidden/>
              </w:rPr>
            </w:r>
            <w:r w:rsidR="00B20EB3">
              <w:rPr>
                <w:noProof/>
                <w:webHidden/>
              </w:rPr>
              <w:fldChar w:fldCharType="separate"/>
            </w:r>
            <w:r w:rsidR="001D7926">
              <w:rPr>
                <w:noProof/>
                <w:webHidden/>
              </w:rPr>
              <w:t>25</w:t>
            </w:r>
            <w:r w:rsidR="00B20EB3">
              <w:rPr>
                <w:noProof/>
                <w:webHidden/>
              </w:rPr>
              <w:fldChar w:fldCharType="end"/>
            </w:r>
          </w:hyperlink>
        </w:p>
        <w:p w14:paraId="1125D233" w14:textId="225904BD" w:rsidR="00B20EB3" w:rsidRDefault="009F4554">
          <w:pPr>
            <w:pStyle w:val="Indholdsfortegnelse3"/>
            <w:tabs>
              <w:tab w:val="left" w:pos="1320"/>
              <w:tab w:val="right" w:leader="dot" w:pos="9628"/>
            </w:tabs>
            <w:rPr>
              <w:rFonts w:eastAsiaTheme="minorEastAsia"/>
              <w:noProof/>
              <w:lang w:eastAsia="da-DK"/>
            </w:rPr>
          </w:pPr>
          <w:hyperlink w:anchor="_Toc87523657" w:history="1">
            <w:r w:rsidR="00B20EB3" w:rsidRPr="00477CB3">
              <w:rPr>
                <w:rStyle w:val="Hyperlink"/>
                <w:noProof/>
                <w:lang w:val="en-US"/>
              </w:rPr>
              <w:t>5.4.2.</w:t>
            </w:r>
            <w:r w:rsidR="00B20EB3">
              <w:rPr>
                <w:rFonts w:eastAsiaTheme="minorEastAsia"/>
                <w:noProof/>
                <w:lang w:eastAsia="da-DK"/>
              </w:rPr>
              <w:tab/>
            </w:r>
            <w:r w:rsidR="00B20EB3" w:rsidRPr="00477CB3">
              <w:rPr>
                <w:rStyle w:val="Hyperlink"/>
                <w:noProof/>
              </w:rPr>
              <w:t xml:space="preserve">Bunkesortering/hobsortering – </w:t>
            </w:r>
            <w:r w:rsidR="00B20EB3" w:rsidRPr="00477CB3">
              <w:rPr>
                <w:rStyle w:val="Hyperlink"/>
                <w:noProof/>
                <w:lang w:val="en-US"/>
              </w:rPr>
              <w:t>heapsort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_Toc87523657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2FDA4FF" w14:textId="407B0B6C" w:rsidR="00B20EB3" w:rsidRDefault="009F4554">
          <w:pPr>
            <w:pStyle w:val="Indholdsfortegnelse3"/>
            <w:tabs>
              <w:tab w:val="left" w:pos="1320"/>
              <w:tab w:val="right" w:leader="dot" w:pos="9628"/>
            </w:tabs>
            <w:rPr>
              <w:rFonts w:eastAsiaTheme="minorEastAsia"/>
              <w:noProof/>
              <w:lang w:eastAsia="da-DK"/>
            </w:rPr>
          </w:pPr>
          <w:hyperlink w:anchor="_Toc87523658" w:history="1">
            <w:r w:rsidR="00B20EB3" w:rsidRPr="00477CB3">
              <w:rPr>
                <w:rStyle w:val="Hyperlink"/>
                <w:noProof/>
              </w:rPr>
              <w:t>5.4.3.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_Toc87523658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07AFCCDE" w14:textId="72981C75" w:rsidR="00B20EB3" w:rsidRDefault="009F4554">
          <w:pPr>
            <w:pStyle w:val="Indholdsfortegnelse3"/>
            <w:tabs>
              <w:tab w:val="left" w:pos="1320"/>
              <w:tab w:val="right" w:leader="dot" w:pos="9628"/>
            </w:tabs>
            <w:rPr>
              <w:rFonts w:eastAsiaTheme="minorEastAsia"/>
              <w:noProof/>
              <w:lang w:eastAsia="da-DK"/>
            </w:rPr>
          </w:pPr>
          <w:hyperlink w:anchor="_Toc87523659" w:history="1">
            <w:r w:rsidR="00B20EB3" w:rsidRPr="00477CB3">
              <w:rPr>
                <w:rStyle w:val="Hyperlink"/>
                <w:noProof/>
              </w:rPr>
              <w:t>5.4.4.</w:t>
            </w:r>
            <w:r w:rsidR="00B20EB3">
              <w:rPr>
                <w:rFonts w:eastAsiaTheme="minorEastAsia"/>
                <w:noProof/>
                <w:lang w:eastAsia="da-DK"/>
              </w:rPr>
              <w:tab/>
            </w:r>
            <w:r w:rsidR="00B20EB3" w:rsidRPr="00477CB3">
              <w:rPr>
                <w:rStyle w:val="Hyperlink"/>
                <w:noProof/>
              </w:rPr>
              <w:t>En bunke i et array</w:t>
            </w:r>
            <w:r w:rsidR="00B20EB3">
              <w:rPr>
                <w:noProof/>
                <w:webHidden/>
              </w:rPr>
              <w:tab/>
            </w:r>
            <w:r w:rsidR="00B20EB3">
              <w:rPr>
                <w:noProof/>
                <w:webHidden/>
              </w:rPr>
              <w:fldChar w:fldCharType="begin"/>
            </w:r>
            <w:r w:rsidR="00B20EB3">
              <w:rPr>
                <w:noProof/>
                <w:webHidden/>
              </w:rPr>
              <w:instrText xml:space="preserve"> PAGEREF _Toc87523659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E53086F" w14:textId="2558CEA5" w:rsidR="00B20EB3" w:rsidRDefault="009F4554">
          <w:pPr>
            <w:pStyle w:val="Indholdsfortegnelse3"/>
            <w:tabs>
              <w:tab w:val="left" w:pos="1320"/>
              <w:tab w:val="right" w:leader="dot" w:pos="9628"/>
            </w:tabs>
            <w:rPr>
              <w:rFonts w:eastAsiaTheme="minorEastAsia"/>
              <w:noProof/>
              <w:lang w:eastAsia="da-DK"/>
            </w:rPr>
          </w:pPr>
          <w:hyperlink w:anchor="_Toc87523660" w:history="1">
            <w:r w:rsidR="00B20EB3" w:rsidRPr="00477CB3">
              <w:rPr>
                <w:rStyle w:val="Hyperlink"/>
                <w:noProof/>
              </w:rPr>
              <w:t>5.4.5.</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_Toc87523660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52777579" w14:textId="20141399" w:rsidR="00B20EB3" w:rsidRDefault="009F4554">
          <w:pPr>
            <w:pStyle w:val="Indholdsfortegnelse1"/>
            <w:tabs>
              <w:tab w:val="left" w:pos="440"/>
              <w:tab w:val="right" w:leader="dot" w:pos="9628"/>
            </w:tabs>
            <w:rPr>
              <w:rFonts w:eastAsiaTheme="minorEastAsia"/>
              <w:noProof/>
              <w:lang w:eastAsia="da-DK"/>
            </w:rPr>
          </w:pPr>
          <w:hyperlink w:anchor="_Toc87523661" w:history="1">
            <w:r w:rsidR="00B20EB3" w:rsidRPr="00477CB3">
              <w:rPr>
                <w:rStyle w:val="Hyperlink"/>
                <w:noProof/>
              </w:rPr>
              <w:t>6.</w:t>
            </w:r>
            <w:r w:rsidR="00B20EB3">
              <w:rPr>
                <w:rFonts w:eastAsiaTheme="minorEastAsia"/>
                <w:noProof/>
                <w:lang w:eastAsia="da-DK"/>
              </w:rPr>
              <w:tab/>
            </w:r>
            <w:r w:rsidR="00B20EB3" w:rsidRPr="00477CB3">
              <w:rPr>
                <w:rStyle w:val="Hyperlink"/>
                <w:noProof/>
              </w:rPr>
              <w:t>Teori versus virkelighed</w:t>
            </w:r>
            <w:r w:rsidR="00B20EB3">
              <w:rPr>
                <w:noProof/>
                <w:webHidden/>
              </w:rPr>
              <w:tab/>
            </w:r>
            <w:r w:rsidR="00B20EB3">
              <w:rPr>
                <w:noProof/>
                <w:webHidden/>
              </w:rPr>
              <w:fldChar w:fldCharType="begin"/>
            </w:r>
            <w:r w:rsidR="00B20EB3">
              <w:rPr>
                <w:noProof/>
                <w:webHidden/>
              </w:rPr>
              <w:instrText xml:space="preserve"> PAGEREF _Toc87523661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BE27334" w14:textId="72C135D0" w:rsidR="00B20EB3" w:rsidRDefault="009F4554">
          <w:pPr>
            <w:pStyle w:val="Indholdsfortegnelse2"/>
            <w:tabs>
              <w:tab w:val="left" w:pos="880"/>
              <w:tab w:val="right" w:leader="dot" w:pos="9628"/>
            </w:tabs>
            <w:rPr>
              <w:rFonts w:eastAsiaTheme="minorEastAsia"/>
              <w:noProof/>
              <w:lang w:eastAsia="da-DK"/>
            </w:rPr>
          </w:pPr>
          <w:hyperlink w:anchor="_Toc87523662" w:history="1">
            <w:r w:rsidR="00B20EB3" w:rsidRPr="00477CB3">
              <w:rPr>
                <w:rStyle w:val="Hyperlink"/>
                <w:noProof/>
              </w:rPr>
              <w:t>6.1.</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_Toc87523662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96A8056" w14:textId="4F7A2366" w:rsidR="00B20EB3" w:rsidRDefault="009F4554">
          <w:pPr>
            <w:pStyle w:val="Indholdsfortegnelse2"/>
            <w:tabs>
              <w:tab w:val="left" w:pos="880"/>
              <w:tab w:val="right" w:leader="dot" w:pos="9628"/>
            </w:tabs>
            <w:rPr>
              <w:rFonts w:eastAsiaTheme="minorEastAsia"/>
              <w:noProof/>
              <w:lang w:eastAsia="da-DK"/>
            </w:rPr>
          </w:pPr>
          <w:hyperlink w:anchor="_Toc87523663" w:history="1">
            <w:r w:rsidR="00B20EB3" w:rsidRPr="00477CB3">
              <w:rPr>
                <w:rStyle w:val="Hyperlink"/>
                <w:noProof/>
              </w:rPr>
              <w:t>6.2.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_Toc87523663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15CA330B" w14:textId="50D3FC00" w:rsidR="00B20EB3" w:rsidRDefault="009F4554">
          <w:pPr>
            <w:pStyle w:val="Indholdsfortegnelse2"/>
            <w:tabs>
              <w:tab w:val="left" w:pos="880"/>
              <w:tab w:val="right" w:leader="dot" w:pos="9628"/>
            </w:tabs>
            <w:rPr>
              <w:rFonts w:eastAsiaTheme="minorEastAsia"/>
              <w:noProof/>
              <w:lang w:eastAsia="da-DK"/>
            </w:rPr>
          </w:pPr>
          <w:hyperlink w:anchor="_Toc87523664" w:history="1">
            <w:r w:rsidR="00B20EB3" w:rsidRPr="00477CB3">
              <w:rPr>
                <w:rStyle w:val="Hyperlink"/>
                <w:noProof/>
              </w:rPr>
              <w:t>6.3.</w:t>
            </w:r>
            <w:r w:rsidR="00B20EB3">
              <w:rPr>
                <w:rFonts w:eastAsiaTheme="minorEastAsia"/>
                <w:noProof/>
                <w:lang w:eastAsia="da-DK"/>
              </w:rPr>
              <w:tab/>
            </w:r>
            <w:r w:rsidR="00B20EB3" w:rsidRPr="00477CB3">
              <w:rPr>
                <w:rStyle w:val="Hyperlink"/>
                <w:noProof/>
              </w:rPr>
              <w:t>Opgave Grafer</w:t>
            </w:r>
            <w:r w:rsidR="00B20EB3">
              <w:rPr>
                <w:noProof/>
                <w:webHidden/>
              </w:rPr>
              <w:tab/>
            </w:r>
            <w:r w:rsidR="00B20EB3">
              <w:rPr>
                <w:noProof/>
                <w:webHidden/>
              </w:rPr>
              <w:fldChar w:fldCharType="begin"/>
            </w:r>
            <w:r w:rsidR="00B20EB3">
              <w:rPr>
                <w:noProof/>
                <w:webHidden/>
              </w:rPr>
              <w:instrText xml:space="preserve"> PAGEREF _Toc87523664 \h </w:instrText>
            </w:r>
            <w:r w:rsidR="00B20EB3">
              <w:rPr>
                <w:noProof/>
                <w:webHidden/>
              </w:rPr>
            </w:r>
            <w:r w:rsidR="00B20EB3">
              <w:rPr>
                <w:noProof/>
                <w:webHidden/>
              </w:rPr>
              <w:fldChar w:fldCharType="separate"/>
            </w:r>
            <w:r w:rsidR="001D7926">
              <w:rPr>
                <w:noProof/>
                <w:webHidden/>
              </w:rPr>
              <w:t>32</w:t>
            </w:r>
            <w:r w:rsidR="00B20EB3">
              <w:rPr>
                <w:noProof/>
                <w:webHidden/>
              </w:rPr>
              <w:fldChar w:fldCharType="end"/>
            </w:r>
          </w:hyperlink>
        </w:p>
        <w:p w14:paraId="0914F1A2" w14:textId="54FD5E95" w:rsidR="00B20EB3" w:rsidRDefault="009F4554">
          <w:pPr>
            <w:pStyle w:val="Indholdsfortegnelse1"/>
            <w:tabs>
              <w:tab w:val="left" w:pos="440"/>
              <w:tab w:val="right" w:leader="dot" w:pos="9628"/>
            </w:tabs>
            <w:rPr>
              <w:rFonts w:eastAsiaTheme="minorEastAsia"/>
              <w:noProof/>
              <w:lang w:eastAsia="da-DK"/>
            </w:rPr>
          </w:pPr>
          <w:hyperlink w:anchor="_Toc87523665" w:history="1">
            <w:r w:rsidR="00B20EB3" w:rsidRPr="00477CB3">
              <w:rPr>
                <w:rStyle w:val="Hyperlink"/>
                <w:noProof/>
              </w:rPr>
              <w:t>7.</w:t>
            </w:r>
            <w:r w:rsidR="00B20EB3">
              <w:rPr>
                <w:rFonts w:eastAsiaTheme="minorEastAsia"/>
                <w:noProof/>
                <w:lang w:eastAsia="da-DK"/>
              </w:rPr>
              <w:tab/>
            </w:r>
            <w:r w:rsidR="00B20EB3" w:rsidRPr="00477CB3">
              <w:rPr>
                <w:rStyle w:val="Hyperlink"/>
                <w:noProof/>
              </w:rPr>
              <w:t>Hvad gør .NET?</w:t>
            </w:r>
            <w:r w:rsidR="00B20EB3">
              <w:rPr>
                <w:noProof/>
                <w:webHidden/>
              </w:rPr>
              <w:tab/>
            </w:r>
            <w:r w:rsidR="00B20EB3">
              <w:rPr>
                <w:noProof/>
                <w:webHidden/>
              </w:rPr>
              <w:fldChar w:fldCharType="begin"/>
            </w:r>
            <w:r w:rsidR="00B20EB3">
              <w:rPr>
                <w:noProof/>
                <w:webHidden/>
              </w:rPr>
              <w:instrText xml:space="preserve"> PAGEREF _Toc87523665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03869604" w14:textId="1E437D01" w:rsidR="00B20EB3" w:rsidRDefault="009F4554">
          <w:pPr>
            <w:pStyle w:val="Indholdsfortegnelse2"/>
            <w:tabs>
              <w:tab w:val="left" w:pos="880"/>
              <w:tab w:val="right" w:leader="dot" w:pos="9628"/>
            </w:tabs>
            <w:rPr>
              <w:rFonts w:eastAsiaTheme="minorEastAsia"/>
              <w:noProof/>
              <w:lang w:eastAsia="da-DK"/>
            </w:rPr>
          </w:pPr>
          <w:hyperlink w:anchor="_Toc87523666" w:history="1">
            <w:r w:rsidR="00B20EB3" w:rsidRPr="00477CB3">
              <w:rPr>
                <w:rStyle w:val="Hyperlink"/>
                <w:noProof/>
              </w:rPr>
              <w:t>7.1.</w:t>
            </w:r>
            <w:r w:rsidR="00B20EB3">
              <w:rPr>
                <w:rFonts w:eastAsiaTheme="minorEastAsia"/>
                <w:noProof/>
                <w:lang w:eastAsia="da-DK"/>
              </w:rPr>
              <w:tab/>
            </w:r>
            <w:r w:rsidR="00B20EB3" w:rsidRPr="00477CB3">
              <w:rPr>
                <w:rStyle w:val="Hyperlink"/>
                <w:noProof/>
              </w:rPr>
              <w:t>List.Sort/Array.Sort</w:t>
            </w:r>
            <w:r w:rsidR="00B20EB3">
              <w:rPr>
                <w:noProof/>
                <w:webHidden/>
              </w:rPr>
              <w:tab/>
            </w:r>
            <w:r w:rsidR="00B20EB3">
              <w:rPr>
                <w:noProof/>
                <w:webHidden/>
              </w:rPr>
              <w:fldChar w:fldCharType="begin"/>
            </w:r>
            <w:r w:rsidR="00B20EB3">
              <w:rPr>
                <w:noProof/>
                <w:webHidden/>
              </w:rPr>
              <w:instrText xml:space="preserve"> PAGEREF _Toc87523666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5D35D9D7" w14:textId="33E61AA7" w:rsidR="00B20EB3" w:rsidRDefault="009F4554">
          <w:pPr>
            <w:pStyle w:val="Indholdsfortegnelse2"/>
            <w:tabs>
              <w:tab w:val="left" w:pos="880"/>
              <w:tab w:val="right" w:leader="dot" w:pos="9628"/>
            </w:tabs>
            <w:rPr>
              <w:rFonts w:eastAsiaTheme="minorEastAsia"/>
              <w:noProof/>
              <w:lang w:eastAsia="da-DK"/>
            </w:rPr>
          </w:pPr>
          <w:hyperlink w:anchor="_Toc87523667" w:history="1">
            <w:r w:rsidR="00B20EB3" w:rsidRPr="00477CB3">
              <w:rPr>
                <w:rStyle w:val="Hyperlink"/>
                <w:noProof/>
              </w:rPr>
              <w:t>7.2.</w:t>
            </w:r>
            <w:r w:rsidR="00B20EB3">
              <w:rPr>
                <w:rFonts w:eastAsiaTheme="minorEastAsia"/>
                <w:noProof/>
                <w:lang w:eastAsia="da-DK"/>
              </w:rPr>
              <w:tab/>
            </w:r>
            <w:r w:rsidR="00B20EB3" w:rsidRPr="00477CB3">
              <w:rPr>
                <w:rStyle w:val="Hyperlink"/>
                <w:noProof/>
              </w:rPr>
              <w:t>Enumerable.OrderBy</w:t>
            </w:r>
            <w:r w:rsidR="00B20EB3">
              <w:rPr>
                <w:noProof/>
                <w:webHidden/>
              </w:rPr>
              <w:tab/>
            </w:r>
            <w:r w:rsidR="00B20EB3">
              <w:rPr>
                <w:noProof/>
                <w:webHidden/>
              </w:rPr>
              <w:fldChar w:fldCharType="begin"/>
            </w:r>
            <w:r w:rsidR="00B20EB3">
              <w:rPr>
                <w:noProof/>
                <w:webHidden/>
              </w:rPr>
              <w:instrText xml:space="preserve"> PAGEREF _Toc87523667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75F2E465" w14:textId="1D022248" w:rsidR="00B20EB3" w:rsidRDefault="009F4554">
          <w:pPr>
            <w:pStyle w:val="Indholdsfortegnelse1"/>
            <w:tabs>
              <w:tab w:val="left" w:pos="440"/>
              <w:tab w:val="right" w:leader="dot" w:pos="9628"/>
            </w:tabs>
            <w:rPr>
              <w:rFonts w:eastAsiaTheme="minorEastAsia"/>
              <w:noProof/>
              <w:lang w:eastAsia="da-DK"/>
            </w:rPr>
          </w:pPr>
          <w:hyperlink w:anchor="_Toc87523668" w:history="1">
            <w:r w:rsidR="00B20EB3" w:rsidRPr="00477CB3">
              <w:rPr>
                <w:rStyle w:val="Hyperlink"/>
                <w:noProof/>
              </w:rPr>
              <w:t>8.</w:t>
            </w:r>
            <w:r w:rsidR="00B20EB3">
              <w:rPr>
                <w:rFonts w:eastAsiaTheme="minorEastAsia"/>
                <w:noProof/>
                <w:lang w:eastAsia="da-DK"/>
              </w:rPr>
              <w:tab/>
            </w:r>
            <w:r w:rsidR="00B20EB3" w:rsidRPr="00477CB3">
              <w:rPr>
                <w:rStyle w:val="Hyperlink"/>
                <w:noProof/>
              </w:rPr>
              <w:t>Specielle trætyper</w:t>
            </w:r>
            <w:r w:rsidR="00B20EB3">
              <w:rPr>
                <w:noProof/>
                <w:webHidden/>
              </w:rPr>
              <w:tab/>
            </w:r>
            <w:r w:rsidR="00B20EB3">
              <w:rPr>
                <w:noProof/>
                <w:webHidden/>
              </w:rPr>
              <w:fldChar w:fldCharType="begin"/>
            </w:r>
            <w:r w:rsidR="00B20EB3">
              <w:rPr>
                <w:noProof/>
                <w:webHidden/>
              </w:rPr>
              <w:instrText xml:space="preserve"> PAGEREF _Toc87523668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0230E7FD" w14:textId="298BD64C" w:rsidR="00B20EB3" w:rsidRDefault="009F4554">
          <w:pPr>
            <w:pStyle w:val="Indholdsfortegnelse2"/>
            <w:tabs>
              <w:tab w:val="left" w:pos="880"/>
              <w:tab w:val="right" w:leader="dot" w:pos="9628"/>
            </w:tabs>
            <w:rPr>
              <w:rFonts w:eastAsiaTheme="minorEastAsia"/>
              <w:noProof/>
              <w:lang w:eastAsia="da-DK"/>
            </w:rPr>
          </w:pPr>
          <w:hyperlink w:anchor="_Toc87523669" w:history="1">
            <w:r w:rsidR="00B20EB3" w:rsidRPr="00477CB3">
              <w:rPr>
                <w:rStyle w:val="Hyperlink"/>
                <w:noProof/>
              </w:rPr>
              <w:t>8.1.</w:t>
            </w:r>
            <w:r w:rsidR="00B20EB3">
              <w:rPr>
                <w:rFonts w:eastAsiaTheme="minorEastAsia"/>
                <w:noProof/>
                <w:lang w:eastAsia="da-DK"/>
              </w:rPr>
              <w:tab/>
            </w:r>
            <w:r w:rsidR="00B20EB3" w:rsidRPr="00477CB3">
              <w:rPr>
                <w:rStyle w:val="Hyperlink"/>
                <w:noProof/>
              </w:rPr>
              <w:t>AVL træer - avanceret binært søgetræ</w:t>
            </w:r>
            <w:r w:rsidR="00B20EB3">
              <w:rPr>
                <w:noProof/>
                <w:webHidden/>
              </w:rPr>
              <w:tab/>
            </w:r>
            <w:r w:rsidR="00B20EB3">
              <w:rPr>
                <w:noProof/>
                <w:webHidden/>
              </w:rPr>
              <w:fldChar w:fldCharType="begin"/>
            </w:r>
            <w:r w:rsidR="00B20EB3">
              <w:rPr>
                <w:noProof/>
                <w:webHidden/>
              </w:rPr>
              <w:instrText xml:space="preserve"> PAGEREF _Toc87523669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407A9A" w14:textId="1019CF98" w:rsidR="00B20EB3" w:rsidRDefault="009F4554">
          <w:pPr>
            <w:pStyle w:val="Indholdsfortegnelse3"/>
            <w:tabs>
              <w:tab w:val="left" w:pos="1320"/>
              <w:tab w:val="right" w:leader="dot" w:pos="9628"/>
            </w:tabs>
            <w:rPr>
              <w:rFonts w:eastAsiaTheme="minorEastAsia"/>
              <w:noProof/>
              <w:lang w:eastAsia="da-DK"/>
            </w:rPr>
          </w:pPr>
          <w:hyperlink w:anchor="_Toc87523670" w:history="1">
            <w:r w:rsidR="00B20EB3" w:rsidRPr="00477CB3">
              <w:rPr>
                <w:rStyle w:val="Hyperlink"/>
                <w:noProof/>
              </w:rPr>
              <w:t>8.1.1.</w:t>
            </w:r>
            <w:r w:rsidR="00B20EB3">
              <w:rPr>
                <w:rFonts w:eastAsiaTheme="minorEastAsia"/>
                <w:noProof/>
                <w:lang w:eastAsia="da-DK"/>
              </w:rPr>
              <w:tab/>
            </w:r>
            <w:r w:rsidR="00B20EB3" w:rsidRPr="00477CB3">
              <w:rPr>
                <w:rStyle w:val="Hyperlink"/>
                <w:noProof/>
              </w:rPr>
              <w:t>Hvad er et AVL træ?</w:t>
            </w:r>
            <w:r w:rsidR="00B20EB3">
              <w:rPr>
                <w:noProof/>
                <w:webHidden/>
              </w:rPr>
              <w:tab/>
            </w:r>
            <w:r w:rsidR="00B20EB3">
              <w:rPr>
                <w:noProof/>
                <w:webHidden/>
              </w:rPr>
              <w:fldChar w:fldCharType="begin"/>
            </w:r>
            <w:r w:rsidR="00B20EB3">
              <w:rPr>
                <w:noProof/>
                <w:webHidden/>
              </w:rPr>
              <w:instrText xml:space="preserve"> PAGEREF _Toc87523670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AC2770" w14:textId="5D9C5E94" w:rsidR="00B20EB3" w:rsidRDefault="009F4554">
          <w:pPr>
            <w:pStyle w:val="Indholdsfortegnelse3"/>
            <w:tabs>
              <w:tab w:val="left" w:pos="1320"/>
              <w:tab w:val="right" w:leader="dot" w:pos="9628"/>
            </w:tabs>
            <w:rPr>
              <w:rFonts w:eastAsiaTheme="minorEastAsia"/>
              <w:noProof/>
              <w:lang w:eastAsia="da-DK"/>
            </w:rPr>
          </w:pPr>
          <w:hyperlink w:anchor="_Toc87523671" w:history="1">
            <w:r w:rsidR="00B20EB3" w:rsidRPr="00477CB3">
              <w:rPr>
                <w:rStyle w:val="Hyperlink"/>
                <w:noProof/>
              </w:rPr>
              <w:t>8.1.2.</w:t>
            </w:r>
            <w:r w:rsidR="00B20EB3">
              <w:rPr>
                <w:rFonts w:eastAsiaTheme="minorEastAsia"/>
                <w:noProof/>
                <w:lang w:eastAsia="da-DK"/>
              </w:rPr>
              <w:tab/>
            </w:r>
            <w:r w:rsidR="00B20EB3" w:rsidRPr="00477CB3">
              <w:rPr>
                <w:rStyle w:val="Hyperlink"/>
                <w:noProof/>
              </w:rPr>
              <w:t>Links</w:t>
            </w:r>
            <w:r w:rsidR="00B20EB3">
              <w:rPr>
                <w:noProof/>
                <w:webHidden/>
              </w:rPr>
              <w:tab/>
            </w:r>
            <w:r w:rsidR="00B20EB3">
              <w:rPr>
                <w:noProof/>
                <w:webHidden/>
              </w:rPr>
              <w:fldChar w:fldCharType="begin"/>
            </w:r>
            <w:r w:rsidR="00B20EB3">
              <w:rPr>
                <w:noProof/>
                <w:webHidden/>
              </w:rPr>
              <w:instrText xml:space="preserve"> PAGEREF _Toc87523671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4C71B4BA" w14:textId="3D1924B9" w:rsidR="00B20EB3" w:rsidRDefault="009F4554">
          <w:pPr>
            <w:pStyle w:val="Indholdsfortegnelse2"/>
            <w:tabs>
              <w:tab w:val="left" w:pos="880"/>
              <w:tab w:val="right" w:leader="dot" w:pos="9628"/>
            </w:tabs>
            <w:rPr>
              <w:rFonts w:eastAsiaTheme="minorEastAsia"/>
              <w:noProof/>
              <w:lang w:eastAsia="da-DK"/>
            </w:rPr>
          </w:pPr>
          <w:hyperlink w:anchor="_Toc87523672" w:history="1">
            <w:r w:rsidR="00B20EB3" w:rsidRPr="00477CB3">
              <w:rPr>
                <w:rStyle w:val="Hyperlink"/>
                <w:noProof/>
              </w:rPr>
              <w:t>8.2.</w:t>
            </w:r>
            <w:r w:rsidR="00B20EB3">
              <w:rPr>
                <w:rFonts w:eastAsiaTheme="minorEastAsia"/>
                <w:noProof/>
                <w:lang w:eastAsia="da-DK"/>
              </w:rPr>
              <w:tab/>
            </w:r>
            <w:r w:rsidR="00B20EB3" w:rsidRPr="00477CB3">
              <w:rPr>
                <w:rStyle w:val="Hyperlink"/>
                <w:noProof/>
              </w:rPr>
              <w:t>Opgaver: Implementér et AVL-træ</w:t>
            </w:r>
            <w:r w:rsidR="00B20EB3">
              <w:rPr>
                <w:noProof/>
                <w:webHidden/>
              </w:rPr>
              <w:tab/>
            </w:r>
            <w:r w:rsidR="00B20EB3">
              <w:rPr>
                <w:noProof/>
                <w:webHidden/>
              </w:rPr>
              <w:fldChar w:fldCharType="begin"/>
            </w:r>
            <w:r w:rsidR="00B20EB3">
              <w:rPr>
                <w:noProof/>
                <w:webHidden/>
              </w:rPr>
              <w:instrText xml:space="preserve"> PAGEREF _Toc87523672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12F1086" w14:textId="61A1D808" w:rsidR="00B20EB3" w:rsidRDefault="009F4554">
          <w:pPr>
            <w:pStyle w:val="Indholdsfortegnelse3"/>
            <w:tabs>
              <w:tab w:val="left" w:pos="1320"/>
              <w:tab w:val="right" w:leader="dot" w:pos="9628"/>
            </w:tabs>
            <w:rPr>
              <w:rFonts w:eastAsiaTheme="minorEastAsia"/>
              <w:noProof/>
              <w:lang w:eastAsia="da-DK"/>
            </w:rPr>
          </w:pPr>
          <w:hyperlink w:anchor="_Toc87523673" w:history="1">
            <w:r w:rsidR="00B20EB3" w:rsidRPr="00477CB3">
              <w:rPr>
                <w:rStyle w:val="Hyperlink"/>
                <w:noProof/>
              </w:rPr>
              <w:t>8.2.1.</w:t>
            </w:r>
            <w:r w:rsidR="00B20EB3">
              <w:rPr>
                <w:rFonts w:eastAsiaTheme="minorEastAsia"/>
                <w:noProof/>
                <w:lang w:eastAsia="da-DK"/>
              </w:rPr>
              <w:tab/>
            </w:r>
            <w:r w:rsidR="00B20EB3" w:rsidRPr="00477CB3">
              <w:rPr>
                <w:rStyle w:val="Hyperlink"/>
                <w:noProof/>
              </w:rPr>
              <w:t>Opgave: Indsættelse</w:t>
            </w:r>
            <w:r w:rsidR="00B20EB3">
              <w:rPr>
                <w:noProof/>
                <w:webHidden/>
              </w:rPr>
              <w:tab/>
            </w:r>
            <w:r w:rsidR="00B20EB3">
              <w:rPr>
                <w:noProof/>
                <w:webHidden/>
              </w:rPr>
              <w:fldChar w:fldCharType="begin"/>
            </w:r>
            <w:r w:rsidR="00B20EB3">
              <w:rPr>
                <w:noProof/>
                <w:webHidden/>
              </w:rPr>
              <w:instrText xml:space="preserve"> PAGEREF _Toc87523673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599AD0F" w14:textId="542B8750" w:rsidR="00B20EB3" w:rsidRDefault="009F4554">
          <w:pPr>
            <w:pStyle w:val="Indholdsfortegnelse3"/>
            <w:tabs>
              <w:tab w:val="left" w:pos="1320"/>
              <w:tab w:val="right" w:leader="dot" w:pos="9628"/>
            </w:tabs>
            <w:rPr>
              <w:rFonts w:eastAsiaTheme="minorEastAsia"/>
              <w:noProof/>
              <w:lang w:eastAsia="da-DK"/>
            </w:rPr>
          </w:pPr>
          <w:hyperlink w:anchor="_Toc87523674" w:history="1">
            <w:r w:rsidR="00B20EB3" w:rsidRPr="00477CB3">
              <w:rPr>
                <w:rStyle w:val="Hyperlink"/>
                <w:noProof/>
              </w:rPr>
              <w:t>8.2.2.</w:t>
            </w:r>
            <w:r w:rsidR="00B20EB3">
              <w:rPr>
                <w:rFonts w:eastAsiaTheme="minorEastAsia"/>
                <w:noProof/>
                <w:lang w:eastAsia="da-DK"/>
              </w:rPr>
              <w:tab/>
            </w:r>
            <w:r w:rsidR="00B20EB3" w:rsidRPr="00477CB3">
              <w:rPr>
                <w:rStyle w:val="Hyperlink"/>
                <w:noProof/>
              </w:rPr>
              <w:t>Opgave: Sletning</w:t>
            </w:r>
            <w:r w:rsidR="00B20EB3">
              <w:rPr>
                <w:noProof/>
                <w:webHidden/>
              </w:rPr>
              <w:tab/>
            </w:r>
            <w:r w:rsidR="00B20EB3">
              <w:rPr>
                <w:noProof/>
                <w:webHidden/>
              </w:rPr>
              <w:fldChar w:fldCharType="begin"/>
            </w:r>
            <w:r w:rsidR="00B20EB3">
              <w:rPr>
                <w:noProof/>
                <w:webHidden/>
              </w:rPr>
              <w:instrText xml:space="preserve"> PAGEREF _Toc87523674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391041F" w14:textId="166F19F8" w:rsidR="00B20EB3" w:rsidRDefault="009F4554">
          <w:pPr>
            <w:pStyle w:val="Indholdsfortegnelse3"/>
            <w:tabs>
              <w:tab w:val="left" w:pos="1320"/>
              <w:tab w:val="right" w:leader="dot" w:pos="9628"/>
            </w:tabs>
            <w:rPr>
              <w:rFonts w:eastAsiaTheme="minorEastAsia"/>
              <w:noProof/>
              <w:lang w:eastAsia="da-DK"/>
            </w:rPr>
          </w:pPr>
          <w:hyperlink w:anchor="_Toc87523675" w:history="1">
            <w:r w:rsidR="00B20EB3" w:rsidRPr="00477CB3">
              <w:rPr>
                <w:rStyle w:val="Hyperlink"/>
                <w:noProof/>
              </w:rPr>
              <w:t>8.2.3.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_Toc87523675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D57F3C6" w14:textId="2FBA3A50" w:rsidR="00B20EB3" w:rsidRDefault="009F4554">
          <w:pPr>
            <w:pStyle w:val="Indholdsfortegnelse2"/>
            <w:tabs>
              <w:tab w:val="left" w:pos="880"/>
              <w:tab w:val="right" w:leader="dot" w:pos="9628"/>
            </w:tabs>
            <w:rPr>
              <w:rFonts w:eastAsiaTheme="minorEastAsia"/>
              <w:noProof/>
              <w:lang w:eastAsia="da-DK"/>
            </w:rPr>
          </w:pPr>
          <w:hyperlink w:anchor="_Toc87523676" w:history="1">
            <w:r w:rsidR="00B20EB3" w:rsidRPr="00477CB3">
              <w:rPr>
                <w:rStyle w:val="Hyperlink"/>
                <w:noProof/>
              </w:rPr>
              <w:t>8.3.</w:t>
            </w:r>
            <w:r w:rsidR="00B20EB3">
              <w:rPr>
                <w:rFonts w:eastAsiaTheme="minorEastAsia"/>
                <w:noProof/>
                <w:lang w:eastAsia="da-DK"/>
              </w:rPr>
              <w:tab/>
            </w:r>
            <w:r w:rsidR="00B20EB3" w:rsidRPr="00477CB3">
              <w:rPr>
                <w:rStyle w:val="Hyperlink"/>
                <w:noProof/>
              </w:rPr>
              <w:t>Opgave: Tidskompleksitet</w:t>
            </w:r>
            <w:r w:rsidR="00B20EB3">
              <w:rPr>
                <w:noProof/>
                <w:webHidden/>
              </w:rPr>
              <w:tab/>
            </w:r>
            <w:r w:rsidR="00B20EB3">
              <w:rPr>
                <w:noProof/>
                <w:webHidden/>
              </w:rPr>
              <w:fldChar w:fldCharType="begin"/>
            </w:r>
            <w:r w:rsidR="00B20EB3">
              <w:rPr>
                <w:noProof/>
                <w:webHidden/>
              </w:rPr>
              <w:instrText xml:space="preserve"> PAGEREF _Toc87523676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2FDCF5" w14:textId="5BA45E63" w:rsidR="00B20EB3" w:rsidRDefault="009F4554">
          <w:pPr>
            <w:pStyle w:val="Indholdsfortegnelse2"/>
            <w:tabs>
              <w:tab w:val="left" w:pos="880"/>
              <w:tab w:val="right" w:leader="dot" w:pos="9628"/>
            </w:tabs>
            <w:rPr>
              <w:rFonts w:eastAsiaTheme="minorEastAsia"/>
              <w:noProof/>
              <w:lang w:eastAsia="da-DK"/>
            </w:rPr>
          </w:pPr>
          <w:hyperlink w:anchor="_Toc87523677" w:history="1">
            <w:r w:rsidR="00B20EB3" w:rsidRPr="00477CB3">
              <w:rPr>
                <w:rStyle w:val="Hyperlink"/>
                <w:noProof/>
              </w:rPr>
              <w:t>8.4.</w:t>
            </w:r>
            <w:r w:rsidR="00B20EB3">
              <w:rPr>
                <w:rFonts w:eastAsiaTheme="minorEastAsia"/>
                <w:noProof/>
                <w:lang w:eastAsia="da-DK"/>
              </w:rPr>
              <w:tab/>
            </w:r>
            <w:r w:rsidR="00B20EB3" w:rsidRPr="00477CB3">
              <w:rPr>
                <w:rStyle w:val="Hyperlink"/>
                <w:noProof/>
              </w:rPr>
              <w:t>Andre træstrukturer</w:t>
            </w:r>
            <w:r w:rsidR="00B20EB3">
              <w:rPr>
                <w:noProof/>
                <w:webHidden/>
              </w:rPr>
              <w:tab/>
            </w:r>
            <w:r w:rsidR="00B20EB3">
              <w:rPr>
                <w:noProof/>
                <w:webHidden/>
              </w:rPr>
              <w:fldChar w:fldCharType="begin"/>
            </w:r>
            <w:r w:rsidR="00B20EB3">
              <w:rPr>
                <w:noProof/>
                <w:webHidden/>
              </w:rPr>
              <w:instrText xml:space="preserve"> PAGEREF _Toc87523677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13C574E" w14:textId="00E44349" w:rsidR="00B20EB3" w:rsidRDefault="009F4554">
          <w:pPr>
            <w:pStyle w:val="Indholdsfortegnelse3"/>
            <w:tabs>
              <w:tab w:val="left" w:pos="1320"/>
              <w:tab w:val="right" w:leader="dot" w:pos="9628"/>
            </w:tabs>
            <w:rPr>
              <w:rFonts w:eastAsiaTheme="minorEastAsia"/>
              <w:noProof/>
              <w:lang w:eastAsia="da-DK"/>
            </w:rPr>
          </w:pPr>
          <w:hyperlink w:anchor="_Toc87523678" w:history="1">
            <w:r w:rsidR="00B20EB3" w:rsidRPr="00477CB3">
              <w:rPr>
                <w:rStyle w:val="Hyperlink"/>
                <w:noProof/>
                <w:lang w:val="en-US"/>
              </w:rPr>
              <w:t>8.4.1.</w:t>
            </w:r>
            <w:r w:rsidR="00B20EB3">
              <w:rPr>
                <w:rFonts w:eastAsiaTheme="minorEastAsia"/>
                <w:noProof/>
                <w:lang w:eastAsia="da-DK"/>
              </w:rPr>
              <w:tab/>
            </w:r>
            <w:r w:rsidR="00B20EB3" w:rsidRPr="00477CB3">
              <w:rPr>
                <w:rStyle w:val="Hyperlink"/>
                <w:noProof/>
              </w:rPr>
              <w:t xml:space="preserve">M-ary </w:t>
            </w:r>
            <w:r w:rsidR="00B20EB3" w:rsidRPr="00477CB3">
              <w:rPr>
                <w:rStyle w:val="Hyperlink"/>
                <w:noProof/>
                <w:lang w:val="en-US"/>
              </w:rPr>
              <w:t>trees</w:t>
            </w:r>
            <w:r w:rsidR="00B20EB3">
              <w:rPr>
                <w:noProof/>
                <w:webHidden/>
              </w:rPr>
              <w:tab/>
            </w:r>
            <w:r w:rsidR="00B20EB3">
              <w:rPr>
                <w:noProof/>
                <w:webHidden/>
              </w:rPr>
              <w:fldChar w:fldCharType="begin"/>
            </w:r>
            <w:r w:rsidR="00B20EB3">
              <w:rPr>
                <w:noProof/>
                <w:webHidden/>
              </w:rPr>
              <w:instrText xml:space="preserve"> PAGEREF _Toc87523678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EE1CF0" w14:textId="2BA7CEEE" w:rsidR="00B20EB3" w:rsidRDefault="009F4554">
          <w:pPr>
            <w:pStyle w:val="Indholdsfortegnelse3"/>
            <w:tabs>
              <w:tab w:val="left" w:pos="1320"/>
              <w:tab w:val="right" w:leader="dot" w:pos="9628"/>
            </w:tabs>
            <w:rPr>
              <w:rFonts w:eastAsiaTheme="minorEastAsia"/>
              <w:noProof/>
              <w:lang w:eastAsia="da-DK"/>
            </w:rPr>
          </w:pPr>
          <w:hyperlink w:anchor="_Toc87523679" w:history="1">
            <w:r w:rsidR="00B20EB3" w:rsidRPr="00477CB3">
              <w:rPr>
                <w:rStyle w:val="Hyperlink"/>
                <w:noProof/>
                <w:lang w:val="en-US"/>
              </w:rPr>
              <w:t>8.4.2.</w:t>
            </w:r>
            <w:r w:rsidR="00B20EB3">
              <w:rPr>
                <w:rFonts w:eastAsiaTheme="minorEastAsia"/>
                <w:noProof/>
                <w:lang w:eastAsia="da-DK"/>
              </w:rPr>
              <w:tab/>
            </w:r>
            <w:r w:rsidR="00B20EB3" w:rsidRPr="00477CB3">
              <w:rPr>
                <w:rStyle w:val="Hyperlink"/>
                <w:noProof/>
                <w:lang w:val="en-US"/>
              </w:rPr>
              <w:t>Splay tree</w:t>
            </w:r>
            <w:r w:rsidR="00B20EB3">
              <w:rPr>
                <w:noProof/>
                <w:webHidden/>
              </w:rPr>
              <w:tab/>
            </w:r>
            <w:r w:rsidR="00B20EB3">
              <w:rPr>
                <w:noProof/>
                <w:webHidden/>
              </w:rPr>
              <w:fldChar w:fldCharType="begin"/>
            </w:r>
            <w:r w:rsidR="00B20EB3">
              <w:rPr>
                <w:noProof/>
                <w:webHidden/>
              </w:rPr>
              <w:instrText xml:space="preserve"> PAGEREF _Toc87523679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3D8CF3F" w14:textId="0A32B8A4" w:rsidR="00B20EB3" w:rsidRDefault="009F4554">
          <w:pPr>
            <w:pStyle w:val="Indholdsfortegnelse3"/>
            <w:tabs>
              <w:tab w:val="left" w:pos="1320"/>
              <w:tab w:val="right" w:leader="dot" w:pos="9628"/>
            </w:tabs>
            <w:rPr>
              <w:rFonts w:eastAsiaTheme="minorEastAsia"/>
              <w:noProof/>
              <w:lang w:eastAsia="da-DK"/>
            </w:rPr>
          </w:pPr>
          <w:hyperlink w:anchor="_Toc87523680" w:history="1">
            <w:r w:rsidR="00B20EB3" w:rsidRPr="00477CB3">
              <w:rPr>
                <w:rStyle w:val="Hyperlink"/>
                <w:noProof/>
              </w:rPr>
              <w:t>8.4.3.</w:t>
            </w:r>
            <w:r w:rsidR="00B20EB3">
              <w:rPr>
                <w:rFonts w:eastAsiaTheme="minorEastAsia"/>
                <w:noProof/>
                <w:lang w:eastAsia="da-DK"/>
              </w:rPr>
              <w:tab/>
            </w:r>
            <w:r w:rsidR="00B20EB3" w:rsidRPr="00477CB3">
              <w:rPr>
                <w:rStyle w:val="Hyperlink"/>
                <w:noProof/>
              </w:rPr>
              <w:t>Rød-sorte træer</w:t>
            </w:r>
            <w:r w:rsidR="00B20EB3">
              <w:rPr>
                <w:noProof/>
                <w:webHidden/>
              </w:rPr>
              <w:tab/>
            </w:r>
            <w:r w:rsidR="00B20EB3">
              <w:rPr>
                <w:noProof/>
                <w:webHidden/>
              </w:rPr>
              <w:fldChar w:fldCharType="begin"/>
            </w:r>
            <w:r w:rsidR="00B20EB3">
              <w:rPr>
                <w:noProof/>
                <w:webHidden/>
              </w:rPr>
              <w:instrText xml:space="preserve"> PAGEREF _Toc87523680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F93763C" w14:textId="3C7D85DF" w:rsidR="00B20EB3" w:rsidRDefault="009F4554">
          <w:pPr>
            <w:pStyle w:val="Indholdsfortegnelse1"/>
            <w:tabs>
              <w:tab w:val="left" w:pos="440"/>
              <w:tab w:val="right" w:leader="dot" w:pos="9628"/>
            </w:tabs>
            <w:rPr>
              <w:rFonts w:eastAsiaTheme="minorEastAsia"/>
              <w:noProof/>
              <w:lang w:eastAsia="da-DK"/>
            </w:rPr>
          </w:pPr>
          <w:hyperlink w:anchor="_Toc87523681" w:history="1">
            <w:r w:rsidR="00B20EB3" w:rsidRPr="00477CB3">
              <w:rPr>
                <w:rStyle w:val="Hyperlink"/>
                <w:noProof/>
              </w:rPr>
              <w:t>9.</w:t>
            </w:r>
            <w:r w:rsidR="00B20EB3">
              <w:rPr>
                <w:rFonts w:eastAsiaTheme="minorEastAsia"/>
                <w:noProof/>
                <w:lang w:eastAsia="da-DK"/>
              </w:rPr>
              <w:tab/>
            </w:r>
            <w:r w:rsidR="00B20EB3" w:rsidRPr="00477CB3">
              <w:rPr>
                <w:rStyle w:val="Hyperlink"/>
                <w:noProof/>
              </w:rPr>
              <w:t>Hashtabeller</w:t>
            </w:r>
            <w:r w:rsidR="00B20EB3">
              <w:rPr>
                <w:noProof/>
                <w:webHidden/>
              </w:rPr>
              <w:tab/>
            </w:r>
            <w:r w:rsidR="00B20EB3">
              <w:rPr>
                <w:noProof/>
                <w:webHidden/>
              </w:rPr>
              <w:fldChar w:fldCharType="begin"/>
            </w:r>
            <w:r w:rsidR="00B20EB3">
              <w:rPr>
                <w:noProof/>
                <w:webHidden/>
              </w:rPr>
              <w:instrText xml:space="preserve"> PAGEREF _Toc87523681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72BA72D" w14:textId="3A93E33E" w:rsidR="00B20EB3" w:rsidRDefault="009F4554">
          <w:pPr>
            <w:pStyle w:val="Indholdsfortegnelse2"/>
            <w:tabs>
              <w:tab w:val="left" w:pos="880"/>
              <w:tab w:val="right" w:leader="dot" w:pos="9628"/>
            </w:tabs>
            <w:rPr>
              <w:rFonts w:eastAsiaTheme="minorEastAsia"/>
              <w:noProof/>
              <w:lang w:eastAsia="da-DK"/>
            </w:rPr>
          </w:pPr>
          <w:hyperlink w:anchor="_Toc87523682" w:history="1">
            <w:r w:rsidR="00B20EB3" w:rsidRPr="00477CB3">
              <w:rPr>
                <w:rStyle w:val="Hyperlink"/>
                <w:noProof/>
              </w:rPr>
              <w:t>9.1.</w:t>
            </w:r>
            <w:r w:rsidR="00B20EB3">
              <w:rPr>
                <w:rFonts w:eastAsiaTheme="minorEastAsia"/>
                <w:noProof/>
                <w:lang w:eastAsia="da-DK"/>
              </w:rPr>
              <w:tab/>
            </w:r>
            <w:r w:rsidR="00B20EB3" w:rsidRPr="00477CB3">
              <w:rPr>
                <w:rStyle w:val="Hyperlink"/>
                <w:noProof/>
              </w:rPr>
              <w:t>Hvad er en Hashtabel</w:t>
            </w:r>
            <w:r w:rsidR="00B20EB3">
              <w:rPr>
                <w:noProof/>
                <w:webHidden/>
              </w:rPr>
              <w:tab/>
            </w:r>
            <w:r w:rsidR="00B20EB3">
              <w:rPr>
                <w:noProof/>
                <w:webHidden/>
              </w:rPr>
              <w:fldChar w:fldCharType="begin"/>
            </w:r>
            <w:r w:rsidR="00B20EB3">
              <w:rPr>
                <w:noProof/>
                <w:webHidden/>
              </w:rPr>
              <w:instrText xml:space="preserve"> PAGEREF _Toc87523682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00B938DA" w14:textId="4562EE42" w:rsidR="00B20EB3" w:rsidRDefault="009F4554">
          <w:pPr>
            <w:pStyle w:val="Indholdsfortegnelse2"/>
            <w:tabs>
              <w:tab w:val="left" w:pos="880"/>
              <w:tab w:val="right" w:leader="dot" w:pos="9628"/>
            </w:tabs>
            <w:rPr>
              <w:rFonts w:eastAsiaTheme="minorEastAsia"/>
              <w:noProof/>
              <w:lang w:eastAsia="da-DK"/>
            </w:rPr>
          </w:pPr>
          <w:hyperlink w:anchor="_Toc87523683" w:history="1">
            <w:r w:rsidR="00B20EB3" w:rsidRPr="00477CB3">
              <w:rPr>
                <w:rStyle w:val="Hyperlink"/>
                <w:noProof/>
              </w:rPr>
              <w:t>9.2.</w:t>
            </w:r>
            <w:r w:rsidR="00B20EB3">
              <w:rPr>
                <w:rFonts w:eastAsiaTheme="minorEastAsia"/>
                <w:noProof/>
                <w:lang w:eastAsia="da-DK"/>
              </w:rPr>
              <w:tab/>
            </w:r>
            <w:r w:rsidR="00B20EB3" w:rsidRPr="00477CB3">
              <w:rPr>
                <w:rStyle w:val="Hyperlink"/>
                <w:noProof/>
              </w:rPr>
              <w:t>Hvordan implementeres en hashtabel?</w:t>
            </w:r>
            <w:r w:rsidR="00B20EB3">
              <w:rPr>
                <w:noProof/>
                <w:webHidden/>
              </w:rPr>
              <w:tab/>
            </w:r>
            <w:r w:rsidR="00B20EB3">
              <w:rPr>
                <w:noProof/>
                <w:webHidden/>
              </w:rPr>
              <w:fldChar w:fldCharType="begin"/>
            </w:r>
            <w:r w:rsidR="00B20EB3">
              <w:rPr>
                <w:noProof/>
                <w:webHidden/>
              </w:rPr>
              <w:instrText xml:space="preserve"> PAGEREF _Toc87523683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CC6ABF4" w14:textId="69CE3FDD" w:rsidR="00B20EB3" w:rsidRDefault="009F4554">
          <w:pPr>
            <w:pStyle w:val="Indholdsfortegnelse3"/>
            <w:tabs>
              <w:tab w:val="left" w:pos="1320"/>
              <w:tab w:val="right" w:leader="dot" w:pos="9628"/>
            </w:tabs>
            <w:rPr>
              <w:rFonts w:eastAsiaTheme="minorEastAsia"/>
              <w:noProof/>
              <w:lang w:eastAsia="da-DK"/>
            </w:rPr>
          </w:pPr>
          <w:hyperlink w:anchor="_Toc87523684" w:history="1">
            <w:r w:rsidR="00B20EB3" w:rsidRPr="00477CB3">
              <w:rPr>
                <w:rStyle w:val="Hyperlink"/>
                <w:noProof/>
              </w:rPr>
              <w:t>9.2.1.</w:t>
            </w:r>
            <w:r w:rsidR="00B20EB3">
              <w:rPr>
                <w:rFonts w:eastAsiaTheme="minorEastAsia"/>
                <w:noProof/>
                <w:lang w:eastAsia="da-DK"/>
              </w:rPr>
              <w:tab/>
            </w:r>
            <w:r w:rsidR="00B20EB3" w:rsidRPr="00477CB3">
              <w:rPr>
                <w:rStyle w:val="Hyperlink"/>
                <w:noProof/>
              </w:rPr>
              <w:t>Implementation af hashfunktion</w:t>
            </w:r>
            <w:r w:rsidR="00B20EB3">
              <w:rPr>
                <w:noProof/>
                <w:webHidden/>
              </w:rPr>
              <w:tab/>
            </w:r>
            <w:r w:rsidR="00B20EB3">
              <w:rPr>
                <w:noProof/>
                <w:webHidden/>
              </w:rPr>
              <w:fldChar w:fldCharType="begin"/>
            </w:r>
            <w:r w:rsidR="00B20EB3">
              <w:rPr>
                <w:noProof/>
                <w:webHidden/>
              </w:rPr>
              <w:instrText xml:space="preserve"> PAGEREF _Toc87523684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CBFA8A7" w14:textId="26746762" w:rsidR="00B20EB3" w:rsidRDefault="009F4554">
          <w:pPr>
            <w:pStyle w:val="Indholdsfortegnelse3"/>
            <w:tabs>
              <w:tab w:val="left" w:pos="1320"/>
              <w:tab w:val="right" w:leader="dot" w:pos="9628"/>
            </w:tabs>
            <w:rPr>
              <w:rFonts w:eastAsiaTheme="minorEastAsia"/>
              <w:noProof/>
              <w:lang w:eastAsia="da-DK"/>
            </w:rPr>
          </w:pPr>
          <w:hyperlink w:anchor="_Toc87523685" w:history="1">
            <w:r w:rsidR="00B20EB3" w:rsidRPr="00477CB3">
              <w:rPr>
                <w:rStyle w:val="Hyperlink"/>
                <w:noProof/>
              </w:rPr>
              <w:t>9.2.2.</w:t>
            </w:r>
            <w:r w:rsidR="00B20EB3">
              <w:rPr>
                <w:rFonts w:eastAsiaTheme="minorEastAsia"/>
                <w:noProof/>
                <w:lang w:eastAsia="da-DK"/>
              </w:rPr>
              <w:tab/>
            </w:r>
            <w:r w:rsidR="00B20EB3" w:rsidRPr="00477CB3">
              <w:rPr>
                <w:rStyle w:val="Hyperlink"/>
                <w:noProof/>
              </w:rPr>
              <w:t>Implementation af selve hashtabellen</w:t>
            </w:r>
            <w:r w:rsidR="00B20EB3">
              <w:rPr>
                <w:noProof/>
                <w:webHidden/>
              </w:rPr>
              <w:tab/>
            </w:r>
            <w:r w:rsidR="00B20EB3">
              <w:rPr>
                <w:noProof/>
                <w:webHidden/>
              </w:rPr>
              <w:fldChar w:fldCharType="begin"/>
            </w:r>
            <w:r w:rsidR="00B20EB3">
              <w:rPr>
                <w:noProof/>
                <w:webHidden/>
              </w:rPr>
              <w:instrText xml:space="preserve"> PAGEREF _Toc87523685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6FB5DB04" w14:textId="045A6AEF" w:rsidR="00B20EB3" w:rsidRDefault="009F4554">
          <w:pPr>
            <w:pStyle w:val="Indholdsfortegnelse3"/>
            <w:tabs>
              <w:tab w:val="left" w:pos="1320"/>
              <w:tab w:val="right" w:leader="dot" w:pos="9628"/>
            </w:tabs>
            <w:rPr>
              <w:rFonts w:eastAsiaTheme="minorEastAsia"/>
              <w:noProof/>
              <w:lang w:eastAsia="da-DK"/>
            </w:rPr>
          </w:pPr>
          <w:hyperlink w:anchor="_Toc87523686" w:history="1">
            <w:r w:rsidR="00B20EB3" w:rsidRPr="00477CB3">
              <w:rPr>
                <w:rStyle w:val="Hyperlink"/>
                <w:noProof/>
              </w:rPr>
              <w:t>9.2.3.</w:t>
            </w:r>
            <w:r w:rsidR="00B20EB3">
              <w:rPr>
                <w:rFonts w:eastAsiaTheme="minorEastAsia"/>
                <w:noProof/>
                <w:lang w:eastAsia="da-DK"/>
              </w:rPr>
              <w:tab/>
            </w:r>
            <w:r w:rsidR="00B20EB3" w:rsidRPr="00477CB3">
              <w:rPr>
                <w:rStyle w:val="Hyperlink"/>
                <w:noProof/>
              </w:rPr>
              <w:t>Opgave: Hashtabel</w:t>
            </w:r>
            <w:r w:rsidR="00B20EB3">
              <w:rPr>
                <w:noProof/>
                <w:webHidden/>
              </w:rPr>
              <w:tab/>
            </w:r>
            <w:r w:rsidR="00B20EB3">
              <w:rPr>
                <w:noProof/>
                <w:webHidden/>
              </w:rPr>
              <w:fldChar w:fldCharType="begin"/>
            </w:r>
            <w:r w:rsidR="00B20EB3">
              <w:rPr>
                <w:noProof/>
                <w:webHidden/>
              </w:rPr>
              <w:instrText xml:space="preserve"> PAGEREF _Toc87523686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2EA02C2E" w14:textId="71644012" w:rsidR="00B20EB3" w:rsidRDefault="009F4554">
          <w:pPr>
            <w:pStyle w:val="Indholdsfortegnelse2"/>
            <w:tabs>
              <w:tab w:val="left" w:pos="880"/>
              <w:tab w:val="right" w:leader="dot" w:pos="9628"/>
            </w:tabs>
            <w:rPr>
              <w:rFonts w:eastAsiaTheme="minorEastAsia"/>
              <w:noProof/>
              <w:lang w:eastAsia="da-DK"/>
            </w:rPr>
          </w:pPr>
          <w:hyperlink w:anchor="_Toc87523687" w:history="1">
            <w:r w:rsidR="00B20EB3" w:rsidRPr="00477CB3">
              <w:rPr>
                <w:rStyle w:val="Hyperlink"/>
                <w:noProof/>
              </w:rPr>
              <w:t>9.3.</w:t>
            </w:r>
            <w:r w:rsidR="00B20EB3">
              <w:rPr>
                <w:rFonts w:eastAsiaTheme="minorEastAsia"/>
                <w:noProof/>
                <w:lang w:eastAsia="da-DK"/>
              </w:rPr>
              <w:tab/>
            </w:r>
            <w:r w:rsidR="00B20EB3" w:rsidRPr="00477CB3">
              <w:rPr>
                <w:rStyle w:val="Hyperlink"/>
                <w:noProof/>
              </w:rPr>
              <w:t>Hvor bruger man hashtabeller?</w:t>
            </w:r>
            <w:r w:rsidR="00B20EB3">
              <w:rPr>
                <w:noProof/>
                <w:webHidden/>
              </w:rPr>
              <w:tab/>
            </w:r>
            <w:r w:rsidR="00B20EB3">
              <w:rPr>
                <w:noProof/>
                <w:webHidden/>
              </w:rPr>
              <w:fldChar w:fldCharType="begin"/>
            </w:r>
            <w:r w:rsidR="00B20EB3">
              <w:rPr>
                <w:noProof/>
                <w:webHidden/>
              </w:rPr>
              <w:instrText xml:space="preserve"> PAGEREF _Toc87523687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51CBA0C6" w14:textId="0F78B230" w:rsidR="00B20EB3" w:rsidRDefault="009F4554">
          <w:pPr>
            <w:pStyle w:val="Indholdsfortegnelse3"/>
            <w:tabs>
              <w:tab w:val="left" w:pos="1320"/>
              <w:tab w:val="right" w:leader="dot" w:pos="9628"/>
            </w:tabs>
            <w:rPr>
              <w:rFonts w:eastAsiaTheme="minorEastAsia"/>
              <w:noProof/>
              <w:lang w:eastAsia="da-DK"/>
            </w:rPr>
          </w:pPr>
          <w:hyperlink w:anchor="_Toc87523688" w:history="1">
            <w:r w:rsidR="00B20EB3" w:rsidRPr="00477CB3">
              <w:rPr>
                <w:rStyle w:val="Hyperlink"/>
                <w:noProof/>
              </w:rPr>
              <w:t>9.3.1.</w:t>
            </w:r>
            <w:r w:rsidR="00B20EB3">
              <w:rPr>
                <w:rFonts w:eastAsiaTheme="minorEastAsia"/>
                <w:noProof/>
                <w:lang w:eastAsia="da-DK"/>
              </w:rPr>
              <w:tab/>
            </w:r>
            <w:r w:rsidR="00B20EB3" w:rsidRPr="00477CB3">
              <w:rPr>
                <w:rStyle w:val="Hyperlink"/>
                <w:noProof/>
              </w:rPr>
              <w:t>Databaser</w:t>
            </w:r>
            <w:r w:rsidR="00B20EB3">
              <w:rPr>
                <w:noProof/>
                <w:webHidden/>
              </w:rPr>
              <w:tab/>
            </w:r>
            <w:r w:rsidR="00B20EB3">
              <w:rPr>
                <w:noProof/>
                <w:webHidden/>
              </w:rPr>
              <w:fldChar w:fldCharType="begin"/>
            </w:r>
            <w:r w:rsidR="00B20EB3">
              <w:rPr>
                <w:noProof/>
                <w:webHidden/>
              </w:rPr>
              <w:instrText xml:space="preserve"> PAGEREF _Toc87523688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BE3B163" w14:textId="748F1741" w:rsidR="00B20EB3" w:rsidRDefault="009F4554">
          <w:pPr>
            <w:pStyle w:val="Indholdsfortegnelse3"/>
            <w:tabs>
              <w:tab w:val="left" w:pos="1320"/>
              <w:tab w:val="right" w:leader="dot" w:pos="9628"/>
            </w:tabs>
            <w:rPr>
              <w:rFonts w:eastAsiaTheme="minorEastAsia"/>
              <w:noProof/>
              <w:lang w:eastAsia="da-DK"/>
            </w:rPr>
          </w:pPr>
          <w:hyperlink w:anchor="_Toc87523689" w:history="1">
            <w:r w:rsidR="00B20EB3" w:rsidRPr="00477CB3">
              <w:rPr>
                <w:rStyle w:val="Hyperlink"/>
                <w:noProof/>
              </w:rPr>
              <w:t>9.3.2.</w:t>
            </w:r>
            <w:r w:rsidR="00B20EB3">
              <w:rPr>
                <w:rFonts w:eastAsiaTheme="minorEastAsia"/>
                <w:noProof/>
                <w:lang w:eastAsia="da-DK"/>
              </w:rPr>
              <w:tab/>
            </w:r>
            <w:r w:rsidR="00B20EB3" w:rsidRPr="00477CB3">
              <w:rPr>
                <w:rStyle w:val="Hyperlink"/>
                <w:noProof/>
              </w:rPr>
              <w:t>Hashtabel i .NET</w:t>
            </w:r>
            <w:r w:rsidR="00B20EB3">
              <w:rPr>
                <w:noProof/>
                <w:webHidden/>
              </w:rPr>
              <w:tab/>
            </w:r>
            <w:r w:rsidR="00B20EB3">
              <w:rPr>
                <w:noProof/>
                <w:webHidden/>
              </w:rPr>
              <w:fldChar w:fldCharType="begin"/>
            </w:r>
            <w:r w:rsidR="00B20EB3">
              <w:rPr>
                <w:noProof/>
                <w:webHidden/>
              </w:rPr>
              <w:instrText xml:space="preserve"> PAGEREF _Toc87523689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3918D432" w14:textId="22B44867" w:rsidR="00B20EB3" w:rsidRDefault="009F4554">
          <w:pPr>
            <w:pStyle w:val="Indholdsfortegnelse2"/>
            <w:tabs>
              <w:tab w:val="left" w:pos="880"/>
              <w:tab w:val="right" w:leader="dot" w:pos="9628"/>
            </w:tabs>
            <w:rPr>
              <w:rFonts w:eastAsiaTheme="minorEastAsia"/>
              <w:noProof/>
              <w:lang w:eastAsia="da-DK"/>
            </w:rPr>
          </w:pPr>
          <w:hyperlink w:anchor="_Toc87523690" w:history="1">
            <w:r w:rsidR="00B20EB3" w:rsidRPr="00477CB3">
              <w:rPr>
                <w:rStyle w:val="Hyperlink"/>
                <w:noProof/>
                <w:lang w:val="en-US"/>
              </w:rPr>
              <w:t>9.4.</w:t>
            </w:r>
            <w:r w:rsidR="00B20EB3">
              <w:rPr>
                <w:rFonts w:eastAsiaTheme="minorEastAsia"/>
                <w:noProof/>
                <w:lang w:eastAsia="da-DK"/>
              </w:rPr>
              <w:tab/>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_Toc87523690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891429B" w14:textId="35BCFB9C" w:rsidR="00B20EB3" w:rsidRDefault="009F4554">
          <w:pPr>
            <w:pStyle w:val="Indholdsfortegnelse2"/>
            <w:tabs>
              <w:tab w:val="left" w:pos="880"/>
              <w:tab w:val="right" w:leader="dot" w:pos="9628"/>
            </w:tabs>
            <w:rPr>
              <w:rFonts w:eastAsiaTheme="minorEastAsia"/>
              <w:noProof/>
              <w:lang w:eastAsia="da-DK"/>
            </w:rPr>
          </w:pPr>
          <w:hyperlink w:anchor="_Toc87523691" w:history="1">
            <w:r w:rsidR="00B20EB3" w:rsidRPr="00477CB3">
              <w:rPr>
                <w:rStyle w:val="Hyperlink"/>
                <w:noProof/>
              </w:rPr>
              <w:t>9.5.</w:t>
            </w:r>
            <w:r w:rsidR="00B20EB3">
              <w:rPr>
                <w:rFonts w:eastAsiaTheme="minorEastAsia"/>
                <w:noProof/>
                <w:lang w:eastAsia="da-DK"/>
              </w:rPr>
              <w:tab/>
            </w:r>
            <w:r w:rsidR="00B20EB3" w:rsidRPr="00477CB3">
              <w:rPr>
                <w:rStyle w:val="Hyperlink"/>
                <w:noProof/>
              </w:rPr>
              <w:t xml:space="preserve">Opgave: Automatisk </w:t>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_Toc87523691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47B4EFE0" w14:textId="51FD6AA0" w:rsidR="00B20EB3" w:rsidRDefault="009F4554">
          <w:pPr>
            <w:pStyle w:val="Indholdsfortegnelse2"/>
            <w:tabs>
              <w:tab w:val="left" w:pos="880"/>
              <w:tab w:val="right" w:leader="dot" w:pos="9628"/>
            </w:tabs>
            <w:rPr>
              <w:rFonts w:eastAsiaTheme="minorEastAsia"/>
              <w:noProof/>
              <w:lang w:eastAsia="da-DK"/>
            </w:rPr>
          </w:pPr>
          <w:hyperlink w:anchor="_Toc87523692" w:history="1">
            <w:r w:rsidR="00B20EB3" w:rsidRPr="00477CB3">
              <w:rPr>
                <w:rStyle w:val="Hyperlink"/>
                <w:noProof/>
              </w:rPr>
              <w:t>9.6.</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_Toc87523692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03634DBA" w14:textId="7D83265D" w:rsidR="00B20EB3" w:rsidRDefault="009F4554">
          <w:pPr>
            <w:pStyle w:val="Indholdsfortegnelse3"/>
            <w:tabs>
              <w:tab w:val="left" w:pos="1320"/>
              <w:tab w:val="right" w:leader="dot" w:pos="9628"/>
            </w:tabs>
            <w:rPr>
              <w:rFonts w:eastAsiaTheme="minorEastAsia"/>
              <w:noProof/>
              <w:lang w:eastAsia="da-DK"/>
            </w:rPr>
          </w:pPr>
          <w:hyperlink w:anchor="_Toc87523693" w:history="1">
            <w:r w:rsidR="00B20EB3" w:rsidRPr="00477CB3">
              <w:rPr>
                <w:rStyle w:val="Hyperlink"/>
                <w:noProof/>
              </w:rPr>
              <w:t>9.6.1.</w:t>
            </w:r>
            <w:r w:rsidR="00B20EB3">
              <w:rPr>
                <w:rFonts w:eastAsiaTheme="minorEastAsia"/>
                <w:noProof/>
                <w:lang w:eastAsia="da-DK"/>
              </w:rPr>
              <w:tab/>
            </w:r>
            <w:r w:rsidR="00B20EB3" w:rsidRPr="00477CB3">
              <w:rPr>
                <w:rStyle w:val="Hyperlink"/>
                <w:noProof/>
              </w:rPr>
              <w:t>Ny værdi/opdateret værdi og læsning</w:t>
            </w:r>
            <w:r w:rsidR="00B20EB3">
              <w:rPr>
                <w:noProof/>
                <w:webHidden/>
              </w:rPr>
              <w:tab/>
            </w:r>
            <w:r w:rsidR="00B20EB3">
              <w:rPr>
                <w:noProof/>
                <w:webHidden/>
              </w:rPr>
              <w:fldChar w:fldCharType="begin"/>
            </w:r>
            <w:r w:rsidR="00B20EB3">
              <w:rPr>
                <w:noProof/>
                <w:webHidden/>
              </w:rPr>
              <w:instrText xml:space="preserve"> PAGEREF _Toc87523693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13A99AE3" w14:textId="2A93D192" w:rsidR="00B20EB3" w:rsidRDefault="009F4554">
          <w:pPr>
            <w:pStyle w:val="Indholdsfortegnelse2"/>
            <w:tabs>
              <w:tab w:val="left" w:pos="880"/>
              <w:tab w:val="right" w:leader="dot" w:pos="9628"/>
            </w:tabs>
            <w:rPr>
              <w:rFonts w:eastAsiaTheme="minorEastAsia"/>
              <w:noProof/>
              <w:lang w:eastAsia="da-DK"/>
            </w:rPr>
          </w:pPr>
          <w:hyperlink w:anchor="_Toc87523694" w:history="1">
            <w:r w:rsidR="00B20EB3" w:rsidRPr="00477CB3">
              <w:rPr>
                <w:rStyle w:val="Hyperlink"/>
                <w:noProof/>
              </w:rPr>
              <w:t>9.7.</w:t>
            </w:r>
            <w:r w:rsidR="00B20EB3">
              <w:rPr>
                <w:rFonts w:eastAsiaTheme="minorEastAsia"/>
                <w:noProof/>
                <w:lang w:eastAsia="da-DK"/>
              </w:rPr>
              <w:tab/>
            </w:r>
            <w:r w:rsidR="00B20EB3" w:rsidRPr="00477CB3">
              <w:rPr>
                <w:rStyle w:val="Hyperlink"/>
                <w:noProof/>
              </w:rPr>
              <w:t>Online information</w:t>
            </w:r>
            <w:r w:rsidR="00B20EB3">
              <w:rPr>
                <w:noProof/>
                <w:webHidden/>
              </w:rPr>
              <w:tab/>
            </w:r>
            <w:r w:rsidR="00B20EB3">
              <w:rPr>
                <w:noProof/>
                <w:webHidden/>
              </w:rPr>
              <w:fldChar w:fldCharType="begin"/>
            </w:r>
            <w:r w:rsidR="00B20EB3">
              <w:rPr>
                <w:noProof/>
                <w:webHidden/>
              </w:rPr>
              <w:instrText xml:space="preserve"> PAGEREF _Toc87523694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6CA7A06C" w14:textId="1CD85382" w:rsidR="00B20EB3" w:rsidRDefault="009F4554">
          <w:pPr>
            <w:pStyle w:val="Indholdsfortegnelse3"/>
            <w:tabs>
              <w:tab w:val="left" w:pos="1320"/>
              <w:tab w:val="right" w:leader="dot" w:pos="9628"/>
            </w:tabs>
            <w:rPr>
              <w:rFonts w:eastAsiaTheme="minorEastAsia"/>
              <w:noProof/>
              <w:lang w:eastAsia="da-DK"/>
            </w:rPr>
          </w:pPr>
          <w:hyperlink w:anchor="_Toc87523695" w:history="1">
            <w:r w:rsidR="00B20EB3" w:rsidRPr="00477CB3">
              <w:rPr>
                <w:rStyle w:val="Hyperlink"/>
                <w:noProof/>
              </w:rPr>
              <w:t>9.7.1.</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tables</w:t>
            </w:r>
            <w:r w:rsidR="00B20EB3">
              <w:rPr>
                <w:noProof/>
                <w:webHidden/>
              </w:rPr>
              <w:tab/>
            </w:r>
            <w:r w:rsidR="00B20EB3">
              <w:rPr>
                <w:noProof/>
                <w:webHidden/>
              </w:rPr>
              <w:fldChar w:fldCharType="begin"/>
            </w:r>
            <w:r w:rsidR="00B20EB3">
              <w:rPr>
                <w:noProof/>
                <w:webHidden/>
              </w:rPr>
              <w:instrText xml:space="preserve"> PAGEREF _Toc87523695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75C244A5" w14:textId="06287C6B" w:rsidR="00B20EB3" w:rsidRDefault="009F4554">
          <w:pPr>
            <w:pStyle w:val="Indholdsfortegnelse3"/>
            <w:tabs>
              <w:tab w:val="left" w:pos="1320"/>
              <w:tab w:val="right" w:leader="dot" w:pos="9628"/>
            </w:tabs>
            <w:rPr>
              <w:rFonts w:eastAsiaTheme="minorEastAsia"/>
              <w:noProof/>
              <w:lang w:eastAsia="da-DK"/>
            </w:rPr>
          </w:pPr>
          <w:hyperlink w:anchor="_Toc87523696" w:history="1">
            <w:r w:rsidR="00B20EB3" w:rsidRPr="00477CB3">
              <w:rPr>
                <w:rStyle w:val="Hyperlink"/>
                <w:noProof/>
              </w:rPr>
              <w:t>9.7.2.</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functions</w:t>
            </w:r>
            <w:r w:rsidR="00B20EB3">
              <w:rPr>
                <w:noProof/>
                <w:webHidden/>
              </w:rPr>
              <w:tab/>
            </w:r>
            <w:r w:rsidR="00B20EB3">
              <w:rPr>
                <w:noProof/>
                <w:webHidden/>
              </w:rPr>
              <w:fldChar w:fldCharType="begin"/>
            </w:r>
            <w:r w:rsidR="00B20EB3">
              <w:rPr>
                <w:noProof/>
                <w:webHidden/>
              </w:rPr>
              <w:instrText xml:space="preserve"> PAGEREF _Toc87523696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38D0600F" w14:textId="75B970A6" w:rsidR="00B20EB3" w:rsidRDefault="009F4554">
          <w:pPr>
            <w:pStyle w:val="Indholdsfortegnelse1"/>
            <w:tabs>
              <w:tab w:val="left" w:pos="660"/>
              <w:tab w:val="right" w:leader="dot" w:pos="9628"/>
            </w:tabs>
            <w:rPr>
              <w:rFonts w:eastAsiaTheme="minorEastAsia"/>
              <w:noProof/>
              <w:lang w:eastAsia="da-DK"/>
            </w:rPr>
          </w:pPr>
          <w:hyperlink w:anchor="_Toc87523697" w:history="1">
            <w:r w:rsidR="00B20EB3" w:rsidRPr="00477CB3">
              <w:rPr>
                <w:rStyle w:val="Hyperlink"/>
                <w:noProof/>
              </w:rPr>
              <w:t>10.</w:t>
            </w:r>
            <w:r w:rsidR="00B20EB3">
              <w:rPr>
                <w:rFonts w:eastAsiaTheme="minorEastAsia"/>
                <w:noProof/>
                <w:lang w:eastAsia="da-DK"/>
              </w:rPr>
              <w:tab/>
            </w:r>
            <w:r w:rsidR="00B20EB3" w:rsidRPr="00477CB3">
              <w:rPr>
                <w:rStyle w:val="Hyperlink"/>
                <w:noProof/>
              </w:rPr>
              <w:t>Grafer</w:t>
            </w:r>
            <w:r w:rsidR="00B20EB3">
              <w:rPr>
                <w:noProof/>
                <w:webHidden/>
              </w:rPr>
              <w:tab/>
            </w:r>
            <w:r w:rsidR="00B20EB3">
              <w:rPr>
                <w:noProof/>
                <w:webHidden/>
              </w:rPr>
              <w:fldChar w:fldCharType="begin"/>
            </w:r>
            <w:r w:rsidR="00B20EB3">
              <w:rPr>
                <w:noProof/>
                <w:webHidden/>
              </w:rPr>
              <w:instrText xml:space="preserve"> PAGEREF _Toc87523697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2D01EB81" w14:textId="7AB11C52" w:rsidR="00B20EB3" w:rsidRDefault="009F4554">
          <w:pPr>
            <w:pStyle w:val="Indholdsfortegnelse2"/>
            <w:tabs>
              <w:tab w:val="left" w:pos="1100"/>
              <w:tab w:val="right" w:leader="dot" w:pos="9628"/>
            </w:tabs>
            <w:rPr>
              <w:rFonts w:eastAsiaTheme="minorEastAsia"/>
              <w:noProof/>
              <w:lang w:eastAsia="da-DK"/>
            </w:rPr>
          </w:pPr>
          <w:hyperlink w:anchor="_Toc87523698" w:history="1">
            <w:r w:rsidR="00B20EB3" w:rsidRPr="00477CB3">
              <w:rPr>
                <w:rStyle w:val="Hyperlink"/>
                <w:noProof/>
              </w:rPr>
              <w:t>10.1.</w:t>
            </w:r>
            <w:r w:rsidR="00B20EB3">
              <w:rPr>
                <w:rFonts w:eastAsiaTheme="minorEastAsia"/>
                <w:noProof/>
                <w:lang w:eastAsia="da-DK"/>
              </w:rPr>
              <w:tab/>
            </w:r>
            <w:r w:rsidR="00B20EB3" w:rsidRPr="00477CB3">
              <w:rPr>
                <w:rStyle w:val="Hyperlink"/>
                <w:noProof/>
              </w:rPr>
              <w:t>Gennemløb af grafer</w:t>
            </w:r>
            <w:r w:rsidR="00B20EB3">
              <w:rPr>
                <w:noProof/>
                <w:webHidden/>
              </w:rPr>
              <w:tab/>
            </w:r>
            <w:r w:rsidR="00B20EB3">
              <w:rPr>
                <w:noProof/>
                <w:webHidden/>
              </w:rPr>
              <w:fldChar w:fldCharType="begin"/>
            </w:r>
            <w:r w:rsidR="00B20EB3">
              <w:rPr>
                <w:noProof/>
                <w:webHidden/>
              </w:rPr>
              <w:instrText xml:space="preserve"> PAGEREF _Toc87523698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3DB4755A" w14:textId="2F7A7D05" w:rsidR="00B20EB3" w:rsidRDefault="009F4554">
          <w:pPr>
            <w:pStyle w:val="Indholdsfortegnelse2"/>
            <w:tabs>
              <w:tab w:val="left" w:pos="1100"/>
              <w:tab w:val="right" w:leader="dot" w:pos="9628"/>
            </w:tabs>
            <w:rPr>
              <w:rFonts w:eastAsiaTheme="minorEastAsia"/>
              <w:noProof/>
              <w:lang w:eastAsia="da-DK"/>
            </w:rPr>
          </w:pPr>
          <w:hyperlink w:anchor="_Toc87523699" w:history="1">
            <w:r w:rsidR="00B20EB3" w:rsidRPr="00477CB3">
              <w:rPr>
                <w:rStyle w:val="Hyperlink"/>
                <w:noProof/>
              </w:rPr>
              <w:t>10.2.</w:t>
            </w:r>
            <w:r w:rsidR="00B20EB3">
              <w:rPr>
                <w:rFonts w:eastAsiaTheme="minorEastAsia"/>
                <w:noProof/>
                <w:lang w:eastAsia="da-DK"/>
              </w:rPr>
              <w:tab/>
            </w:r>
            <w:r w:rsidR="00B20EB3" w:rsidRPr="00477CB3">
              <w:rPr>
                <w:rStyle w:val="Hyperlink"/>
                <w:noProof/>
              </w:rPr>
              <w:t>Dybde først traversering</w:t>
            </w:r>
            <w:r w:rsidR="00B20EB3">
              <w:rPr>
                <w:noProof/>
                <w:webHidden/>
              </w:rPr>
              <w:tab/>
            </w:r>
            <w:r w:rsidR="00B20EB3">
              <w:rPr>
                <w:noProof/>
                <w:webHidden/>
              </w:rPr>
              <w:fldChar w:fldCharType="begin"/>
            </w:r>
            <w:r w:rsidR="00B20EB3">
              <w:rPr>
                <w:noProof/>
                <w:webHidden/>
              </w:rPr>
              <w:instrText xml:space="preserve"> PAGEREF _Toc87523699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4F06CE18" w14:textId="684266BE" w:rsidR="00B20EB3" w:rsidRDefault="009F4554">
          <w:pPr>
            <w:pStyle w:val="Indholdsfortegnelse2"/>
            <w:tabs>
              <w:tab w:val="left" w:pos="1100"/>
              <w:tab w:val="right" w:leader="dot" w:pos="9628"/>
            </w:tabs>
            <w:rPr>
              <w:rFonts w:eastAsiaTheme="minorEastAsia"/>
              <w:noProof/>
              <w:lang w:eastAsia="da-DK"/>
            </w:rPr>
          </w:pPr>
          <w:hyperlink w:anchor="_Toc87523700" w:history="1">
            <w:r w:rsidR="00B20EB3" w:rsidRPr="00477CB3">
              <w:rPr>
                <w:rStyle w:val="Hyperlink"/>
                <w:noProof/>
              </w:rPr>
              <w:t>10.3.</w:t>
            </w:r>
            <w:r w:rsidR="00B20EB3">
              <w:rPr>
                <w:rFonts w:eastAsiaTheme="minorEastAsia"/>
                <w:noProof/>
                <w:lang w:eastAsia="da-DK"/>
              </w:rPr>
              <w:tab/>
            </w:r>
            <w:r w:rsidR="00B20EB3" w:rsidRPr="00477CB3">
              <w:rPr>
                <w:rStyle w:val="Hyperlink"/>
                <w:noProof/>
              </w:rPr>
              <w:t>Bredde først traversering</w:t>
            </w:r>
            <w:r w:rsidR="00B20EB3">
              <w:rPr>
                <w:noProof/>
                <w:webHidden/>
              </w:rPr>
              <w:tab/>
            </w:r>
            <w:r w:rsidR="00B20EB3">
              <w:rPr>
                <w:noProof/>
                <w:webHidden/>
              </w:rPr>
              <w:fldChar w:fldCharType="begin"/>
            </w:r>
            <w:r w:rsidR="00B20EB3">
              <w:rPr>
                <w:noProof/>
                <w:webHidden/>
              </w:rPr>
              <w:instrText xml:space="preserve"> PAGEREF _Toc87523700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531D44BC" w14:textId="182000B3" w:rsidR="00B20EB3" w:rsidRDefault="009F4554">
          <w:pPr>
            <w:pStyle w:val="Indholdsfortegnelse2"/>
            <w:tabs>
              <w:tab w:val="left" w:pos="1100"/>
              <w:tab w:val="right" w:leader="dot" w:pos="9628"/>
            </w:tabs>
            <w:rPr>
              <w:rFonts w:eastAsiaTheme="minorEastAsia"/>
              <w:noProof/>
              <w:lang w:eastAsia="da-DK"/>
            </w:rPr>
          </w:pPr>
          <w:hyperlink w:anchor="_Toc87523701" w:history="1">
            <w:r w:rsidR="00B20EB3" w:rsidRPr="00477CB3">
              <w:rPr>
                <w:rStyle w:val="Hyperlink"/>
                <w:noProof/>
              </w:rPr>
              <w:t>10.4.</w:t>
            </w:r>
            <w:r w:rsidR="00B20EB3">
              <w:rPr>
                <w:rFonts w:eastAsiaTheme="minorEastAsia"/>
                <w:noProof/>
                <w:lang w:eastAsia="da-DK"/>
              </w:rPr>
              <w:tab/>
            </w:r>
            <w:r w:rsidR="00B20EB3" w:rsidRPr="00477CB3">
              <w:rPr>
                <w:rStyle w:val="Hyperlink"/>
                <w:noProof/>
              </w:rPr>
              <w:t>Uddybende information findes på nettet</w:t>
            </w:r>
            <w:r w:rsidR="00B20EB3">
              <w:rPr>
                <w:noProof/>
                <w:webHidden/>
              </w:rPr>
              <w:tab/>
            </w:r>
            <w:r w:rsidR="00B20EB3">
              <w:rPr>
                <w:noProof/>
                <w:webHidden/>
              </w:rPr>
              <w:fldChar w:fldCharType="begin"/>
            </w:r>
            <w:r w:rsidR="00B20EB3">
              <w:rPr>
                <w:noProof/>
                <w:webHidden/>
              </w:rPr>
              <w:instrText xml:space="preserve"> PAGEREF _Toc87523701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4E2CE38" w14:textId="694BBFD7" w:rsidR="00B20EB3" w:rsidRDefault="009F4554">
          <w:pPr>
            <w:pStyle w:val="Indholdsfortegnelse2"/>
            <w:tabs>
              <w:tab w:val="left" w:pos="1100"/>
              <w:tab w:val="right" w:leader="dot" w:pos="9628"/>
            </w:tabs>
            <w:rPr>
              <w:rFonts w:eastAsiaTheme="minorEastAsia"/>
              <w:noProof/>
              <w:lang w:eastAsia="da-DK"/>
            </w:rPr>
          </w:pPr>
          <w:hyperlink w:anchor="_Toc87523702" w:history="1">
            <w:r w:rsidR="00B20EB3" w:rsidRPr="00477CB3">
              <w:rPr>
                <w:rStyle w:val="Hyperlink"/>
                <w:noProof/>
              </w:rPr>
              <w:t>10.5.</w:t>
            </w:r>
            <w:r w:rsidR="00B20EB3">
              <w:rPr>
                <w:rFonts w:eastAsiaTheme="minorEastAsia"/>
                <w:noProof/>
                <w:lang w:eastAsia="da-DK"/>
              </w:rPr>
              <w:tab/>
            </w:r>
            <w:r w:rsidR="00B20EB3" w:rsidRPr="00477CB3">
              <w:rPr>
                <w:rStyle w:val="Hyperlink"/>
                <w:noProof/>
              </w:rPr>
              <w:t>Opgave: Implementér gennemløb af en graf</w:t>
            </w:r>
            <w:r w:rsidR="00B20EB3">
              <w:rPr>
                <w:noProof/>
                <w:webHidden/>
              </w:rPr>
              <w:tab/>
            </w:r>
            <w:r w:rsidR="00B20EB3">
              <w:rPr>
                <w:noProof/>
                <w:webHidden/>
              </w:rPr>
              <w:fldChar w:fldCharType="begin"/>
            </w:r>
            <w:r w:rsidR="00B20EB3">
              <w:rPr>
                <w:noProof/>
                <w:webHidden/>
              </w:rPr>
              <w:instrText xml:space="preserve"> PAGEREF _Toc87523702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C0DFFBB" w14:textId="492CC490" w:rsidR="00B20EB3" w:rsidRDefault="009F4554">
          <w:pPr>
            <w:pStyle w:val="Indholdsfortegnelse3"/>
            <w:tabs>
              <w:tab w:val="left" w:pos="1320"/>
              <w:tab w:val="right" w:leader="dot" w:pos="9628"/>
            </w:tabs>
            <w:rPr>
              <w:rFonts w:eastAsiaTheme="minorEastAsia"/>
              <w:noProof/>
              <w:lang w:eastAsia="da-DK"/>
            </w:rPr>
          </w:pPr>
          <w:hyperlink w:anchor="_Toc87523703" w:history="1">
            <w:r w:rsidR="00B20EB3" w:rsidRPr="00477CB3">
              <w:rPr>
                <w:rStyle w:val="Hyperlink"/>
                <w:noProof/>
              </w:rPr>
              <w:t>10.5.1.</w:t>
            </w:r>
            <w:r w:rsidR="00B20EB3">
              <w:rPr>
                <w:rFonts w:eastAsiaTheme="minorEastAsia"/>
                <w:noProof/>
                <w:lang w:eastAsia="da-DK"/>
              </w:rPr>
              <w:tab/>
            </w:r>
            <w:r w:rsidR="00B20EB3" w:rsidRPr="00477CB3">
              <w:rPr>
                <w:rStyle w:val="Hyperlink"/>
                <w:noProof/>
              </w:rPr>
              <w:t>Implementér en graf</w:t>
            </w:r>
            <w:r w:rsidR="00B20EB3">
              <w:rPr>
                <w:noProof/>
                <w:webHidden/>
              </w:rPr>
              <w:tab/>
            </w:r>
            <w:r w:rsidR="00B20EB3">
              <w:rPr>
                <w:noProof/>
                <w:webHidden/>
              </w:rPr>
              <w:fldChar w:fldCharType="begin"/>
            </w:r>
            <w:r w:rsidR="00B20EB3">
              <w:rPr>
                <w:noProof/>
                <w:webHidden/>
              </w:rPr>
              <w:instrText xml:space="preserve"> PAGEREF _Toc87523703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018640E" w14:textId="4F720776" w:rsidR="00B20EB3" w:rsidRDefault="009F4554">
          <w:pPr>
            <w:pStyle w:val="Indholdsfortegnelse3"/>
            <w:tabs>
              <w:tab w:val="left" w:pos="1320"/>
              <w:tab w:val="right" w:leader="dot" w:pos="9628"/>
            </w:tabs>
            <w:rPr>
              <w:rFonts w:eastAsiaTheme="minorEastAsia"/>
              <w:noProof/>
              <w:lang w:eastAsia="da-DK"/>
            </w:rPr>
          </w:pPr>
          <w:hyperlink w:anchor="_Toc87523704" w:history="1">
            <w:r w:rsidR="00B20EB3" w:rsidRPr="00477CB3">
              <w:rPr>
                <w:rStyle w:val="Hyperlink"/>
                <w:noProof/>
              </w:rPr>
              <w:t>10.5.2.</w:t>
            </w:r>
            <w:r w:rsidR="00B20EB3">
              <w:rPr>
                <w:rFonts w:eastAsiaTheme="minorEastAsia"/>
                <w:noProof/>
                <w:lang w:eastAsia="da-DK"/>
              </w:rPr>
              <w:tab/>
            </w:r>
            <w:r w:rsidR="00B20EB3" w:rsidRPr="00477CB3">
              <w:rPr>
                <w:rStyle w:val="Hyperlink"/>
                <w:noProof/>
              </w:rPr>
              <w:t>Implementér en dybde-først traversering af grafen</w:t>
            </w:r>
            <w:r w:rsidR="00B20EB3">
              <w:rPr>
                <w:noProof/>
                <w:webHidden/>
              </w:rPr>
              <w:tab/>
            </w:r>
            <w:r w:rsidR="00B20EB3">
              <w:rPr>
                <w:noProof/>
                <w:webHidden/>
              </w:rPr>
              <w:fldChar w:fldCharType="begin"/>
            </w:r>
            <w:r w:rsidR="00B20EB3">
              <w:rPr>
                <w:noProof/>
                <w:webHidden/>
              </w:rPr>
              <w:instrText xml:space="preserve"> PAGEREF _Toc87523704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2C32CA0" w14:textId="461C18AF" w:rsidR="00B20EB3" w:rsidRDefault="009F4554">
          <w:pPr>
            <w:pStyle w:val="Indholdsfortegnelse2"/>
            <w:tabs>
              <w:tab w:val="left" w:pos="1100"/>
              <w:tab w:val="right" w:leader="dot" w:pos="9628"/>
            </w:tabs>
            <w:rPr>
              <w:rFonts w:eastAsiaTheme="minorEastAsia"/>
              <w:noProof/>
              <w:lang w:eastAsia="da-DK"/>
            </w:rPr>
          </w:pPr>
          <w:hyperlink w:anchor="_Toc87523705" w:history="1">
            <w:r w:rsidR="00B20EB3" w:rsidRPr="00477CB3">
              <w:rPr>
                <w:rStyle w:val="Hyperlink"/>
                <w:noProof/>
              </w:rPr>
              <w:t>10.6.</w:t>
            </w:r>
            <w:r w:rsidR="00B20EB3">
              <w:rPr>
                <w:rFonts w:eastAsiaTheme="minorEastAsia"/>
                <w:noProof/>
                <w:lang w:eastAsia="da-DK"/>
              </w:rPr>
              <w:tab/>
            </w:r>
            <w:r w:rsidR="00B20EB3" w:rsidRPr="00477CB3">
              <w:rPr>
                <w:rStyle w:val="Hyperlink"/>
                <w:rFonts w:ascii="Arial" w:hAnsi="Arial" w:cs="Arial"/>
                <w:noProof/>
                <w:shd w:val="clear" w:color="auto" w:fill="FFFFFF"/>
              </w:rPr>
              <w:t>Edsger W. </w:t>
            </w:r>
            <w:r w:rsidR="00B20EB3" w:rsidRPr="00477CB3">
              <w:rPr>
                <w:rStyle w:val="Hyperlink"/>
                <w:noProof/>
              </w:rPr>
              <w:t>Edsger Dijkstras algoritme</w:t>
            </w:r>
            <w:r w:rsidR="00B20EB3">
              <w:rPr>
                <w:noProof/>
                <w:webHidden/>
              </w:rPr>
              <w:tab/>
            </w:r>
            <w:r w:rsidR="00B20EB3">
              <w:rPr>
                <w:noProof/>
                <w:webHidden/>
              </w:rPr>
              <w:fldChar w:fldCharType="begin"/>
            </w:r>
            <w:r w:rsidR="00B20EB3">
              <w:rPr>
                <w:noProof/>
                <w:webHidden/>
              </w:rPr>
              <w:instrText xml:space="preserve"> PAGEREF _Toc87523705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0493D12B" w14:textId="781265BA" w:rsidR="00B20EB3" w:rsidRDefault="009F4554">
          <w:pPr>
            <w:pStyle w:val="Indholdsfortegnelse3"/>
            <w:tabs>
              <w:tab w:val="left" w:pos="1320"/>
              <w:tab w:val="right" w:leader="dot" w:pos="9628"/>
            </w:tabs>
            <w:rPr>
              <w:rFonts w:eastAsiaTheme="minorEastAsia"/>
              <w:noProof/>
              <w:lang w:eastAsia="da-DK"/>
            </w:rPr>
          </w:pPr>
          <w:hyperlink w:anchor="_Toc87523706" w:history="1">
            <w:r w:rsidR="00B20EB3" w:rsidRPr="00477CB3">
              <w:rPr>
                <w:rStyle w:val="Hyperlink"/>
                <w:noProof/>
              </w:rPr>
              <w:t>10.6.1.</w:t>
            </w:r>
            <w:r w:rsidR="00B20EB3">
              <w:rPr>
                <w:rFonts w:eastAsiaTheme="minorEastAsia"/>
                <w:noProof/>
                <w:lang w:eastAsia="da-DK"/>
              </w:rPr>
              <w:tab/>
            </w:r>
            <w:r w:rsidR="00B20EB3" w:rsidRPr="00477CB3">
              <w:rPr>
                <w:rStyle w:val="Hyperlink"/>
                <w:noProof/>
              </w:rPr>
              <w:t>Opgave: Implementér Dijkstra’s algoritme</w:t>
            </w:r>
            <w:r w:rsidR="00B20EB3">
              <w:rPr>
                <w:noProof/>
                <w:webHidden/>
              </w:rPr>
              <w:tab/>
            </w:r>
            <w:r w:rsidR="00B20EB3">
              <w:rPr>
                <w:noProof/>
                <w:webHidden/>
              </w:rPr>
              <w:fldChar w:fldCharType="begin"/>
            </w:r>
            <w:r w:rsidR="00B20EB3">
              <w:rPr>
                <w:noProof/>
                <w:webHidden/>
              </w:rPr>
              <w:instrText xml:space="preserve"> PAGEREF _Toc87523706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35CC0656" w14:textId="3F1199D5" w:rsidR="00B20EB3" w:rsidRDefault="009F4554">
          <w:pPr>
            <w:pStyle w:val="Indholdsfortegnelse3"/>
            <w:tabs>
              <w:tab w:val="left" w:pos="1320"/>
              <w:tab w:val="right" w:leader="dot" w:pos="9628"/>
            </w:tabs>
            <w:rPr>
              <w:rFonts w:eastAsiaTheme="minorEastAsia"/>
              <w:noProof/>
              <w:lang w:eastAsia="da-DK"/>
            </w:rPr>
          </w:pPr>
          <w:hyperlink w:anchor="_Toc87523707" w:history="1">
            <w:r w:rsidR="00B20EB3" w:rsidRPr="00477CB3">
              <w:rPr>
                <w:rStyle w:val="Hyperlink"/>
                <w:noProof/>
              </w:rPr>
              <w:t>10.6.2.</w:t>
            </w:r>
            <w:r w:rsidR="00B20EB3">
              <w:rPr>
                <w:rFonts w:eastAsiaTheme="minorEastAsia"/>
                <w:noProof/>
                <w:lang w:eastAsia="da-DK"/>
              </w:rPr>
              <w:tab/>
            </w:r>
            <w:r w:rsidR="00B20EB3" w:rsidRPr="00477CB3">
              <w:rPr>
                <w:rStyle w:val="Hyperlink"/>
                <w:noProof/>
              </w:rPr>
              <w:t>Opgave: Optimér søgning efter knude</w:t>
            </w:r>
            <w:r w:rsidR="00B20EB3">
              <w:rPr>
                <w:noProof/>
                <w:webHidden/>
              </w:rPr>
              <w:tab/>
            </w:r>
            <w:r w:rsidR="00B20EB3">
              <w:rPr>
                <w:noProof/>
                <w:webHidden/>
              </w:rPr>
              <w:fldChar w:fldCharType="begin"/>
            </w:r>
            <w:r w:rsidR="00B20EB3">
              <w:rPr>
                <w:noProof/>
                <w:webHidden/>
              </w:rPr>
              <w:instrText xml:space="preserve"> PAGEREF _Toc87523707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6F1BCF0E" w14:textId="4AE9962B" w:rsidR="00B20EB3" w:rsidRDefault="009F4554">
          <w:pPr>
            <w:pStyle w:val="Indholdsfortegnelse3"/>
            <w:tabs>
              <w:tab w:val="left" w:pos="1320"/>
              <w:tab w:val="right" w:leader="dot" w:pos="9628"/>
            </w:tabs>
            <w:rPr>
              <w:rFonts w:eastAsiaTheme="minorEastAsia"/>
              <w:noProof/>
              <w:lang w:eastAsia="da-DK"/>
            </w:rPr>
          </w:pPr>
          <w:hyperlink w:anchor="_Toc87523708" w:history="1">
            <w:r w:rsidR="00B20EB3" w:rsidRPr="00477CB3">
              <w:rPr>
                <w:rStyle w:val="Hyperlink"/>
                <w:noProof/>
              </w:rPr>
              <w:t>10.6.3.</w:t>
            </w:r>
            <w:r w:rsidR="00B20EB3">
              <w:rPr>
                <w:rFonts w:eastAsiaTheme="minorEastAsia"/>
                <w:noProof/>
                <w:lang w:eastAsia="da-DK"/>
              </w:rPr>
              <w:tab/>
            </w:r>
            <w:r w:rsidR="00B20EB3" w:rsidRPr="00477CB3">
              <w:rPr>
                <w:rStyle w:val="Hyperlink"/>
                <w:noProof/>
              </w:rPr>
              <w:t>Tidskompleksitet for Dijkstras algoritme</w:t>
            </w:r>
            <w:r w:rsidR="00B20EB3">
              <w:rPr>
                <w:noProof/>
                <w:webHidden/>
              </w:rPr>
              <w:tab/>
            </w:r>
            <w:r w:rsidR="00B20EB3">
              <w:rPr>
                <w:noProof/>
                <w:webHidden/>
              </w:rPr>
              <w:fldChar w:fldCharType="begin"/>
            </w:r>
            <w:r w:rsidR="00B20EB3">
              <w:rPr>
                <w:noProof/>
                <w:webHidden/>
              </w:rPr>
              <w:instrText xml:space="preserve"> PAGEREF _Toc87523708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18E346AC" w14:textId="7E58FAAC" w:rsidR="00B20EB3" w:rsidRDefault="009F4554">
          <w:pPr>
            <w:pStyle w:val="Indholdsfortegnelse3"/>
            <w:tabs>
              <w:tab w:val="left" w:pos="1320"/>
              <w:tab w:val="right" w:leader="dot" w:pos="9628"/>
            </w:tabs>
            <w:rPr>
              <w:rFonts w:eastAsiaTheme="minorEastAsia"/>
              <w:noProof/>
              <w:lang w:eastAsia="da-DK"/>
            </w:rPr>
          </w:pPr>
          <w:hyperlink w:anchor="_Toc87523709" w:history="1">
            <w:r w:rsidR="00B20EB3" w:rsidRPr="00477CB3">
              <w:rPr>
                <w:rStyle w:val="Hyperlink"/>
                <w:noProof/>
              </w:rPr>
              <w:t>10.6.4.</w:t>
            </w:r>
            <w:r w:rsidR="00B20EB3">
              <w:rPr>
                <w:rFonts w:eastAsiaTheme="minorEastAsia"/>
                <w:noProof/>
                <w:lang w:eastAsia="da-DK"/>
              </w:rPr>
              <w:tab/>
            </w:r>
            <w:r w:rsidR="00B20EB3" w:rsidRPr="00477CB3">
              <w:rPr>
                <w:rStyle w:val="Hyperlink"/>
                <w:noProof/>
              </w:rPr>
              <w:t>Opgave: Redegør for tidskompleksitet</w:t>
            </w:r>
            <w:r w:rsidR="00B20EB3">
              <w:rPr>
                <w:noProof/>
                <w:webHidden/>
              </w:rPr>
              <w:tab/>
            </w:r>
            <w:r w:rsidR="00B20EB3">
              <w:rPr>
                <w:noProof/>
                <w:webHidden/>
              </w:rPr>
              <w:fldChar w:fldCharType="begin"/>
            </w:r>
            <w:r w:rsidR="00B20EB3">
              <w:rPr>
                <w:noProof/>
                <w:webHidden/>
              </w:rPr>
              <w:instrText xml:space="preserve"> PAGEREF _Toc87523709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21AEE41" w14:textId="23E16BC1" w:rsidR="00B20EB3" w:rsidRDefault="009F4554">
          <w:pPr>
            <w:pStyle w:val="Indholdsfortegnelse1"/>
            <w:tabs>
              <w:tab w:val="left" w:pos="660"/>
              <w:tab w:val="right" w:leader="dot" w:pos="9628"/>
            </w:tabs>
            <w:rPr>
              <w:rFonts w:eastAsiaTheme="minorEastAsia"/>
              <w:noProof/>
              <w:lang w:eastAsia="da-DK"/>
            </w:rPr>
          </w:pPr>
          <w:hyperlink w:anchor="_Toc87523710" w:history="1">
            <w:r w:rsidR="00B20EB3" w:rsidRPr="00477CB3">
              <w:rPr>
                <w:rStyle w:val="Hyperlink"/>
                <w:noProof/>
              </w:rPr>
              <w:t>11.</w:t>
            </w:r>
            <w:r w:rsidR="00B20EB3">
              <w:rPr>
                <w:rFonts w:eastAsiaTheme="minorEastAsia"/>
                <w:noProof/>
                <w:lang w:eastAsia="da-DK"/>
              </w:rPr>
              <w:tab/>
            </w:r>
            <w:r w:rsidR="00B20EB3" w:rsidRPr="00477CB3">
              <w:rPr>
                <w:rStyle w:val="Hyperlink"/>
                <w:noProof/>
              </w:rPr>
              <w:t>Ekstra: Flere spændende datastrukturer, algoritmer og problemer</w:t>
            </w:r>
            <w:r w:rsidR="00B20EB3">
              <w:rPr>
                <w:noProof/>
                <w:webHidden/>
              </w:rPr>
              <w:tab/>
            </w:r>
            <w:r w:rsidR="00B20EB3">
              <w:rPr>
                <w:noProof/>
                <w:webHidden/>
              </w:rPr>
              <w:fldChar w:fldCharType="begin"/>
            </w:r>
            <w:r w:rsidR="00B20EB3">
              <w:rPr>
                <w:noProof/>
                <w:webHidden/>
              </w:rPr>
              <w:instrText xml:space="preserve"> PAGEREF _Toc87523710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3E330F2D" w14:textId="18F41DB0" w:rsidR="00B20EB3" w:rsidRDefault="009F4554">
          <w:pPr>
            <w:pStyle w:val="Indholdsfortegnelse2"/>
            <w:tabs>
              <w:tab w:val="left" w:pos="1100"/>
              <w:tab w:val="right" w:leader="dot" w:pos="9628"/>
            </w:tabs>
            <w:rPr>
              <w:rFonts w:eastAsiaTheme="minorEastAsia"/>
              <w:noProof/>
              <w:lang w:eastAsia="da-DK"/>
            </w:rPr>
          </w:pPr>
          <w:hyperlink w:anchor="_Toc87523711" w:history="1">
            <w:r w:rsidR="00B20EB3" w:rsidRPr="00477CB3">
              <w:rPr>
                <w:rStyle w:val="Hyperlink"/>
                <w:noProof/>
                <w:lang w:val="en-US"/>
              </w:rPr>
              <w:t>11.1.</w:t>
            </w:r>
            <w:r w:rsidR="00B20EB3">
              <w:rPr>
                <w:rFonts w:eastAsiaTheme="minorEastAsia"/>
                <w:noProof/>
                <w:lang w:eastAsia="da-DK"/>
              </w:rPr>
              <w:tab/>
            </w:r>
            <w:r w:rsidR="00B20EB3" w:rsidRPr="00477CB3">
              <w:rPr>
                <w:rStyle w:val="Hyperlink"/>
                <w:noProof/>
              </w:rPr>
              <w:t>Rød</w:t>
            </w:r>
            <w:r w:rsidR="00B20EB3" w:rsidRPr="00477CB3">
              <w:rPr>
                <w:rStyle w:val="Hyperlink"/>
                <w:noProof/>
                <w:lang w:val="en-US"/>
              </w:rPr>
              <w:t xml:space="preserve">/sort </w:t>
            </w:r>
            <w:r w:rsidR="00B20EB3" w:rsidRPr="00477CB3">
              <w:rPr>
                <w:rStyle w:val="Hyperlink"/>
                <w:noProof/>
              </w:rPr>
              <w:t>træer</w:t>
            </w:r>
            <w:r w:rsidR="00B20EB3">
              <w:rPr>
                <w:noProof/>
                <w:webHidden/>
              </w:rPr>
              <w:tab/>
            </w:r>
            <w:r w:rsidR="00B20EB3">
              <w:rPr>
                <w:noProof/>
                <w:webHidden/>
              </w:rPr>
              <w:fldChar w:fldCharType="begin"/>
            </w:r>
            <w:r w:rsidR="00B20EB3">
              <w:rPr>
                <w:noProof/>
                <w:webHidden/>
              </w:rPr>
              <w:instrText xml:space="preserve"> PAGEREF _Toc87523711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7DA09D6" w14:textId="39D838CF" w:rsidR="00B20EB3" w:rsidRDefault="009F4554">
          <w:pPr>
            <w:pStyle w:val="Indholdsfortegnelse2"/>
            <w:tabs>
              <w:tab w:val="left" w:pos="1100"/>
              <w:tab w:val="right" w:leader="dot" w:pos="9628"/>
            </w:tabs>
            <w:rPr>
              <w:rFonts w:eastAsiaTheme="minorEastAsia"/>
              <w:noProof/>
              <w:lang w:eastAsia="da-DK"/>
            </w:rPr>
          </w:pPr>
          <w:hyperlink w:anchor="_Toc87523712" w:history="1">
            <w:r w:rsidR="00B20EB3" w:rsidRPr="00477CB3">
              <w:rPr>
                <w:rStyle w:val="Hyperlink"/>
                <w:noProof/>
                <w:lang w:val="en-US"/>
              </w:rPr>
              <w:t>11.2.</w:t>
            </w:r>
            <w:r w:rsidR="00B20EB3">
              <w:rPr>
                <w:rFonts w:eastAsiaTheme="minorEastAsia"/>
                <w:noProof/>
                <w:lang w:eastAsia="da-DK"/>
              </w:rPr>
              <w:tab/>
            </w:r>
            <w:r w:rsidR="00B20EB3" w:rsidRPr="00477CB3">
              <w:rPr>
                <w:rStyle w:val="Hyperlink"/>
                <w:noProof/>
                <w:lang w:val="en-US"/>
              </w:rPr>
              <w:t>Splay trees</w:t>
            </w:r>
            <w:r w:rsidR="00B20EB3">
              <w:rPr>
                <w:noProof/>
                <w:webHidden/>
              </w:rPr>
              <w:tab/>
            </w:r>
            <w:r w:rsidR="00B20EB3">
              <w:rPr>
                <w:noProof/>
                <w:webHidden/>
              </w:rPr>
              <w:fldChar w:fldCharType="begin"/>
            </w:r>
            <w:r w:rsidR="00B20EB3">
              <w:rPr>
                <w:noProof/>
                <w:webHidden/>
              </w:rPr>
              <w:instrText xml:space="preserve"> PAGEREF _Toc87523712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12B84471" w14:textId="506DF53A" w:rsidR="00B20EB3" w:rsidRDefault="009F4554">
          <w:pPr>
            <w:pStyle w:val="Indholdsfortegnelse2"/>
            <w:tabs>
              <w:tab w:val="left" w:pos="1100"/>
              <w:tab w:val="right" w:leader="dot" w:pos="9628"/>
            </w:tabs>
            <w:rPr>
              <w:rFonts w:eastAsiaTheme="minorEastAsia"/>
              <w:noProof/>
              <w:lang w:eastAsia="da-DK"/>
            </w:rPr>
          </w:pPr>
          <w:hyperlink w:anchor="_Toc87523713" w:history="1">
            <w:r w:rsidR="00B20EB3" w:rsidRPr="00477CB3">
              <w:rPr>
                <w:rStyle w:val="Hyperlink"/>
                <w:noProof/>
              </w:rPr>
              <w:t>11.3.</w:t>
            </w:r>
            <w:r w:rsidR="00B20EB3">
              <w:rPr>
                <w:rFonts w:eastAsiaTheme="minorEastAsia"/>
                <w:noProof/>
                <w:lang w:eastAsia="da-DK"/>
              </w:rPr>
              <w:tab/>
            </w:r>
            <w:r w:rsidR="00B20EB3" w:rsidRPr="00477CB3">
              <w:rPr>
                <w:rStyle w:val="Hyperlink"/>
                <w:noProof/>
              </w:rPr>
              <w:t>Grafteori</w:t>
            </w:r>
            <w:r w:rsidR="00B20EB3">
              <w:rPr>
                <w:noProof/>
                <w:webHidden/>
              </w:rPr>
              <w:tab/>
            </w:r>
            <w:r w:rsidR="00B20EB3">
              <w:rPr>
                <w:noProof/>
                <w:webHidden/>
              </w:rPr>
              <w:fldChar w:fldCharType="begin"/>
            </w:r>
            <w:r w:rsidR="00B20EB3">
              <w:rPr>
                <w:noProof/>
                <w:webHidden/>
              </w:rPr>
              <w:instrText xml:space="preserve"> PAGEREF _Toc87523713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2265388" w14:textId="460280CE" w:rsidR="00B20EB3" w:rsidRDefault="009F4554">
          <w:pPr>
            <w:pStyle w:val="Indholdsfortegnelse2"/>
            <w:tabs>
              <w:tab w:val="left" w:pos="1100"/>
              <w:tab w:val="right" w:leader="dot" w:pos="9628"/>
            </w:tabs>
            <w:rPr>
              <w:rFonts w:eastAsiaTheme="minorEastAsia"/>
              <w:noProof/>
              <w:lang w:eastAsia="da-DK"/>
            </w:rPr>
          </w:pPr>
          <w:hyperlink w:anchor="_Toc87523714" w:history="1">
            <w:r w:rsidR="00B20EB3" w:rsidRPr="00477CB3">
              <w:rPr>
                <w:rStyle w:val="Hyperlink"/>
                <w:noProof/>
                <w:lang w:val="en-US"/>
              </w:rPr>
              <w:t>11.4.</w:t>
            </w:r>
            <w:r w:rsidR="00B20EB3">
              <w:rPr>
                <w:rFonts w:eastAsiaTheme="minorEastAsia"/>
                <w:noProof/>
                <w:lang w:eastAsia="da-DK"/>
              </w:rPr>
              <w:tab/>
            </w:r>
            <w:r w:rsidR="00B20EB3" w:rsidRPr="00477CB3">
              <w:rPr>
                <w:rStyle w:val="Hyperlink"/>
                <w:noProof/>
                <w:lang w:val="en-US"/>
              </w:rPr>
              <w:t>Travelling salesman problem</w:t>
            </w:r>
            <w:r w:rsidR="00B20EB3">
              <w:rPr>
                <w:noProof/>
                <w:webHidden/>
              </w:rPr>
              <w:tab/>
            </w:r>
            <w:r w:rsidR="00B20EB3">
              <w:rPr>
                <w:noProof/>
                <w:webHidden/>
              </w:rPr>
              <w:fldChar w:fldCharType="begin"/>
            </w:r>
            <w:r w:rsidR="00B20EB3">
              <w:rPr>
                <w:noProof/>
                <w:webHidden/>
              </w:rPr>
              <w:instrText xml:space="preserve"> PAGEREF _Toc87523714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535F4FE3" w14:textId="479E38B8" w:rsidR="00B20EB3" w:rsidRDefault="009F4554">
          <w:pPr>
            <w:pStyle w:val="Indholdsfortegnelse2"/>
            <w:tabs>
              <w:tab w:val="left" w:pos="1100"/>
              <w:tab w:val="right" w:leader="dot" w:pos="9628"/>
            </w:tabs>
            <w:rPr>
              <w:rFonts w:eastAsiaTheme="minorEastAsia"/>
              <w:noProof/>
              <w:lang w:eastAsia="da-DK"/>
            </w:rPr>
          </w:pPr>
          <w:hyperlink w:anchor="_Toc87523715" w:history="1">
            <w:r w:rsidR="00B20EB3" w:rsidRPr="00477CB3">
              <w:rPr>
                <w:rStyle w:val="Hyperlink"/>
                <w:noProof/>
              </w:rPr>
              <w:t>11.5.</w:t>
            </w:r>
            <w:r w:rsidR="00B20EB3">
              <w:rPr>
                <w:rFonts w:eastAsiaTheme="minorEastAsia"/>
                <w:noProof/>
                <w:lang w:eastAsia="da-DK"/>
              </w:rPr>
              <w:tab/>
            </w:r>
            <w:r w:rsidR="00B20EB3" w:rsidRPr="00477CB3">
              <w:rPr>
                <w:rStyle w:val="Hyperlink"/>
                <w:noProof/>
              </w:rPr>
              <w:t xml:space="preserve">Fibonacci </w:t>
            </w:r>
            <w:r w:rsidR="00B20EB3" w:rsidRPr="00477CB3">
              <w:rPr>
                <w:rStyle w:val="Hyperlink"/>
                <w:noProof/>
                <w:lang w:val="en-US"/>
              </w:rPr>
              <w:t>heap</w:t>
            </w:r>
            <w:r w:rsidR="00B20EB3">
              <w:rPr>
                <w:noProof/>
                <w:webHidden/>
              </w:rPr>
              <w:tab/>
            </w:r>
            <w:r w:rsidR="00B20EB3">
              <w:rPr>
                <w:noProof/>
                <w:webHidden/>
              </w:rPr>
              <w:fldChar w:fldCharType="begin"/>
            </w:r>
            <w:r w:rsidR="00B20EB3">
              <w:rPr>
                <w:noProof/>
                <w:webHidden/>
              </w:rPr>
              <w:instrText xml:space="preserve"> PAGEREF _Toc87523715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0A889C3F" w14:textId="4A5F2B88" w:rsidR="00B20EB3" w:rsidRDefault="009F4554">
          <w:pPr>
            <w:pStyle w:val="Indholdsfortegnelse2"/>
            <w:tabs>
              <w:tab w:val="left" w:pos="1100"/>
              <w:tab w:val="right" w:leader="dot" w:pos="9628"/>
            </w:tabs>
            <w:rPr>
              <w:rFonts w:eastAsiaTheme="minorEastAsia"/>
              <w:noProof/>
              <w:lang w:eastAsia="da-DK"/>
            </w:rPr>
          </w:pPr>
          <w:hyperlink w:anchor="_Toc87523716" w:history="1">
            <w:r w:rsidR="00B20EB3" w:rsidRPr="00477CB3">
              <w:rPr>
                <w:rStyle w:val="Hyperlink"/>
                <w:noProof/>
              </w:rPr>
              <w:t>11.6.</w:t>
            </w:r>
            <w:r w:rsidR="00B20EB3">
              <w:rPr>
                <w:rFonts w:eastAsiaTheme="minorEastAsia"/>
                <w:noProof/>
                <w:lang w:eastAsia="da-DK"/>
              </w:rPr>
              <w:tab/>
            </w:r>
            <w:r w:rsidR="00B20EB3" w:rsidRPr="00477CB3">
              <w:rPr>
                <w:rStyle w:val="Hyperlink"/>
                <w:noProof/>
              </w:rPr>
              <w:t>Søgning efter koordinater</w:t>
            </w:r>
            <w:r w:rsidR="00B20EB3">
              <w:rPr>
                <w:noProof/>
                <w:webHidden/>
              </w:rPr>
              <w:tab/>
            </w:r>
            <w:r w:rsidR="00B20EB3">
              <w:rPr>
                <w:noProof/>
                <w:webHidden/>
              </w:rPr>
              <w:fldChar w:fldCharType="begin"/>
            </w:r>
            <w:r w:rsidR="00B20EB3">
              <w:rPr>
                <w:noProof/>
                <w:webHidden/>
              </w:rPr>
              <w:instrText xml:space="preserve"> PAGEREF _Toc87523716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33318EC" w14:textId="1C360E02" w:rsidR="00117901" w:rsidRDefault="00117901" w:rsidP="00117901">
          <w:r>
            <w:rPr>
              <w:b/>
              <w:bCs/>
            </w:rPr>
            <w:fldChar w:fldCharType="end"/>
          </w:r>
        </w:p>
      </w:sdtContent>
    </w:sdt>
    <w:p w14:paraId="3A4FF6FE" w14:textId="77777777" w:rsidR="00117901" w:rsidRDefault="00117901" w:rsidP="00117901">
      <w:pPr>
        <w:spacing w:after="160"/>
        <w:rPr>
          <w:rFonts w:asciiTheme="majorHAnsi" w:eastAsiaTheme="majorEastAsia" w:hAnsiTheme="majorHAnsi" w:cstheme="majorBidi"/>
          <w:color w:val="0F7D3F"/>
          <w:sz w:val="32"/>
          <w:szCs w:val="32"/>
        </w:rPr>
      </w:pPr>
      <w:r>
        <w:br w:type="page"/>
      </w:r>
    </w:p>
    <w:p w14:paraId="28C33F46" w14:textId="77777777" w:rsidR="00117901" w:rsidRDefault="00117901" w:rsidP="00117901">
      <w:pPr>
        <w:pStyle w:val="Overskrift1"/>
        <w:numPr>
          <w:ilvl w:val="0"/>
          <w:numId w:val="0"/>
        </w:numPr>
        <w:ind w:left="360" w:hanging="360"/>
      </w:pPr>
    </w:p>
    <w:p w14:paraId="655F2177" w14:textId="77777777" w:rsidR="00117901" w:rsidRPr="00742541" w:rsidRDefault="00117901" w:rsidP="00117901">
      <w:pPr>
        <w:pStyle w:val="Overskrift1"/>
        <w:numPr>
          <w:ilvl w:val="0"/>
          <w:numId w:val="1"/>
        </w:numPr>
        <w:rPr>
          <w:color w:val="FF0000"/>
        </w:rPr>
      </w:pPr>
      <w:bookmarkStart w:id="0" w:name="_Toc87523606"/>
      <w:r w:rsidRPr="00742541">
        <w:rPr>
          <w:color w:val="FF0000"/>
        </w:rPr>
        <w:t>Introduktion</w:t>
      </w:r>
      <w:bookmarkEnd w:id="0"/>
    </w:p>
    <w:p w14:paraId="0D93C58C" w14:textId="394E8BA2" w:rsidR="00117901" w:rsidRPr="00742541" w:rsidRDefault="00D2203C" w:rsidP="00117901">
      <w:pPr>
        <w:rPr>
          <w:color w:val="FF0000"/>
        </w:rPr>
      </w:pPr>
      <w:r w:rsidRPr="00742541">
        <w:rPr>
          <w:color w:val="FF0000"/>
        </w:rPr>
        <w:t>En c</w:t>
      </w:r>
      <w:r w:rsidR="00117901" w:rsidRPr="00742541">
        <w:rPr>
          <w:color w:val="FF0000"/>
        </w:rPr>
        <w:t>entral disciplin i programmering er søgning og sortering. I dag er forskellige søgning</w:t>
      </w:r>
      <w:r w:rsidRPr="00742541">
        <w:rPr>
          <w:color w:val="FF0000"/>
        </w:rPr>
        <w:t>s-</w:t>
      </w:r>
      <w:r w:rsidR="00117901" w:rsidRPr="00742541">
        <w:rPr>
          <w:color w:val="FF0000"/>
        </w:rPr>
        <w:t xml:space="preserve"> og sorteringsalgoritmer implementeret i standardbiblioteker som f.eks. </w:t>
      </w:r>
      <w:r w:rsidR="00117901" w:rsidRPr="00742541">
        <w:rPr>
          <w:rFonts w:ascii="Consolas" w:hAnsi="Consolas" w:cs="Consolas"/>
          <w:noProof/>
          <w:color w:val="FF0000"/>
          <w:szCs w:val="19"/>
        </w:rPr>
        <w:t>.NET</w:t>
      </w:r>
      <w:r w:rsidR="00117901" w:rsidRPr="00742541">
        <w:rPr>
          <w:color w:val="FF0000"/>
        </w:rPr>
        <w:t>. Det betyder at man som programmør ikke selv skal implementere sine søgerutiner.</w:t>
      </w:r>
    </w:p>
    <w:p w14:paraId="154FA1F1" w14:textId="13D328AC" w:rsidR="0028578B" w:rsidRPr="00742541" w:rsidRDefault="0028578B" w:rsidP="00117901">
      <w:pPr>
        <w:rPr>
          <w:color w:val="FF0000"/>
        </w:rPr>
      </w:pPr>
      <w:r w:rsidRPr="00742541">
        <w:rPr>
          <w:color w:val="FF0000"/>
        </w:rPr>
        <w:t>I dette forløb skal vi selv kreere alle de klasser vi skal bruge. Det vil kun være de indbyggede C#-datatyper vi må benytte</w:t>
      </w:r>
      <w:r w:rsidRPr="00742541">
        <w:rPr>
          <w:rStyle w:val="Fodnotehenvisning"/>
          <w:color w:val="FF0000"/>
        </w:rPr>
        <w:footnoteReference w:id="1"/>
      </w:r>
      <w:r w:rsidRPr="00742541">
        <w:rPr>
          <w:color w:val="FF0000"/>
        </w:rPr>
        <w:t>.</w:t>
      </w:r>
    </w:p>
    <w:p w14:paraId="5C25FB39" w14:textId="49D73204" w:rsidR="00D64928" w:rsidRPr="00742541" w:rsidRDefault="00117901" w:rsidP="00D64928">
      <w:pPr>
        <w:rPr>
          <w:color w:val="FF0000"/>
        </w:rPr>
      </w:pPr>
      <w:r w:rsidRPr="00742541">
        <w:rPr>
          <w:color w:val="FF0000"/>
        </w:rPr>
        <w:t>I forhold til forståelse af programmering af forholdsvise komplekse opgaver giver søgnings- og sorteringsalgoritmer mulighed for god læring af del-og-hersk-principper i opgaver af overskueligt omfang. Derfor er det i høj grad relevant at arbejde med søgnings- og sorteringsalgoritmer i forbindelse med uddannelse i programmering.</w:t>
      </w:r>
      <w:bookmarkStart w:id="1" w:name="_Ref51160033"/>
    </w:p>
    <w:p w14:paraId="047E252F" w14:textId="6A8DC75C" w:rsidR="00D2203C" w:rsidRPr="00742541" w:rsidRDefault="00002393" w:rsidP="00117901">
      <w:pPr>
        <w:pStyle w:val="Overskrift1"/>
        <w:numPr>
          <w:ilvl w:val="0"/>
          <w:numId w:val="1"/>
        </w:numPr>
        <w:rPr>
          <w:color w:val="FF0000"/>
        </w:rPr>
      </w:pPr>
      <w:bookmarkStart w:id="2" w:name="_Toc87523607"/>
      <w:r w:rsidRPr="00742541">
        <w:rPr>
          <w:color w:val="FF0000"/>
        </w:rPr>
        <w:t>Rekursion</w:t>
      </w:r>
      <w:bookmarkEnd w:id="2"/>
    </w:p>
    <w:p w14:paraId="149121B9" w14:textId="68E53C41" w:rsidR="00002393" w:rsidRPr="00742541" w:rsidRDefault="00002393" w:rsidP="00002393">
      <w:pPr>
        <w:pStyle w:val="Overskrift2"/>
        <w:rPr>
          <w:color w:val="FF0000"/>
        </w:rPr>
      </w:pPr>
      <w:bookmarkStart w:id="3" w:name="_Toc87523608"/>
      <w:r w:rsidRPr="00742541">
        <w:rPr>
          <w:color w:val="FF0000"/>
        </w:rPr>
        <w:t>Hvad er rekursion?</w:t>
      </w:r>
      <w:bookmarkEnd w:id="3"/>
    </w:p>
    <w:p w14:paraId="4D147B89" w14:textId="30B266AC" w:rsidR="00002393" w:rsidRPr="00742541" w:rsidRDefault="00002393" w:rsidP="00002393">
      <w:pPr>
        <w:rPr>
          <w:color w:val="FF0000"/>
        </w:rPr>
      </w:pPr>
      <w:r w:rsidRPr="00742541">
        <w:rPr>
          <w:color w:val="FF0000"/>
        </w:rPr>
        <w:t xml:space="preserve">Rekursion er det der foregår når en metode kalder sig selv. De første gange de fleste støder på rekursion er når de ved en fejl er kommet til at </w:t>
      </w:r>
      <w:r w:rsidR="006C3A7C" w:rsidRPr="00742541">
        <w:rPr>
          <w:color w:val="FF0000"/>
        </w:rPr>
        <w:t xml:space="preserve">lade en metode kalde sig selv i det uendelige. I disse tilfælde får man en </w:t>
      </w:r>
      <w:r w:rsidR="006C3A7C" w:rsidRPr="00742541">
        <w:rPr>
          <w:i/>
          <w:color w:val="FF0000"/>
          <w:lang w:val="en-US"/>
        </w:rPr>
        <w:t>stack overflow</w:t>
      </w:r>
      <w:r w:rsidR="006C3A7C" w:rsidRPr="00742541">
        <w:rPr>
          <w:color w:val="FF0000"/>
        </w:rPr>
        <w:t xml:space="preserve"> fejl fordi hvert metodekald gemmes på et sted i computerens hukommelse der kaldes </w:t>
      </w:r>
      <w:r w:rsidR="00B204DD" w:rsidRPr="00742541">
        <w:rPr>
          <w:color w:val="FF0000"/>
        </w:rPr>
        <w:t>kalds</w:t>
      </w:r>
      <w:r w:rsidR="006C3A7C" w:rsidRPr="00742541">
        <w:rPr>
          <w:color w:val="FF0000"/>
        </w:rPr>
        <w:t>stakken. Så en uendelig rekursion får programmet til at gå ned (smide en undtagelse).</w:t>
      </w:r>
    </w:p>
    <w:p w14:paraId="63210820" w14:textId="0E0A1505" w:rsidR="006C3A7C" w:rsidRPr="00742541" w:rsidRDefault="006C3A7C" w:rsidP="00002393">
      <w:pPr>
        <w:rPr>
          <w:color w:val="FF0000"/>
        </w:rPr>
      </w:pPr>
      <w:r w:rsidRPr="00742541">
        <w:rPr>
          <w:color w:val="FF0000"/>
        </w:rPr>
        <w:t>Men rekursion kan også bruges til at lave elegante løsninger til opgaver der samlet set virker komplicerede, men som med en rekursiv l</w:t>
      </w:r>
      <w:r w:rsidR="005636E4" w:rsidRPr="00742541">
        <w:rPr>
          <w:color w:val="FF0000"/>
        </w:rPr>
        <w:t>øsning virker nem og overskuelig.</w:t>
      </w:r>
    </w:p>
    <w:p w14:paraId="6A59D6CA" w14:textId="47B293CA" w:rsidR="009D748C" w:rsidRPr="00742541" w:rsidRDefault="00E65DD2" w:rsidP="00E65DD2">
      <w:pPr>
        <w:jc w:val="both"/>
        <w:rPr>
          <w:color w:val="FF0000"/>
        </w:rPr>
      </w:pPr>
      <w:r w:rsidRPr="00742541">
        <w:rPr>
          <w:color w:val="FF0000"/>
        </w:rPr>
        <w:t xml:space="preserve">Se denne video for en introduktion til </w:t>
      </w:r>
      <w:r w:rsidR="004B2DFF" w:rsidRPr="00742541">
        <w:rPr>
          <w:color w:val="FF0000"/>
        </w:rPr>
        <w:t xml:space="preserve">hvad </w:t>
      </w:r>
      <w:r w:rsidRPr="00742541">
        <w:rPr>
          <w:color w:val="FF0000"/>
        </w:rPr>
        <w:t>rekursion</w:t>
      </w:r>
      <w:r w:rsidR="004B2DFF" w:rsidRPr="00742541">
        <w:rPr>
          <w:color w:val="FF0000"/>
        </w:rPr>
        <w:t xml:space="preserve"> er (den er ret underholdende)</w:t>
      </w:r>
      <w:r w:rsidRPr="00742541">
        <w:rPr>
          <w:color w:val="FF0000"/>
        </w:rPr>
        <w:t xml:space="preserve">: </w:t>
      </w:r>
      <w:hyperlink r:id="rId14" w:history="1">
        <w:r w:rsidRPr="00742541">
          <w:rPr>
            <w:rStyle w:val="Hyperlink"/>
            <w:color w:val="FF0000"/>
          </w:rPr>
          <w:t>Video</w:t>
        </w:r>
      </w:hyperlink>
      <w:r w:rsidR="009D748C" w:rsidRPr="00742541">
        <w:rPr>
          <w:color w:val="FF0000"/>
        </w:rPr>
        <w:t>.</w:t>
      </w:r>
    </w:p>
    <w:p w14:paraId="61FDB340" w14:textId="56E21249" w:rsidR="00E65DD2" w:rsidRPr="00742541" w:rsidRDefault="00AD16CF" w:rsidP="00002393">
      <w:pPr>
        <w:pStyle w:val="Overskrift2"/>
        <w:rPr>
          <w:color w:val="FF0000"/>
        </w:rPr>
      </w:pPr>
      <w:r w:rsidRPr="00742541">
        <w:rPr>
          <w:color w:val="FF0000"/>
        </w:rPr>
        <w:t>Opgaver</w:t>
      </w:r>
    </w:p>
    <w:p w14:paraId="2295E36E" w14:textId="2B2EE8A4" w:rsidR="00D827C6" w:rsidRPr="00742541" w:rsidRDefault="00D827C6" w:rsidP="00D827C6">
      <w:pPr>
        <w:rPr>
          <w:color w:val="FF0000"/>
        </w:rPr>
      </w:pPr>
      <w:r w:rsidRPr="00742541">
        <w:rPr>
          <w:color w:val="FF0000"/>
        </w:rPr>
        <w:t xml:space="preserve">Her er nogle øvelser du sikkert allerede har løst tidligere, men med iterative metoder (løkker). Nu skal du løse de samme problemstillinger ved hjælp af </w:t>
      </w:r>
      <w:r w:rsidRPr="00742541">
        <w:rPr>
          <w:i/>
          <w:color w:val="FF0000"/>
        </w:rPr>
        <w:t>rekursive metoder</w:t>
      </w:r>
      <w:r w:rsidRPr="00742541">
        <w:rPr>
          <w:color w:val="FF0000"/>
        </w:rPr>
        <w:t>.</w:t>
      </w:r>
    </w:p>
    <w:p w14:paraId="419FB1BF" w14:textId="57FA2AE7" w:rsidR="00D827C6" w:rsidRPr="00742541" w:rsidRDefault="00D827C6" w:rsidP="00D827C6">
      <w:pPr>
        <w:rPr>
          <w:color w:val="FF0000"/>
        </w:rPr>
      </w:pPr>
      <w:r w:rsidRPr="00742541">
        <w:rPr>
          <w:color w:val="FF0000"/>
        </w:rPr>
        <w:t>Hvis du allerede tidligere har løst nogle af opgaverne med rekursion, kan du</w:t>
      </w:r>
      <w:r w:rsidR="003D1FC6" w:rsidRPr="00742541">
        <w:rPr>
          <w:color w:val="FF0000"/>
        </w:rPr>
        <w:t xml:space="preserve"> eventuelt</w:t>
      </w:r>
      <w:r w:rsidRPr="00742541">
        <w:rPr>
          <w:color w:val="FF0000"/>
        </w:rPr>
        <w:t xml:space="preserve"> springe </w:t>
      </w:r>
      <w:r w:rsidR="003D1FC6" w:rsidRPr="00742541">
        <w:rPr>
          <w:color w:val="FF0000"/>
        </w:rPr>
        <w:t xml:space="preserve">nogle </w:t>
      </w:r>
      <w:r w:rsidRPr="00742541">
        <w:rPr>
          <w:color w:val="FF0000"/>
        </w:rPr>
        <w:t>disse opgaver over</w:t>
      </w:r>
      <w:r w:rsidR="003D1FC6" w:rsidRPr="00742541">
        <w:rPr>
          <w:color w:val="FF0000"/>
        </w:rPr>
        <w:t>. Det er dog under alle omstændigheder godt lige at genopfriske rekursion, da vi skal bruge det ret meget i dette forløb.</w:t>
      </w:r>
    </w:p>
    <w:p w14:paraId="4A7F0474" w14:textId="77777777" w:rsidR="00644827" w:rsidRPr="00742541" w:rsidRDefault="00644827" w:rsidP="00644827">
      <w:pPr>
        <w:pStyle w:val="Overskrift3"/>
        <w:rPr>
          <w:color w:val="FF0000"/>
        </w:rPr>
      </w:pPr>
      <w:bookmarkStart w:id="4" w:name="_Toc87523610"/>
      <w:r w:rsidRPr="00742541">
        <w:rPr>
          <w:color w:val="FF0000"/>
          <w:lang w:val="en-US"/>
        </w:rPr>
        <w:t>Factorial</w:t>
      </w:r>
      <w:bookmarkEnd w:id="4"/>
    </w:p>
    <w:p w14:paraId="05DAA066" w14:textId="28DC91BA" w:rsidR="00644827" w:rsidRPr="00742541" w:rsidRDefault="00644827" w:rsidP="00644827">
      <w:pPr>
        <w:rPr>
          <w:color w:val="FF0000"/>
        </w:rPr>
      </w:pPr>
      <w:r w:rsidRPr="00742541">
        <w:rPr>
          <w:color w:val="FF0000"/>
        </w:rPr>
        <w:t xml:space="preserve">Lav en metode der tager i mod et naturligt tal </w:t>
      </w:r>
      <w:r w:rsidRPr="00742541">
        <w:rPr>
          <w:i/>
          <w:color w:val="FF0000"/>
        </w:rPr>
        <w:t>n</w:t>
      </w:r>
      <w:r w:rsidRPr="00742541">
        <w:rPr>
          <w:color w:val="FF0000"/>
        </w:rPr>
        <w:t xml:space="preserve"> og som udskriver </w:t>
      </w:r>
      <w:r w:rsidRPr="00742541">
        <w:rPr>
          <w:i/>
          <w:color w:val="FF0000"/>
        </w:rPr>
        <w:t>n</w:t>
      </w:r>
      <w:r w:rsidRPr="00742541">
        <w:rPr>
          <w:color w:val="FF0000"/>
        </w:rPr>
        <w:t xml:space="preserve"> fakultet.</w:t>
      </w:r>
    </w:p>
    <w:p w14:paraId="30CF4691" w14:textId="46D02C1D" w:rsidR="009D748C" w:rsidRPr="00742541" w:rsidRDefault="009D748C" w:rsidP="00644827">
      <w:pPr>
        <w:rPr>
          <w:color w:val="FF0000"/>
        </w:rPr>
      </w:pPr>
      <w:r w:rsidRPr="00742541">
        <w:rPr>
          <w:color w:val="FF0000"/>
        </w:rPr>
        <w:t xml:space="preserve">Hjælp: Løsning findes i denne </w:t>
      </w:r>
      <w:hyperlink r:id="rId15" w:history="1">
        <w:r w:rsidRPr="00742541">
          <w:rPr>
            <w:rStyle w:val="Hyperlink"/>
            <w:color w:val="FF0000"/>
          </w:rPr>
          <w:t>video</w:t>
        </w:r>
      </w:hyperlink>
      <w:r w:rsidRPr="00742541">
        <w:rPr>
          <w:color w:val="FF0000"/>
        </w:rPr>
        <w:t>:</w:t>
      </w:r>
    </w:p>
    <w:p w14:paraId="5719A000" w14:textId="77777777" w:rsidR="00D827C6" w:rsidRPr="00742541" w:rsidRDefault="00D827C6" w:rsidP="00D827C6">
      <w:pPr>
        <w:pStyle w:val="Overskrift3"/>
        <w:rPr>
          <w:color w:val="FF0000"/>
        </w:rPr>
      </w:pPr>
      <w:bookmarkStart w:id="5" w:name="_Toc87523611"/>
      <w:r w:rsidRPr="00742541">
        <w:rPr>
          <w:color w:val="FF0000"/>
        </w:rPr>
        <w:t>Fibonacci</w:t>
      </w:r>
      <w:bookmarkEnd w:id="5"/>
    </w:p>
    <w:p w14:paraId="15EB6331" w14:textId="3AFECD87" w:rsidR="006E551A" w:rsidRPr="00742541" w:rsidRDefault="006E551A" w:rsidP="006E551A">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w:t>
      </w:r>
      <w:r w:rsidR="0072303F" w:rsidRPr="00742541">
        <w:rPr>
          <w:color w:val="FF0000"/>
        </w:rPr>
        <w:t>finder</w:t>
      </w:r>
      <w:r w:rsidRPr="00742541">
        <w:rPr>
          <w:color w:val="FF0000"/>
        </w:rPr>
        <w:t xml:space="preserve"> det </w:t>
      </w:r>
      <w:r w:rsidRPr="00742541">
        <w:rPr>
          <w:i/>
          <w:color w:val="FF0000"/>
        </w:rPr>
        <w:t xml:space="preserve">n’te </w:t>
      </w:r>
      <w:r w:rsidRPr="00742541">
        <w:rPr>
          <w:color w:val="FF0000"/>
        </w:rPr>
        <w:t>tal i Fibonacci talrækken.</w:t>
      </w:r>
    </w:p>
    <w:p w14:paraId="0D1BFEF0" w14:textId="5FAD9E11" w:rsidR="00D827C6" w:rsidRPr="00742541" w:rsidRDefault="00D827C6" w:rsidP="00D827C6">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udskriver de første </w:t>
      </w:r>
      <w:r w:rsidRPr="00742541">
        <w:rPr>
          <w:i/>
          <w:color w:val="FF0000"/>
        </w:rPr>
        <w:t xml:space="preserve">n </w:t>
      </w:r>
      <w:r w:rsidRPr="00742541">
        <w:rPr>
          <w:color w:val="FF0000"/>
        </w:rPr>
        <w:t>tal af Fibonacci talrækken</w:t>
      </w:r>
      <w:r w:rsidR="000E55C6" w:rsidRPr="00742541">
        <w:rPr>
          <w:color w:val="FF0000"/>
        </w:rPr>
        <w:t xml:space="preserve"> (husk den skal </w:t>
      </w:r>
      <w:r w:rsidR="000A5331" w:rsidRPr="00742541">
        <w:rPr>
          <w:color w:val="FF0000"/>
        </w:rPr>
        <w:t xml:space="preserve">også </w:t>
      </w:r>
      <w:r w:rsidR="000E55C6" w:rsidRPr="00742541">
        <w:rPr>
          <w:color w:val="FF0000"/>
        </w:rPr>
        <w:t>være rekursiv)</w:t>
      </w:r>
      <w:r w:rsidRPr="00742541">
        <w:rPr>
          <w:color w:val="FF0000"/>
        </w:rPr>
        <w:t>.</w:t>
      </w:r>
    </w:p>
    <w:p w14:paraId="08C206C8" w14:textId="77777777" w:rsidR="00D827C6" w:rsidRPr="00742541" w:rsidRDefault="00D827C6" w:rsidP="00D827C6">
      <w:pPr>
        <w:pStyle w:val="Overskrift3"/>
        <w:rPr>
          <w:color w:val="FF0000"/>
        </w:rPr>
      </w:pPr>
      <w:bookmarkStart w:id="6" w:name="_Toc87523612"/>
      <w:r w:rsidRPr="00742541">
        <w:rPr>
          <w:color w:val="FF0000"/>
        </w:rPr>
        <w:t>Udskriv alle filer i en mappe og dens undermapper</w:t>
      </w:r>
      <w:bookmarkEnd w:id="6"/>
    </w:p>
    <w:p w14:paraId="168AD8DC" w14:textId="7A03E016" w:rsidR="00D827C6" w:rsidRPr="00742541" w:rsidRDefault="00D827C6" w:rsidP="00D827C6">
      <w:pPr>
        <w:rPr>
          <w:color w:val="FF0000"/>
        </w:rPr>
      </w:pPr>
      <w:r w:rsidRPr="00742541">
        <w:rPr>
          <w:color w:val="FF0000"/>
        </w:rPr>
        <w:t>Lav en metode der tager i mod en sti, og som udskriver alle filer i mappen og dens undermapper</w:t>
      </w:r>
      <w:r w:rsidR="000B4042" w:rsidRPr="00742541">
        <w:rPr>
          <w:color w:val="FF0000"/>
        </w:rPr>
        <w:t>, og den</w:t>
      </w:r>
      <w:r w:rsidR="00A5538B" w:rsidRPr="00742541">
        <w:rPr>
          <w:color w:val="FF0000"/>
        </w:rPr>
        <w:t>s undermapper</w:t>
      </w:r>
      <w:r w:rsidR="000B4042" w:rsidRPr="00742541">
        <w:rPr>
          <w:color w:val="FF0000"/>
        </w:rPr>
        <w:t xml:space="preserve"> </w:t>
      </w:r>
      <w:r w:rsidR="00A5538B" w:rsidRPr="00742541">
        <w:rPr>
          <w:color w:val="FF0000"/>
        </w:rPr>
        <w:t>etc., indtil der ikke er flere undermapper</w:t>
      </w:r>
      <w:r w:rsidRPr="00742541">
        <w:rPr>
          <w:color w:val="FF0000"/>
        </w:rPr>
        <w:t>.</w:t>
      </w:r>
    </w:p>
    <w:p w14:paraId="729780FB" w14:textId="1A810085" w:rsidR="00002393" w:rsidRPr="00742541" w:rsidRDefault="00002393" w:rsidP="00002393">
      <w:pPr>
        <w:pStyle w:val="Overskrift2"/>
        <w:rPr>
          <w:color w:val="FF0000"/>
        </w:rPr>
      </w:pPr>
      <w:bookmarkStart w:id="7" w:name="_Toc87523613"/>
      <w:r w:rsidRPr="00742541">
        <w:rPr>
          <w:color w:val="FF0000"/>
        </w:rPr>
        <w:lastRenderedPageBreak/>
        <w:t>Yderligere info</w:t>
      </w:r>
      <w:bookmarkEnd w:id="7"/>
    </w:p>
    <w:p w14:paraId="472EC0B3" w14:textId="509E5D5F" w:rsidR="00002393" w:rsidRPr="00742541" w:rsidRDefault="009F4554" w:rsidP="00002393">
      <w:pPr>
        <w:rPr>
          <w:color w:val="FF0000"/>
        </w:rPr>
      </w:pPr>
      <w:hyperlink r:id="rId16" w:history="1">
        <w:r w:rsidR="00002393" w:rsidRPr="00742541">
          <w:rPr>
            <w:rStyle w:val="Hyperlink"/>
            <w:color w:val="FF0000"/>
          </w:rPr>
          <w:t>https://www.educative.io/blog/recursion</w:t>
        </w:r>
      </w:hyperlink>
    </w:p>
    <w:p w14:paraId="35C293D5" w14:textId="3E52AB30" w:rsidR="00117901" w:rsidRPr="00742541" w:rsidRDefault="00117901" w:rsidP="00117901">
      <w:pPr>
        <w:pStyle w:val="Overskrift1"/>
        <w:numPr>
          <w:ilvl w:val="0"/>
          <w:numId w:val="1"/>
        </w:numPr>
        <w:rPr>
          <w:color w:val="FF0000"/>
        </w:rPr>
      </w:pPr>
      <w:bookmarkStart w:id="8" w:name="_Toc87523614"/>
      <w:r w:rsidRPr="00742541">
        <w:rPr>
          <w:color w:val="FF0000"/>
        </w:rPr>
        <w:t>Tidskompleksitet</w:t>
      </w:r>
      <w:bookmarkEnd w:id="1"/>
      <w:bookmarkEnd w:id="8"/>
    </w:p>
    <w:p w14:paraId="04AE2CF9" w14:textId="2C5016F5" w:rsidR="00117901" w:rsidRPr="00742541" w:rsidRDefault="00117901" w:rsidP="00117901">
      <w:pPr>
        <w:rPr>
          <w:color w:val="FF0000"/>
        </w:rPr>
      </w:pPr>
      <w:r w:rsidRPr="00742541">
        <w:rPr>
          <w:color w:val="FF0000"/>
        </w:rPr>
        <w:t>I forbindelse med søgning og sortering skal vi arbejde med et begreb der hedder tidskompleksitet. Tidskompleksiteten er et udtryk for hvor lang tid en opgave tager i forhold til hvor mange elementer der er i det data man arbejder med (</w:t>
      </w:r>
      <w:r w:rsidR="00AF62F7" w:rsidRPr="00742541">
        <w:rPr>
          <w:color w:val="FF0000"/>
        </w:rPr>
        <w:t xml:space="preserve">antallet af elementer benævnes ofte </w:t>
      </w:r>
      <w:r w:rsidR="00523AFF" w:rsidRPr="00742541">
        <w:rPr>
          <w:color w:val="FF0000"/>
        </w:rPr>
        <w:t>’</w:t>
      </w:r>
      <w:r w:rsidRPr="00742541">
        <w:rPr>
          <w:color w:val="FF0000"/>
        </w:rPr>
        <w:t>n</w:t>
      </w:r>
      <w:r w:rsidR="00523AFF" w:rsidRPr="00742541">
        <w:rPr>
          <w:color w:val="FF0000"/>
        </w:rPr>
        <w:t>’</w:t>
      </w:r>
      <w:r w:rsidRPr="00742541">
        <w:rPr>
          <w:color w:val="FF0000"/>
        </w:rPr>
        <w:t>).</w:t>
      </w:r>
    </w:p>
    <w:p w14:paraId="28FFF0B9" w14:textId="77777777" w:rsidR="00117901" w:rsidRPr="00742541" w:rsidRDefault="00117901" w:rsidP="00117901">
      <w:pPr>
        <w:pStyle w:val="Overskrift2"/>
        <w:numPr>
          <w:ilvl w:val="1"/>
          <w:numId w:val="1"/>
        </w:numPr>
        <w:spacing w:before="240" w:after="120"/>
        <w:ind w:left="431" w:hanging="431"/>
        <w:rPr>
          <w:color w:val="FF0000"/>
        </w:rPr>
      </w:pPr>
      <w:bookmarkStart w:id="9" w:name="_Toc87523615"/>
      <w:r w:rsidRPr="00742541">
        <w:rPr>
          <w:color w:val="FF0000"/>
        </w:rPr>
        <w:t>Lineær tidskompleksitet</w:t>
      </w:r>
      <w:bookmarkEnd w:id="9"/>
    </w:p>
    <w:p w14:paraId="7DC2BFBF" w14:textId="48924282" w:rsidR="00117901" w:rsidRPr="00742541" w:rsidRDefault="00117901" w:rsidP="00117901">
      <w:pPr>
        <w:rPr>
          <w:rFonts w:eastAsiaTheme="minorEastAsia"/>
          <w:color w:val="FF0000"/>
        </w:rPr>
      </w:pPr>
      <w:r w:rsidRPr="00742541">
        <w:rPr>
          <w:color w:val="FF0000"/>
        </w:rPr>
        <w:t>En opgave hvor man skal undersøge alle elementer siges at have lineær tidskompleksitet</w:t>
      </w:r>
      <w:r w:rsidR="003D1FC6" w:rsidRPr="00742541">
        <w:rPr>
          <w:color w:val="FF0000"/>
        </w:rPr>
        <w:t>. Det betyder at</w:t>
      </w:r>
      <w:r w:rsidRPr="00742541">
        <w:rPr>
          <w:color w:val="FF0000"/>
        </w:rPr>
        <w:t xml:space="preserve"> tiden det tager at udføre opgaven vokser proportionalt med antallet af elementer. Dette skrives formelt sådan: </w:t>
      </w:r>
      <m:oMath>
        <m:r>
          <w:rPr>
            <w:rFonts w:ascii="Cambria Math" w:hAnsi="Cambria Math"/>
            <w:color w:val="FF0000"/>
          </w:rPr>
          <m:t>O(n)</m:t>
        </m:r>
      </m:oMath>
      <w:r w:rsidRPr="00742541">
        <w:rPr>
          <w:rFonts w:eastAsiaTheme="minorEastAsia"/>
          <w:color w:val="FF0000"/>
        </w:rPr>
        <w:t>.</w:t>
      </w:r>
    </w:p>
    <w:p w14:paraId="3342FAB9" w14:textId="77777777" w:rsidR="00117901" w:rsidRPr="00742541" w:rsidRDefault="00117901" w:rsidP="00361181">
      <w:pPr>
        <w:keepNext/>
        <w:ind w:left="1134" w:right="1134"/>
        <w:rPr>
          <w:color w:val="FF0000"/>
        </w:rPr>
      </w:pPr>
      <w:r w:rsidRPr="00742541">
        <w:rPr>
          <w:noProof/>
          <w:color w:val="FF0000"/>
        </w:rPr>
        <w:drawing>
          <wp:inline distT="0" distB="0" distL="0" distR="0" wp14:anchorId="1FB0A992" wp14:editId="06AD674B">
            <wp:extent cx="3553057" cy="1794294"/>
            <wp:effectExtent l="19050" t="19050" r="9525" b="158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031" cy="1801856"/>
                    </a:xfrm>
                    <a:prstGeom prst="rect">
                      <a:avLst/>
                    </a:prstGeom>
                    <a:ln w="12696" cmpd="sng">
                      <a:solidFill>
                        <a:srgbClr val="3D603F"/>
                      </a:solidFill>
                      <a:prstDash val="solid"/>
                    </a:ln>
                  </pic:spPr>
                </pic:pic>
              </a:graphicData>
            </a:graphic>
          </wp:inline>
        </w:drawing>
      </w:r>
    </w:p>
    <w:p w14:paraId="2B995A42" w14:textId="77777777" w:rsidR="00117901" w:rsidRPr="00742541" w:rsidRDefault="00117901" w:rsidP="00117901">
      <w:pPr>
        <w:spacing w:before="120"/>
        <w:ind w:right="1134"/>
        <w:rPr>
          <w:color w:val="FF0000"/>
        </w:rPr>
      </w:pPr>
      <w:r w:rsidRPr="00742541">
        <w:rPr>
          <w:color w:val="FF0000"/>
        </w:rPr>
        <w:t>Stejlheden af grafen har ikke nogen betydning for hvilken tidskompleksitet opgaven har, så det vigtige i denne sammenhæng er at grafen hele tiden vokser lige hurtigt.</w:t>
      </w:r>
    </w:p>
    <w:p w14:paraId="352861A8" w14:textId="5680657A" w:rsidR="00117901" w:rsidRPr="00742541" w:rsidRDefault="00117901" w:rsidP="00117901">
      <w:pPr>
        <w:pStyle w:val="Overskrift2"/>
        <w:numPr>
          <w:ilvl w:val="1"/>
          <w:numId w:val="1"/>
        </w:numPr>
        <w:spacing w:before="240" w:after="120"/>
        <w:ind w:left="431" w:hanging="431"/>
        <w:rPr>
          <w:color w:val="FF0000"/>
        </w:rPr>
      </w:pPr>
      <w:bookmarkStart w:id="10" w:name="_Toc87523616"/>
      <w:r w:rsidRPr="00742541">
        <w:rPr>
          <w:color w:val="FF0000"/>
        </w:rPr>
        <w:t>Logaritmisk tidskompleksitet</w:t>
      </w:r>
      <w:bookmarkEnd w:id="10"/>
      <w:r w:rsidR="00050FFE">
        <w:rPr>
          <w:color w:val="FF0000"/>
        </w:rPr>
        <w:t xml:space="preserve"> = </w:t>
      </w:r>
      <w:r w:rsidR="00050FFE" w:rsidRPr="00050FFE">
        <w:rPr>
          <w:color w:val="FF0000"/>
        </w:rPr>
        <w:t>Log</w:t>
      </w:r>
      <w:r w:rsidR="00050FFE" w:rsidRPr="00171DEF">
        <w:rPr>
          <w:color w:val="FF0000"/>
          <w:vertAlign w:val="subscript"/>
        </w:rPr>
        <w:t>2</w:t>
      </w:r>
      <w:r w:rsidR="00050FFE" w:rsidRPr="00050FFE">
        <w:rPr>
          <w:color w:val="FF0000"/>
        </w:rPr>
        <w:t>(n</w:t>
      </w:r>
      <w:r w:rsidR="00171DEF" w:rsidRPr="00171DEF">
        <w:rPr>
          <w:color w:val="FF0000"/>
          <w:vertAlign w:val="superscript"/>
        </w:rPr>
        <w:t>2</w:t>
      </w:r>
      <w:r w:rsidR="00050FFE" w:rsidRPr="00050FFE">
        <w:rPr>
          <w:color w:val="FF0000"/>
        </w:rPr>
        <w:t>)</w:t>
      </w:r>
    </w:p>
    <w:p w14:paraId="69372F0A" w14:textId="2F0E1563" w:rsidR="00117901" w:rsidRPr="00742541" w:rsidRDefault="00117901" w:rsidP="00117901">
      <w:pPr>
        <w:rPr>
          <w:rFonts w:eastAsiaTheme="minorEastAsia"/>
          <w:color w:val="FF0000"/>
        </w:rPr>
      </w:pPr>
      <w:r w:rsidRPr="00742541">
        <w:rPr>
          <w:color w:val="FF0000"/>
        </w:rPr>
        <w:t xml:space="preserve">En opgave hvor man hele tiden halverer det resterende antal elementer man skal håndtere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Det betyder at den tid en opgave tager er proportional med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(den siges at have logaritmisk tidskompleksitet).</w:t>
      </w:r>
    </w:p>
    <w:p w14:paraId="051477A4" w14:textId="00393212" w:rsidR="00117901" w:rsidRPr="00742541" w:rsidRDefault="00117901" w:rsidP="00117901">
      <w:pPr>
        <w:keepNext/>
        <w:rPr>
          <w:rFonts w:eastAsiaTheme="minorEastAsia"/>
          <w:color w:val="FF0000"/>
        </w:rPr>
      </w:pPr>
      <w:r w:rsidRPr="00742541">
        <w:rPr>
          <w:rFonts w:eastAsiaTheme="minorEastAsia"/>
          <w:color w:val="FF0000"/>
        </w:rPr>
        <w:t xml:space="preserve">Som det fremgår af grafen nedenfor, så vokser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en del langsommere end </w:t>
      </w:r>
      <m:oMath>
        <m:r>
          <w:rPr>
            <w:rFonts w:ascii="Cambria Math" w:eastAsiaTheme="minorEastAsia" w:hAnsi="Cambria Math"/>
            <w:color w:val="FF0000"/>
          </w:rPr>
          <m:t>n</m:t>
        </m:r>
      </m:oMath>
      <w:r w:rsidRPr="00742541">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log</m:t>
            </m:r>
          </m:e>
          <m:sub>
            <m:r>
              <w:rPr>
                <w:rFonts w:ascii="Cambria Math" w:eastAsiaTheme="minorEastAsia" w:hAnsi="Cambria Math"/>
                <w:color w:val="FF0000"/>
              </w:rPr>
              <m:t>2</m:t>
            </m:r>
          </m:sub>
        </m:sSub>
      </m:oMath>
      <w:r w:rsidRPr="00742541">
        <w:rPr>
          <w:rFonts w:eastAsiaTheme="minorEastAsia"/>
          <w:color w:val="FF0000"/>
        </w:rPr>
        <w:t xml:space="preserve"> </w:t>
      </w:r>
      <w:r w:rsidR="00015AB5" w:rsidRPr="00742541">
        <w:rPr>
          <w:rFonts w:eastAsiaTheme="minorEastAsia"/>
          <w:color w:val="FF0000"/>
        </w:rPr>
        <w:t xml:space="preserve">som der står i figuren </w:t>
      </w:r>
      <w:r w:rsidRPr="00742541">
        <w:rPr>
          <w:rFonts w:eastAsiaTheme="minorEastAsia"/>
          <w:color w:val="FF0000"/>
        </w:rPr>
        <w:t>betyder 2</w:t>
      </w:r>
      <w:r w:rsidRPr="00742541">
        <w:rPr>
          <w:rFonts w:eastAsiaTheme="minorEastAsia"/>
          <w:color w:val="FF0000"/>
        </w:rPr>
        <w:noBreakHyphen/>
        <w:t xml:space="preserve">talslogaritmen – det er </w:t>
      </w:r>
      <w:r w:rsidR="00015AB5" w:rsidRPr="00742541">
        <w:rPr>
          <w:rFonts w:eastAsiaTheme="minorEastAsia"/>
          <w:color w:val="FF0000"/>
        </w:rPr>
        <w:t xml:space="preserve">egentlig </w:t>
      </w:r>
      <w:r w:rsidRPr="00742541">
        <w:rPr>
          <w:rFonts w:eastAsiaTheme="minorEastAsia"/>
          <w:color w:val="FF0000"/>
        </w:rPr>
        <w:t>ikke så vigtigt hvilken logaritme der er tale om</w:t>
      </w:r>
      <w:r w:rsidR="003D1FC6" w:rsidRPr="00742541">
        <w:rPr>
          <w:rFonts w:eastAsiaTheme="minorEastAsia"/>
          <w:color w:val="FF0000"/>
        </w:rPr>
        <w:t xml:space="preserve">, men </w:t>
      </w:r>
      <w:r w:rsidR="003D1FC6" w:rsidRPr="00742541">
        <w:rPr>
          <w:rFonts w:eastAsiaTheme="minorEastAsia"/>
          <w:color w:val="FF0000"/>
        </w:rPr>
        <w:lastRenderedPageBreak/>
        <w:t>totalslogaritmen af et tal er netop hvor mange gange tallet kan halveres (før man når 1), så det er normalt den man tænker på i forbindelse med tidskompleksitet</w:t>
      </w:r>
      <w:r w:rsidR="00015AB5" w:rsidRPr="00742541">
        <w:rPr>
          <w:rFonts w:eastAsiaTheme="minorEastAsia"/>
          <w:color w:val="FF0000"/>
        </w:rPr>
        <w:t xml:space="preserve"> af programmeringsløsninger</w:t>
      </w:r>
      <w:r w:rsidR="003D1FC6" w:rsidRPr="00742541">
        <w:rPr>
          <w:rFonts w:eastAsiaTheme="minorEastAsia"/>
          <w:color w:val="FF0000"/>
        </w:rPr>
        <w:t>.</w:t>
      </w:r>
    </w:p>
    <w:p w14:paraId="7D3E7C5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DA0B471" wp14:editId="44B68F4B">
            <wp:extent cx="2644571" cy="2104846"/>
            <wp:effectExtent l="19050" t="19050" r="22860" b="1016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583" cy="2120773"/>
                    </a:xfrm>
                    <a:prstGeom prst="rect">
                      <a:avLst/>
                    </a:prstGeom>
                    <a:ln w="12696" cmpd="sng">
                      <a:solidFill>
                        <a:srgbClr val="3D603F"/>
                      </a:solidFill>
                      <a:prstDash val="solid"/>
                    </a:ln>
                  </pic:spPr>
                </pic:pic>
              </a:graphicData>
            </a:graphic>
          </wp:inline>
        </w:drawing>
      </w:r>
    </w:p>
    <w:p w14:paraId="6135AE96" w14:textId="21BF9643" w:rsidR="00117901" w:rsidRPr="00742541" w:rsidRDefault="00117901" w:rsidP="00117901">
      <w:pPr>
        <w:spacing w:before="120"/>
        <w:rPr>
          <w:color w:val="FF0000"/>
        </w:rPr>
      </w:pPr>
      <w:r w:rsidRPr="00742541">
        <w:rPr>
          <w:color w:val="FF0000"/>
        </w:rPr>
        <w:t xml:space="preserve">Som det fremgår, så er grafen ret stejl i starten, men når n vokser (kaldet x i grafen ovenfor), så vokser </w:t>
      </w:r>
      <w:r w:rsidR="00015AB5" w:rsidRPr="00742541">
        <w:rPr>
          <w:color w:val="FF0000"/>
        </w:rPr>
        <w:t>funktionsværdien - altså y -</w:t>
      </w:r>
      <w:r w:rsidRPr="00742541">
        <w:rPr>
          <w:color w:val="FF0000"/>
        </w:rPr>
        <w:t xml:space="preserve"> med mindre og mindre. Det viser tydeligt at en logaritmisk tidskompleksitet vil være foretrække frem for en lineær når antallet af elementer er stort.</w:t>
      </w:r>
    </w:p>
    <w:p w14:paraId="63779053" w14:textId="63F040A1" w:rsidR="00117901" w:rsidRPr="00742541" w:rsidRDefault="00117901" w:rsidP="00117901">
      <w:pPr>
        <w:pStyle w:val="Overskrift2"/>
        <w:numPr>
          <w:ilvl w:val="1"/>
          <w:numId w:val="1"/>
        </w:numPr>
        <w:spacing w:before="240" w:after="120"/>
        <w:ind w:left="431" w:hanging="431"/>
        <w:rPr>
          <w:rFonts w:eastAsiaTheme="minorEastAsia"/>
          <w:color w:val="FF0000"/>
        </w:rPr>
      </w:pPr>
      <w:bookmarkStart w:id="11" w:name="_Ref51833019"/>
      <w:bookmarkStart w:id="12" w:name="_Toc87523617"/>
      <w:r w:rsidRPr="00742541">
        <w:rPr>
          <w:rFonts w:eastAsiaTheme="minorEastAsia"/>
          <w:color w:val="FF0000"/>
        </w:rPr>
        <w:t>Kvadratisk-tidskompleksitet</w:t>
      </w:r>
      <w:bookmarkEnd w:id="11"/>
      <w:r w:rsidR="00395874" w:rsidRPr="00742541">
        <w:rPr>
          <w:rFonts w:eastAsiaTheme="minorEastAsia"/>
          <w:color w:val="FF0000"/>
        </w:rPr>
        <w:t xml:space="preserve"> O(n</w:t>
      </w:r>
      <w:r w:rsidR="00395874" w:rsidRPr="00742541">
        <w:rPr>
          <w:rFonts w:eastAsiaTheme="minorEastAsia"/>
          <w:color w:val="FF0000"/>
          <w:vertAlign w:val="superscript"/>
        </w:rPr>
        <w:t>2</w:t>
      </w:r>
      <w:r w:rsidR="00395874" w:rsidRPr="00742541">
        <w:rPr>
          <w:rFonts w:eastAsiaTheme="minorEastAsia"/>
          <w:color w:val="FF0000"/>
        </w:rPr>
        <w:t>)</w:t>
      </w:r>
      <w:bookmarkEnd w:id="12"/>
    </w:p>
    <w:p w14:paraId="7CE8A634" w14:textId="77777777" w:rsidR="00117901" w:rsidRPr="00742541" w:rsidRDefault="00117901" w:rsidP="00117901">
      <w:pPr>
        <w:rPr>
          <w:rFonts w:eastAsiaTheme="minorEastAsia"/>
          <w:color w:val="FF0000"/>
        </w:rPr>
      </w:pPr>
      <w:r w:rsidRPr="00742541">
        <w:rPr>
          <w:color w:val="FF0000"/>
        </w:rPr>
        <w:t xml:space="preserve">Nogle opgaver er mere komplekse og kræver at man besøger alle elementer en gang for (at sammenligne med) hvert element. Dette giver en tidskompleksitet på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42541">
        <w:rPr>
          <w:rFonts w:eastAsiaTheme="minorEastAsia"/>
          <w:color w:val="FF0000"/>
        </w:rPr>
        <w:t>.</w:t>
      </w:r>
    </w:p>
    <w:p w14:paraId="043D01DF" w14:textId="77777777" w:rsidR="00117901" w:rsidRPr="00742541" w:rsidRDefault="00117901" w:rsidP="00117901">
      <w:pPr>
        <w:rPr>
          <w:rFonts w:eastAsiaTheme="minorEastAsia"/>
          <w:color w:val="FF0000"/>
        </w:rPr>
      </w:pPr>
      <w:r w:rsidRPr="00742541">
        <w:rPr>
          <w:rFonts w:eastAsiaTheme="minorEastAsia"/>
          <w:color w:val="FF0000"/>
        </w:rPr>
        <w:t>De mest simple sorteringsalgoritmer har denne tidskompleksitet fordi hvert element skal sammenlignes med alle allerede sorterede elementer eller alle usorterede elementer (afhængig af hvilken sorterings</w:t>
      </w:r>
      <w:r w:rsidRPr="00742541">
        <w:rPr>
          <w:rFonts w:eastAsiaTheme="minorEastAsia"/>
          <w:color w:val="FF0000"/>
        </w:rPr>
        <w:softHyphen/>
        <w:t>algoritme der er i spil).</w:t>
      </w:r>
    </w:p>
    <w:p w14:paraId="337D678F" w14:textId="77777777" w:rsidR="00117901" w:rsidRPr="00742541" w:rsidRDefault="00117901" w:rsidP="00117901">
      <w:pPr>
        <w:rPr>
          <w:rFonts w:eastAsiaTheme="minorEastAsia"/>
          <w:color w:val="FF0000"/>
        </w:rPr>
      </w:pPr>
      <w:r w:rsidRPr="00742541">
        <w:rPr>
          <w:rFonts w:eastAsiaTheme="minorEastAsia"/>
          <w:color w:val="FF0000"/>
        </w:rPr>
        <w:t>Som det fremgår af nedenstående graf, så vokser tidskompleksiteten (op ad y-aksen) meget hurtigt når n vokser (når vi går ud ad x-aksen).</w:t>
      </w:r>
    </w:p>
    <w:p w14:paraId="6CFA9E7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97C220D" wp14:editId="384340F2">
            <wp:extent cx="2579298" cy="2493321"/>
            <wp:effectExtent l="19050" t="19050" r="12065" b="215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353" cy="2502074"/>
                    </a:xfrm>
                    <a:prstGeom prst="rect">
                      <a:avLst/>
                    </a:prstGeom>
                    <a:ln w="12696" cmpd="sng">
                      <a:solidFill>
                        <a:srgbClr val="3D603F"/>
                      </a:solidFill>
                      <a:prstDash val="solid"/>
                    </a:ln>
                  </pic:spPr>
                </pic:pic>
              </a:graphicData>
            </a:graphic>
          </wp:inline>
        </w:drawing>
      </w:r>
    </w:p>
    <w:p w14:paraId="659EC41A" w14:textId="6011B661" w:rsidR="00117901" w:rsidRPr="00742541" w:rsidRDefault="00117901" w:rsidP="00117901">
      <w:pPr>
        <w:rPr>
          <w:color w:val="FF0000"/>
        </w:rPr>
      </w:pPr>
      <w:r w:rsidRPr="00742541">
        <w:rPr>
          <w:color w:val="FF0000"/>
        </w:rPr>
        <w:t>Bemærk, de negative værdier af x er ikke interessante</w:t>
      </w:r>
      <w:r w:rsidR="00015AB5" w:rsidRPr="00742541">
        <w:rPr>
          <w:color w:val="FF0000"/>
        </w:rPr>
        <w:t xml:space="preserve"> i forbindelse med tidsforbrug</w:t>
      </w:r>
      <w:r w:rsidRPr="00742541">
        <w:rPr>
          <w:color w:val="FF0000"/>
        </w:rPr>
        <w:t xml:space="preserve"> da det ikke giver mening at snakke om </w:t>
      </w:r>
      <w:r w:rsidR="00015AB5" w:rsidRPr="00742541">
        <w:rPr>
          <w:color w:val="FF0000"/>
        </w:rPr>
        <w:t xml:space="preserve">f.eks. </w:t>
      </w:r>
      <w:r w:rsidRPr="00742541">
        <w:rPr>
          <w:color w:val="FF0000"/>
        </w:rPr>
        <w:t>at sortere et negativt antal elementer.</w:t>
      </w:r>
    </w:p>
    <w:p w14:paraId="16D5F72F" w14:textId="77777777" w:rsidR="00117901" w:rsidRPr="00742541" w:rsidRDefault="00117901" w:rsidP="00117901">
      <w:pPr>
        <w:pStyle w:val="Overskrift2"/>
        <w:numPr>
          <w:ilvl w:val="1"/>
          <w:numId w:val="1"/>
        </w:numPr>
        <w:spacing w:before="240" w:after="120"/>
        <w:ind w:left="431" w:hanging="431"/>
        <w:rPr>
          <w:rFonts w:eastAsiaTheme="minorEastAsia"/>
          <w:noProof/>
          <w:color w:val="FF0000"/>
        </w:rPr>
      </w:pPr>
      <w:bookmarkStart w:id="13" w:name="_Ref51160267"/>
      <w:bookmarkStart w:id="14" w:name="_Toc87523618"/>
      <w:r w:rsidRPr="00742541">
        <w:rPr>
          <w:rFonts w:eastAsiaTheme="minorEastAsia"/>
          <w:noProof/>
          <w:color w:val="FF0000"/>
        </w:rPr>
        <w:lastRenderedPageBreak/>
        <w:t>O(n</w:t>
      </w:r>
      <w:r w:rsidRPr="00742541">
        <w:rPr>
          <w:rFonts w:eastAsiaTheme="minorEastAsia" w:cstheme="majorHAnsi"/>
          <w:noProof/>
          <w:color w:val="FF0000"/>
        </w:rPr>
        <w:t>∙</w:t>
      </w:r>
      <w:r w:rsidRPr="00742541">
        <w:rPr>
          <w:rFonts w:eastAsiaTheme="minorEastAsia"/>
          <w:noProof/>
          <w:color w:val="FF0000"/>
        </w:rPr>
        <w:t>log(n))</w:t>
      </w:r>
      <w:bookmarkEnd w:id="13"/>
      <w:bookmarkEnd w:id="14"/>
    </w:p>
    <w:p w14:paraId="29788278" w14:textId="4FCF8FE0" w:rsidR="00117901" w:rsidRPr="00742541" w:rsidRDefault="00117901" w:rsidP="00395874">
      <w:pPr>
        <w:keepNext/>
        <w:rPr>
          <w:rFonts w:eastAsiaTheme="minorEastAsia"/>
          <w:color w:val="FF0000"/>
        </w:rPr>
      </w:pPr>
      <w:r w:rsidRPr="00742541">
        <w:rPr>
          <w:color w:val="FF0000"/>
        </w:rPr>
        <w:t xml:space="preserve">For at undgå at sortering af store mængder data tager alt for lang tid er der arbejdet meget med at finde sorteringsalgoritmer der er hurtige. Man er kommet frem til en del forskellige algoritmer med en tidskompleksitet der enten gennemsnitligt eller selv i værste tilfælde har tidskompleksiteten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0F31F882" w14:textId="1C777D49" w:rsidR="00117901" w:rsidRPr="00742541" w:rsidRDefault="00117901" w:rsidP="00395874">
      <w:pPr>
        <w:keepNext/>
        <w:rPr>
          <w:color w:val="FF0000"/>
        </w:rPr>
      </w:pPr>
      <w:r w:rsidRPr="00742541">
        <w:rPr>
          <w:rFonts w:eastAsiaTheme="minorEastAsia"/>
          <w:color w:val="FF0000"/>
        </w:rPr>
        <w:t xml:space="preserve">Der er en stor gevinst ved at gå fra </w:t>
      </w:r>
      <m:oMath>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oMath>
      <w:r w:rsidRPr="00742541">
        <w:rPr>
          <w:rFonts w:eastAsiaTheme="minorEastAsia"/>
          <w:color w:val="FF0000"/>
        </w:rPr>
        <w:t xml:space="preserve"> til </w:t>
      </w:r>
      <m:oMath>
        <m:r>
          <w:rPr>
            <w:rFonts w:ascii="Cambria Math" w:eastAsiaTheme="minorEastAsia" w:hAnsi="Cambria Math"/>
            <w:color w:val="FF0000"/>
          </w:rPr>
          <m:t>n∙</m:t>
        </m:r>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som det fremgår af grafen nedenfor. </w:t>
      </w:r>
      <w:r w:rsidRPr="00742541">
        <w:rPr>
          <w:color w:val="FF0000"/>
        </w:rPr>
        <w:t>Graferne er indtegnet i et logaritmisk koordinatsystem, hvilket gør at graferne ser anderledes ud end når de indtegnes i et almindeligt (lineært) koordinatsystem</w:t>
      </w:r>
      <w:r w:rsidR="00015AB5" w:rsidRPr="00742541">
        <w:rPr>
          <w:color w:val="FF0000"/>
        </w:rPr>
        <w:t>, men dette koordinatsystem fungerer godt til at sammenligne de forskellige tidskompleksiteter.</w:t>
      </w:r>
    </w:p>
    <w:p w14:paraId="0B174E93" w14:textId="77777777" w:rsidR="00117901" w:rsidRPr="00742541" w:rsidRDefault="00117901" w:rsidP="003D1FC6">
      <w:pPr>
        <w:keepNext/>
        <w:jc w:val="center"/>
        <w:rPr>
          <w:color w:val="FF0000"/>
        </w:rPr>
      </w:pPr>
      <w:r w:rsidRPr="00742541">
        <w:rPr>
          <w:noProof/>
          <w:color w:val="FF0000"/>
        </w:rPr>
        <w:drawing>
          <wp:inline distT="0" distB="0" distL="0" distR="0" wp14:anchorId="0BBF2192" wp14:editId="633ADC69">
            <wp:extent cx="3200400" cy="2357298"/>
            <wp:effectExtent l="19050" t="19050" r="19050" b="2413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689" cy="2358984"/>
                    </a:xfrm>
                    <a:prstGeom prst="rect">
                      <a:avLst/>
                    </a:prstGeom>
                    <a:ln w="12696" cmpd="sng">
                      <a:solidFill>
                        <a:srgbClr val="3D603F"/>
                      </a:solidFill>
                      <a:prstDash val="solid"/>
                    </a:ln>
                  </pic:spPr>
                </pic:pic>
              </a:graphicData>
            </a:graphic>
          </wp:inline>
        </w:drawing>
      </w:r>
    </w:p>
    <w:p w14:paraId="182E0B7C" w14:textId="1C7DBFD4" w:rsidR="00117901" w:rsidRPr="00742541" w:rsidRDefault="009F4554" w:rsidP="003D1FC6">
      <w:pPr>
        <w:keepNext/>
        <w:jc w:val="center"/>
        <w:rPr>
          <w:color w:val="FF0000"/>
        </w:rPr>
      </w:pPr>
      <w:hyperlink r:id="rId21" w:history="1">
        <w:r w:rsidR="00117901" w:rsidRPr="00742541">
          <w:rPr>
            <w:rStyle w:val="Hyperlink"/>
            <w:color w:val="FF0000"/>
          </w:rPr>
          <w:t>Kilde</w:t>
        </w:r>
      </w:hyperlink>
    </w:p>
    <w:p w14:paraId="397B62B9" w14:textId="77777777" w:rsidR="00117901" w:rsidRPr="00742541" w:rsidRDefault="00117901" w:rsidP="00117901">
      <w:pPr>
        <w:rPr>
          <w:color w:val="FF0000"/>
        </w:rPr>
      </w:pPr>
      <w:r w:rsidRPr="00742541">
        <w:rPr>
          <w:color w:val="FF0000"/>
        </w:rPr>
        <w:t>Som man kan se, så er de blå (</w:t>
      </w:r>
      <m:oMath>
        <m:r>
          <w:rPr>
            <w:rFonts w:ascii="Cambria Math" w:hAnsi="Cambria Math"/>
            <w:color w:val="FF0000"/>
          </w:rPr>
          <m:t>O(n)</m:t>
        </m:r>
      </m:oMath>
      <w:r w:rsidRPr="00742541">
        <w:rPr>
          <w:color w:val="FF0000"/>
        </w:rPr>
        <w:t>) og grønne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oMath>
      <w:r w:rsidRPr="00742541">
        <w:rPr>
          <w:color w:val="FF0000"/>
        </w:rPr>
        <w:t>) grafer nærmest parallelle i dette koordinat</w:t>
      </w:r>
      <w:r w:rsidRPr="00742541">
        <w:rPr>
          <w:color w:val="FF0000"/>
        </w:rPr>
        <w:softHyphen/>
        <w:t>system, mens pink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eastAsiaTheme="minorEastAsia" w:hAnsi="Cambria Math"/>
            <w:color w:val="FF0000"/>
          </w:rPr>
          <m:t>)</m:t>
        </m:r>
      </m:oMath>
      <w:r w:rsidRPr="00742541">
        <w:rPr>
          <w:color w:val="FF0000"/>
        </w:rPr>
        <w:t>) er meget stejlere.</w:t>
      </w:r>
    </w:p>
    <w:p w14:paraId="4D872268" w14:textId="77777777" w:rsidR="00117901" w:rsidRPr="00742541" w:rsidRDefault="00117901" w:rsidP="00117901">
      <w:pPr>
        <w:pStyle w:val="Overskrift1"/>
        <w:numPr>
          <w:ilvl w:val="0"/>
          <w:numId w:val="1"/>
        </w:numPr>
        <w:rPr>
          <w:color w:val="FF0000"/>
        </w:rPr>
      </w:pPr>
      <w:bookmarkStart w:id="15" w:name="_Toc87523619"/>
      <w:r w:rsidRPr="00742541">
        <w:rPr>
          <w:color w:val="FF0000"/>
        </w:rPr>
        <w:t>Søgning</w:t>
      </w:r>
      <w:bookmarkEnd w:id="15"/>
    </w:p>
    <w:p w14:paraId="543FC965" w14:textId="77777777" w:rsidR="00117901" w:rsidRPr="00742541" w:rsidRDefault="00117901" w:rsidP="00117901">
      <w:pPr>
        <w:rPr>
          <w:color w:val="FF0000"/>
        </w:rPr>
      </w:pPr>
      <w:r w:rsidRPr="00742541">
        <w:rPr>
          <w:color w:val="FF0000"/>
        </w:rPr>
        <w:t>Ofte har man brug for at finde noget bestemt data i en datamængde. Det kunne være det højeste eller laveste pointtal, en person med et bestemt navn – der er mange muligheder – det er noget de fleste programmer anvender ofte.</w:t>
      </w:r>
    </w:p>
    <w:p w14:paraId="2E1E0AD3" w14:textId="77777777" w:rsidR="00117901" w:rsidRPr="00742541" w:rsidRDefault="00117901" w:rsidP="00117901">
      <w:pPr>
        <w:rPr>
          <w:color w:val="FF0000"/>
        </w:rPr>
      </w:pPr>
      <w:r w:rsidRPr="00742541">
        <w:rPr>
          <w:color w:val="FF0000"/>
        </w:rPr>
        <w:t>Derfor er det også ofte vigtigt at en søgning er forholdsvis effektiv.</w:t>
      </w:r>
    </w:p>
    <w:p w14:paraId="5192000A" w14:textId="77777777" w:rsidR="00117901" w:rsidRPr="00742541" w:rsidRDefault="00117901" w:rsidP="00117901">
      <w:pPr>
        <w:rPr>
          <w:color w:val="FF0000"/>
        </w:rPr>
      </w:pPr>
      <w:r w:rsidRPr="00742541">
        <w:rPr>
          <w:color w:val="FF0000"/>
        </w:rPr>
        <w:t>En effektiv søgealgoritme kræver at data er organiseret på en måde som søgealgoritmen kan udnytte til at optimere søgetiden.</w:t>
      </w:r>
    </w:p>
    <w:p w14:paraId="69187318" w14:textId="77777777" w:rsidR="00117901" w:rsidRPr="00742541" w:rsidRDefault="00117901" w:rsidP="00117901">
      <w:pPr>
        <w:pStyle w:val="Overskrift2"/>
        <w:numPr>
          <w:ilvl w:val="1"/>
          <w:numId w:val="1"/>
        </w:numPr>
        <w:spacing w:before="240" w:after="120"/>
        <w:ind w:left="431" w:hanging="431"/>
        <w:rPr>
          <w:color w:val="FF0000"/>
        </w:rPr>
      </w:pPr>
      <w:bookmarkStart w:id="16" w:name="_Toc87523620"/>
      <w:r w:rsidRPr="00742541">
        <w:rPr>
          <w:color w:val="FF0000"/>
        </w:rPr>
        <w:t>Uorganiseret data</w:t>
      </w:r>
      <w:bookmarkEnd w:id="16"/>
    </w:p>
    <w:p w14:paraId="6A045C66" w14:textId="77777777" w:rsidR="00117901" w:rsidRPr="00742541" w:rsidRDefault="00117901" w:rsidP="00117901">
      <w:pPr>
        <w:rPr>
          <w:color w:val="FF0000"/>
        </w:rPr>
      </w:pPr>
      <w:r w:rsidRPr="00742541">
        <w:rPr>
          <w:color w:val="FF0000"/>
        </w:rPr>
        <w:t>Ofte har man som udgangspunkt for en opgave en mængde data der er uorganiseret og bare ligger i et array eller en anden datastruktur.</w:t>
      </w:r>
    </w:p>
    <w:p w14:paraId="4459987C" w14:textId="77777777" w:rsidR="00117901" w:rsidRPr="00742541" w:rsidRDefault="00117901" w:rsidP="00117901">
      <w:pPr>
        <w:pStyle w:val="Overskrift3"/>
        <w:spacing w:before="120"/>
        <w:rPr>
          <w:color w:val="FF0000"/>
        </w:rPr>
      </w:pPr>
      <w:bookmarkStart w:id="17" w:name="_Toc87523621"/>
      <w:r w:rsidRPr="00742541">
        <w:rPr>
          <w:color w:val="FF0000"/>
        </w:rPr>
        <w:t>Lineær søgning</w:t>
      </w:r>
      <w:bookmarkEnd w:id="17"/>
    </w:p>
    <w:p w14:paraId="3C3BA84F" w14:textId="77777777" w:rsidR="00117901" w:rsidRPr="00742541" w:rsidRDefault="00117901" w:rsidP="00117901">
      <w:pPr>
        <w:rPr>
          <w:color w:val="FF0000"/>
        </w:rPr>
      </w:pPr>
      <w:r w:rsidRPr="00742541">
        <w:rPr>
          <w:color w:val="FF0000"/>
        </w:rPr>
        <w:t xml:space="preserve">Hvis man skal søge i uorganiseret data, bliver man nødt til at undersøge alle elementer indtil man finder det man søger efter. Dette giver en lineær tidskompleksitet </w:t>
      </w:r>
      <m:oMath>
        <m:r>
          <w:rPr>
            <w:rFonts w:ascii="Cambria Math" w:hAnsi="Cambria Math"/>
            <w:color w:val="FF0000"/>
          </w:rPr>
          <m:t>O(n)</m:t>
        </m:r>
      </m:oMath>
      <w:r w:rsidRPr="00742541">
        <w:rPr>
          <w:rFonts w:eastAsiaTheme="minorEastAsia"/>
          <w:color w:val="FF0000"/>
        </w:rPr>
        <w:t>.</w:t>
      </w:r>
    </w:p>
    <w:p w14:paraId="57B4C1AE" w14:textId="77777777" w:rsidR="00117901" w:rsidRPr="00742541" w:rsidRDefault="00117901" w:rsidP="00117901">
      <w:pPr>
        <w:pStyle w:val="Overskrift3"/>
        <w:spacing w:before="120"/>
        <w:rPr>
          <w:color w:val="FF0000"/>
        </w:rPr>
      </w:pPr>
      <w:bookmarkStart w:id="18" w:name="_Toc87523622"/>
      <w:r w:rsidRPr="00742541">
        <w:rPr>
          <w:color w:val="FF0000"/>
        </w:rPr>
        <w:lastRenderedPageBreak/>
        <w:t>Hurtig indsættelse</w:t>
      </w:r>
      <w:bookmarkEnd w:id="18"/>
    </w:p>
    <w:p w14:paraId="4C770807" w14:textId="77777777" w:rsidR="00117901" w:rsidRPr="00742541" w:rsidRDefault="00117901" w:rsidP="00117901">
      <w:pPr>
        <w:rPr>
          <w:color w:val="FF0000"/>
        </w:rPr>
      </w:pPr>
      <w:r w:rsidRPr="00742541">
        <w:rPr>
          <w:color w:val="FF0000"/>
        </w:rPr>
        <w:t xml:space="preserve">Det er hurtigt at indsætte et nyt element i en uorganiseret struktur, da elementet bare skal tilføjes til strukturen, der er ikke behov for at finde ud af hvor det skal indsættes. Dette giver en konstant tidskompleksitet </w:t>
      </w:r>
      <m:oMath>
        <m:r>
          <w:rPr>
            <w:rFonts w:ascii="Cambria Math" w:hAnsi="Cambria Math"/>
            <w:color w:val="FF0000"/>
          </w:rPr>
          <m:t>O(1)</m:t>
        </m:r>
      </m:oMath>
      <w:r w:rsidRPr="00742541">
        <w:rPr>
          <w:rFonts w:eastAsiaTheme="minorEastAsia"/>
          <w:color w:val="FF0000"/>
        </w:rPr>
        <w:t>.</w:t>
      </w:r>
    </w:p>
    <w:p w14:paraId="0D7BC9E4" w14:textId="77777777" w:rsidR="00117901" w:rsidRPr="00742541" w:rsidRDefault="00117901" w:rsidP="00117901">
      <w:pPr>
        <w:pStyle w:val="Overskrift2"/>
        <w:numPr>
          <w:ilvl w:val="1"/>
          <w:numId w:val="1"/>
        </w:numPr>
        <w:spacing w:before="240" w:after="120"/>
        <w:ind w:left="431" w:hanging="431"/>
        <w:rPr>
          <w:color w:val="FF0000"/>
        </w:rPr>
      </w:pPr>
      <w:bookmarkStart w:id="19" w:name="_Toc87523623"/>
      <w:r w:rsidRPr="00742541">
        <w:rPr>
          <w:color w:val="FF0000"/>
        </w:rPr>
        <w:t>Sorteret data</w:t>
      </w:r>
      <w:bookmarkEnd w:id="19"/>
    </w:p>
    <w:p w14:paraId="60FCDF08" w14:textId="4D32E79B" w:rsidR="00117901" w:rsidRPr="00742541" w:rsidRDefault="00117901" w:rsidP="00117901">
      <w:pPr>
        <w:rPr>
          <w:color w:val="FF0000"/>
        </w:rPr>
      </w:pPr>
      <w:r w:rsidRPr="00742541">
        <w:rPr>
          <w:color w:val="FF0000"/>
        </w:rPr>
        <w:t>Hvis data er sorteret, er det nemmere at søge i. Vi ved f.eks. at tallet 9 må ligge efter 8 og før 10 hvis disse tal er en del af data (eller omvendt afhængig af om vi har mindste tal først eller sidst).</w:t>
      </w:r>
    </w:p>
    <w:p w14:paraId="60052061" w14:textId="77777777" w:rsidR="00117901" w:rsidRPr="00742541" w:rsidRDefault="00117901" w:rsidP="00117901">
      <w:pPr>
        <w:pStyle w:val="Overskrift3"/>
        <w:spacing w:before="120"/>
        <w:rPr>
          <w:color w:val="FF0000"/>
        </w:rPr>
      </w:pPr>
      <w:bookmarkStart w:id="20" w:name="_Toc87523624"/>
      <w:r w:rsidRPr="00742541">
        <w:rPr>
          <w:color w:val="FF0000"/>
        </w:rPr>
        <w:t>Lineær søgning</w:t>
      </w:r>
      <w:bookmarkEnd w:id="20"/>
    </w:p>
    <w:p w14:paraId="3FB80759" w14:textId="77777777" w:rsidR="00117901" w:rsidRPr="00742541" w:rsidRDefault="00117901" w:rsidP="00117901">
      <w:pPr>
        <w:rPr>
          <w:color w:val="FF0000"/>
        </w:rPr>
      </w:pPr>
      <w:r w:rsidRPr="00742541">
        <w:rPr>
          <w:color w:val="FF0000"/>
        </w:rPr>
        <w:t>Umiddelbart kunne man søge efter 9 ved at undersøge om det første tal var 9 og så fortsætte indtil vi finder 9 eller et tal der er større. På den måde slipper vi for at lede hele datasamlingen igennem hvis ikke tallet findes.</w:t>
      </w:r>
    </w:p>
    <w:p w14:paraId="11FEC092" w14:textId="2310715E" w:rsidR="00117901" w:rsidRPr="00742541" w:rsidRDefault="00117901" w:rsidP="00117901">
      <w:pPr>
        <w:rPr>
          <w:color w:val="FF0000"/>
        </w:rPr>
      </w:pPr>
      <w:r w:rsidRPr="00742541">
        <w:rPr>
          <w:color w:val="FF0000"/>
        </w:rPr>
        <w:t xml:space="preserve">Tidskompleksiteten for denne søgemetode er dog stadig </w:t>
      </w:r>
      <m:oMath>
        <m:r>
          <w:rPr>
            <w:rFonts w:ascii="Cambria Math" w:hAnsi="Cambria Math"/>
            <w:color w:val="FF0000"/>
          </w:rPr>
          <m:t>O(n)</m:t>
        </m:r>
      </m:oMath>
      <w:r w:rsidRPr="00742541">
        <w:rPr>
          <w:rFonts w:eastAsiaTheme="minorEastAsia"/>
          <w:color w:val="FF0000"/>
        </w:rPr>
        <w:t>, da vi kan risikere at skulle sammenligne 9 med alle elementer i samlingen (hvis 9 er større end eller lig det største tal i samlingen).</w:t>
      </w:r>
      <w:r w:rsidR="00726508" w:rsidRPr="00742541">
        <w:rPr>
          <w:rFonts w:eastAsiaTheme="minorEastAsia"/>
          <w:color w:val="FF0000"/>
        </w:rPr>
        <w:t xml:space="preserve"> I gennemsnit vil vi skulle sammenligne med halvdelen af elementerne, hvilket også </w:t>
      </w:r>
      <w:r w:rsidR="006E2C7D" w:rsidRPr="00742541">
        <w:rPr>
          <w:rFonts w:eastAsiaTheme="minorEastAsia"/>
          <w:color w:val="FF0000"/>
        </w:rPr>
        <w:t xml:space="preserve">giver tidskompleksitet </w:t>
      </w:r>
      <m:oMath>
        <m:r>
          <w:rPr>
            <w:rFonts w:ascii="Cambria Math" w:eastAsiaTheme="minorEastAsia" w:hAnsi="Cambria Math"/>
            <w:color w:val="FF0000"/>
          </w:rPr>
          <m:t>O(n)</m:t>
        </m:r>
      </m:oMath>
      <w:r w:rsidR="006E2C7D" w:rsidRPr="00742541">
        <w:rPr>
          <w:rFonts w:eastAsiaTheme="minorEastAsia"/>
          <w:color w:val="FF0000"/>
        </w:rPr>
        <w:t>.</w:t>
      </w:r>
      <w:r w:rsidR="007519F9" w:rsidRPr="00742541">
        <w:rPr>
          <w:rFonts w:eastAsiaTheme="minorEastAsia"/>
          <w:color w:val="FF0000"/>
        </w:rPr>
        <w:t xml:space="preserve"> </w:t>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p>
    <w:p w14:paraId="752E4F58" w14:textId="77777777" w:rsidR="00117901" w:rsidRPr="00742541" w:rsidRDefault="00117901" w:rsidP="00117901">
      <w:pPr>
        <w:pStyle w:val="Overskrift3"/>
        <w:spacing w:before="120"/>
        <w:rPr>
          <w:color w:val="FF0000"/>
        </w:rPr>
      </w:pPr>
      <w:bookmarkStart w:id="21" w:name="_Toc87523625"/>
      <w:r w:rsidRPr="00742541">
        <w:rPr>
          <w:color w:val="FF0000"/>
        </w:rPr>
        <w:t>Binær søgning</w:t>
      </w:r>
      <w:bookmarkEnd w:id="21"/>
    </w:p>
    <w:p w14:paraId="0CA6C68D" w14:textId="77777777" w:rsidR="00117901" w:rsidRPr="00742541" w:rsidRDefault="00117901" w:rsidP="00117901">
      <w:pPr>
        <w:rPr>
          <w:rFonts w:eastAsiaTheme="minorEastAsia"/>
          <w:color w:val="FF0000"/>
        </w:rPr>
      </w:pPr>
      <w:r w:rsidRPr="00742541">
        <w:rPr>
          <w:color w:val="FF0000"/>
        </w:rPr>
        <w:t xml:space="preserve">Ved binær søgning halverer man hele tiden antallet af resterende mulige kandidater i en søgning. Det betyder at vi får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751BD221" w14:textId="51FBD868" w:rsidR="00117901" w:rsidRPr="00742541" w:rsidRDefault="00117901" w:rsidP="00117901">
      <w:pPr>
        <w:rPr>
          <w:color w:val="FF0000"/>
        </w:rPr>
      </w:pPr>
      <w:r w:rsidRPr="00742541">
        <w:rPr>
          <w:color w:val="FF0000"/>
        </w:rPr>
        <w:t>Binær søgning foregår ved at man i en sorteret liste undersøger om det element vi leder efter er større eller mindre end det midterste element i listen. Ud fra det kan vi udelukke halvdelen af elementerne. Denne procedure gentages indtil der kun er 1 eller 2 elementer tilbage.</w:t>
      </w:r>
    </w:p>
    <w:p w14:paraId="45A9F867" w14:textId="67F236E3" w:rsidR="00C511CC" w:rsidRPr="00742541" w:rsidRDefault="00C511CC" w:rsidP="00C511CC">
      <w:pPr>
        <w:pStyle w:val="Overskrift3"/>
        <w:rPr>
          <w:color w:val="FF0000"/>
        </w:rPr>
      </w:pPr>
      <w:r w:rsidRPr="00742541">
        <w:rPr>
          <w:color w:val="FF0000"/>
        </w:rPr>
        <w:t>Opgave</w:t>
      </w:r>
      <w:r w:rsidR="000C71F7" w:rsidRPr="00742541">
        <w:rPr>
          <w:color w:val="FF0000"/>
        </w:rPr>
        <w:t>: Binær søgning</w:t>
      </w:r>
    </w:p>
    <w:p w14:paraId="4444A188" w14:textId="2804CAC7" w:rsidR="00EE4900" w:rsidRPr="00742541" w:rsidRDefault="00EE4900" w:rsidP="00AF37C4">
      <w:pPr>
        <w:rPr>
          <w:color w:val="FF0000"/>
        </w:rPr>
      </w:pPr>
      <w:r w:rsidRPr="00742541">
        <w:rPr>
          <w:color w:val="FF0000"/>
        </w:rPr>
        <w:t xml:space="preserve">Lav en klasse </w:t>
      </w:r>
      <w:r w:rsidRPr="00742541">
        <w:rPr>
          <w:rFonts w:ascii="Consolas" w:hAnsi="Consolas" w:cs="Consolas"/>
          <w:noProof/>
          <w:color w:val="FF0000"/>
          <w:szCs w:val="19"/>
        </w:rPr>
        <w:t>SortedArray</w:t>
      </w:r>
      <w:r w:rsidR="00AF37C4" w:rsidRPr="00742541">
        <w:rPr>
          <w:color w:val="FF0000"/>
        </w:rPr>
        <w:t xml:space="preserve"> - som indeholder et array som initialiseres med et sorteret datasæt</w:t>
      </w:r>
      <w:r w:rsidR="00AF37C4" w:rsidRPr="00742541">
        <w:rPr>
          <w:rStyle w:val="Fodnotehenvisning"/>
          <w:color w:val="FF0000"/>
        </w:rPr>
        <w:footnoteReference w:id="2"/>
      </w:r>
      <w:r w:rsidR="00AF37C4" w:rsidRPr="00742541">
        <w:rPr>
          <w:color w:val="FF0000"/>
        </w:rPr>
        <w:t>.</w:t>
      </w:r>
    </w:p>
    <w:p w14:paraId="5CD17481" w14:textId="66F38A12" w:rsidR="00C511CC" w:rsidRPr="00742541" w:rsidRDefault="00C511CC" w:rsidP="00C511CC">
      <w:pPr>
        <w:rPr>
          <w:color w:val="FF0000"/>
        </w:rPr>
      </w:pPr>
      <w:r w:rsidRPr="00742541">
        <w:rPr>
          <w:color w:val="FF0000"/>
        </w:rPr>
        <w:t>Implementér en binær søgealgoritme som kan finde et givet tal i et sorteret array af tal</w:t>
      </w:r>
      <w:r w:rsidR="00AF37C4" w:rsidRPr="00742541">
        <w:rPr>
          <w:color w:val="FF0000"/>
        </w:rPr>
        <w:t xml:space="preserve"> ved hjælp af binær søgning</w:t>
      </w:r>
      <w:r w:rsidRPr="00742541">
        <w:rPr>
          <w:color w:val="FF0000"/>
        </w:rPr>
        <w:t>.</w:t>
      </w:r>
    </w:p>
    <w:p w14:paraId="4759440F" w14:textId="77777777" w:rsidR="00117901" w:rsidRPr="00742541" w:rsidRDefault="00117901" w:rsidP="00117901">
      <w:pPr>
        <w:pStyle w:val="Overskrift3"/>
        <w:spacing w:before="120"/>
        <w:rPr>
          <w:color w:val="FF0000"/>
        </w:rPr>
      </w:pPr>
      <w:bookmarkStart w:id="22" w:name="_Toc87523626"/>
      <w:r w:rsidRPr="00742541">
        <w:rPr>
          <w:color w:val="FF0000"/>
        </w:rPr>
        <w:t>Indsættelse/sletning i sorteret data</w:t>
      </w:r>
      <w:bookmarkEnd w:id="22"/>
    </w:p>
    <w:p w14:paraId="4694C7E5" w14:textId="6B830584" w:rsidR="00117901" w:rsidRPr="00742541" w:rsidRDefault="00117901" w:rsidP="00117901">
      <w:pPr>
        <w:rPr>
          <w:rFonts w:eastAsiaTheme="minorEastAsia"/>
          <w:color w:val="FF0000"/>
        </w:rPr>
      </w:pPr>
      <w:r w:rsidRPr="00742541">
        <w:rPr>
          <w:color w:val="FF0000"/>
        </w:rPr>
        <w:t xml:space="preserve">Hvis man har en sorteret liste, så tager det lidt tid at indsætte nye elementer fordi listen skal holdes sorteret. Det betyder at vi skal finde det rigtige sted at indsætte </w:t>
      </w:r>
      <m:oMath>
        <m:r>
          <m:rPr>
            <m:sty m:val="p"/>
          </m:rPr>
          <w:rPr>
            <w:rFonts w:ascii="Cambria Math" w:hAnsi="Cambria Math"/>
            <w:color w:val="FF0000"/>
          </w:rPr>
          <m:t>log</m:t>
        </m:r>
        <m:r>
          <w:rPr>
            <w:rFonts w:ascii="Cambria Math" w:hAnsi="Cambria Math"/>
            <w:color w:val="FF0000"/>
          </w:rPr>
          <m:t>(n)</m:t>
        </m:r>
      </m:oMath>
      <w:r w:rsidRPr="00742541">
        <w:rPr>
          <w:rFonts w:eastAsiaTheme="minorEastAsia"/>
          <w:color w:val="FF0000"/>
        </w:rPr>
        <w:t xml:space="preserve"> og derefter indsætte det.</w:t>
      </w:r>
    </w:p>
    <w:p w14:paraId="54C56ADD" w14:textId="77777777" w:rsidR="00117901" w:rsidRPr="00742541" w:rsidRDefault="00117901" w:rsidP="00117901">
      <w:pPr>
        <w:rPr>
          <w:rFonts w:eastAsiaTheme="minorEastAsia"/>
          <w:color w:val="FF0000"/>
        </w:rPr>
      </w:pPr>
      <w:r w:rsidRPr="00742541">
        <w:rPr>
          <w:color w:val="FF0000"/>
        </w:rPr>
        <w:t xml:space="preserve">Selve indsættelsen kræver at de eksisterende elementer flyttes for at gøre plads. Da vi kan risikere at skulle flytte alle elementer for at gøre plads, giver dette en tidskompleksitet på </w:t>
      </w:r>
      <m:oMath>
        <m:r>
          <w:rPr>
            <w:rFonts w:ascii="Cambria Math" w:hAnsi="Cambria Math"/>
            <w:color w:val="FF0000"/>
          </w:rPr>
          <m:t>O(n)</m:t>
        </m:r>
      </m:oMath>
      <w:r w:rsidRPr="00742541">
        <w:rPr>
          <w:rFonts w:eastAsiaTheme="minorEastAsia"/>
          <w:color w:val="FF0000"/>
        </w:rPr>
        <w:t>.</w:t>
      </w:r>
    </w:p>
    <w:p w14:paraId="34A195D9" w14:textId="0FA4474A" w:rsidR="00117901" w:rsidRPr="00742541" w:rsidRDefault="00117901" w:rsidP="00117901">
      <w:pPr>
        <w:rPr>
          <w:color w:val="FF0000"/>
        </w:rPr>
      </w:pPr>
      <w:r w:rsidRPr="00742541">
        <w:rPr>
          <w:color w:val="FF0000"/>
        </w:rPr>
        <w:t xml:space="preserve">Den samlede tidskompleksitet findes ved at lægge de to tidskompleksiteter sammen, og så </w:t>
      </w:r>
      <w:r w:rsidR="004F6A58" w:rsidRPr="00742541">
        <w:rPr>
          <w:color w:val="FF0000"/>
        </w:rPr>
        <w:t xml:space="preserve">kan man se </w:t>
      </w:r>
      <w:r w:rsidRPr="00742541">
        <w:rPr>
          <w:color w:val="FF0000"/>
        </w:rPr>
        <w:t>at tiden for søgningen bliver uvæsentlig i denne sammenhæng.</w:t>
      </w:r>
      <w:r w:rsidR="004F6A58" w:rsidRPr="00742541">
        <w:rPr>
          <w:color w:val="FF0000"/>
        </w:rPr>
        <w:t xml:space="preserve"> Når man lægger tidskompleksiteter sammen falder de mindre størrelser bort.</w:t>
      </w:r>
    </w:p>
    <w:p w14:paraId="35FE7F72" w14:textId="77777777" w:rsidR="00117901" w:rsidRPr="00742541" w:rsidRDefault="00117901" w:rsidP="00117901">
      <w:pPr>
        <w:rPr>
          <w:rFonts w:eastAsiaTheme="minorEastAsia"/>
          <w:color w:val="FF0000"/>
        </w:rPr>
      </w:pPr>
      <w:r w:rsidRPr="00742541">
        <w:rPr>
          <w:color w:val="FF0000"/>
        </w:rPr>
        <w:t xml:space="preserve">Indsættelse vil altså have en tidskompleksitet på </w:t>
      </w:r>
      <m:oMath>
        <m:r>
          <w:rPr>
            <w:rFonts w:ascii="Cambria Math" w:hAnsi="Cambria Math"/>
            <w:color w:val="FF0000"/>
          </w:rPr>
          <m:t>O(n)</m:t>
        </m:r>
      </m:oMath>
      <w:r w:rsidRPr="00742541">
        <w:rPr>
          <w:rFonts w:eastAsiaTheme="minorEastAsia"/>
          <w:color w:val="FF0000"/>
        </w:rPr>
        <w:t>.</w:t>
      </w:r>
    </w:p>
    <w:p w14:paraId="7F6C1B8A" w14:textId="5725C82F" w:rsidR="00117901" w:rsidRPr="00742541" w:rsidRDefault="00117901" w:rsidP="00117901">
      <w:pPr>
        <w:rPr>
          <w:rFonts w:eastAsiaTheme="minorEastAsia"/>
          <w:color w:val="FF0000"/>
        </w:rPr>
      </w:pPr>
      <w:r w:rsidRPr="00742541">
        <w:rPr>
          <w:color w:val="FF0000"/>
        </w:rPr>
        <w:t xml:space="preserve">Ved tilsvarende argumentation ser vi at tidskompleksiteten for sletning af elementer også er </w:t>
      </w:r>
      <m:oMath>
        <m:r>
          <w:rPr>
            <w:rFonts w:ascii="Cambria Math" w:hAnsi="Cambria Math"/>
            <w:color w:val="FF0000"/>
          </w:rPr>
          <m:t>O(n)</m:t>
        </m:r>
      </m:oMath>
      <w:r w:rsidRPr="00742541">
        <w:rPr>
          <w:rFonts w:eastAsiaTheme="minorEastAsia"/>
          <w:color w:val="FF0000"/>
        </w:rPr>
        <w:t>.</w:t>
      </w:r>
    </w:p>
    <w:p w14:paraId="5F7D8F62" w14:textId="72F9B18D" w:rsidR="000C71F7" w:rsidRPr="00742541" w:rsidRDefault="000C71F7" w:rsidP="000C71F7">
      <w:pPr>
        <w:pStyle w:val="Overskrift3"/>
        <w:rPr>
          <w:color w:val="FF0000"/>
        </w:rPr>
      </w:pPr>
      <w:r w:rsidRPr="00742541">
        <w:rPr>
          <w:color w:val="FF0000"/>
        </w:rPr>
        <w:t>Opgave: Indsættelse i sorteret array</w:t>
      </w:r>
    </w:p>
    <w:p w14:paraId="701D765D" w14:textId="5E63E291" w:rsidR="000C71F7" w:rsidRPr="00742541" w:rsidRDefault="000C71F7" w:rsidP="000C71F7">
      <w:pPr>
        <w:rPr>
          <w:color w:val="FF0000"/>
        </w:rPr>
      </w:pPr>
      <w:r w:rsidRPr="00742541">
        <w:rPr>
          <w:color w:val="FF0000"/>
        </w:rPr>
        <w:t xml:space="preserve">Implementér </w:t>
      </w:r>
      <w:r w:rsidRPr="00742541">
        <w:rPr>
          <w:rFonts w:ascii="Consolas" w:hAnsi="Consolas" w:cs="Consolas"/>
          <w:noProof/>
          <w:color w:val="FF0000"/>
          <w:szCs w:val="19"/>
        </w:rPr>
        <w:t>Insert</w:t>
      </w:r>
      <w:r w:rsidRPr="00742541">
        <w:rPr>
          <w:color w:val="FF0000"/>
        </w:rPr>
        <w:t xml:space="preserve"> i klassen </w:t>
      </w:r>
      <w:r w:rsidRPr="00742541">
        <w:rPr>
          <w:rFonts w:ascii="Consolas" w:hAnsi="Consolas" w:cs="Consolas"/>
          <w:noProof/>
          <w:color w:val="FF0000"/>
          <w:szCs w:val="19"/>
        </w:rPr>
        <w:t>SortedArray</w:t>
      </w:r>
      <w:r w:rsidRPr="00742541">
        <w:rPr>
          <w:color w:val="FF0000"/>
        </w:rPr>
        <w:t>. Metoden skal indsætte et nyt element i arrayet på en sådan måde at arrayet holdes sorteret.</w:t>
      </w:r>
    </w:p>
    <w:p w14:paraId="7169893F" w14:textId="77777777" w:rsidR="00117901" w:rsidRPr="00742541" w:rsidRDefault="00117901" w:rsidP="00117901">
      <w:pPr>
        <w:pStyle w:val="Overskrift2"/>
        <w:numPr>
          <w:ilvl w:val="1"/>
          <w:numId w:val="1"/>
        </w:numPr>
        <w:spacing w:before="240" w:after="120"/>
        <w:ind w:left="431" w:hanging="431"/>
        <w:rPr>
          <w:color w:val="FF0000"/>
        </w:rPr>
      </w:pPr>
      <w:bookmarkStart w:id="23" w:name="_Toc87523627"/>
      <w:r w:rsidRPr="00742541">
        <w:rPr>
          <w:color w:val="FF0000"/>
        </w:rPr>
        <w:lastRenderedPageBreak/>
        <w:t>Datastrukturer med hurtig indsættelse og sletning</w:t>
      </w:r>
      <w:bookmarkEnd w:id="23"/>
    </w:p>
    <w:p w14:paraId="78C3297F" w14:textId="77777777" w:rsidR="00117901" w:rsidRPr="00742541" w:rsidRDefault="00117901" w:rsidP="00117901">
      <w:pPr>
        <w:rPr>
          <w:color w:val="FF0000"/>
        </w:rPr>
      </w:pPr>
      <w:r w:rsidRPr="00742541">
        <w:rPr>
          <w:color w:val="FF0000"/>
        </w:rPr>
        <w:t>Som vi har set i forbindelse med sorterede lister ovenfor, så bliver indsættelse langsom på grund af alle de elementer der skal flyttes for at give plads til det nye element. Måske kunne man finde en datastruktur hvor det er nemt at indsætte nye elementer og fjerne gamle.</w:t>
      </w:r>
    </w:p>
    <w:p w14:paraId="721BF7D4" w14:textId="77777777" w:rsidR="00117901" w:rsidRPr="00742541" w:rsidRDefault="00117901" w:rsidP="00117901">
      <w:pPr>
        <w:pStyle w:val="Overskrift3"/>
        <w:spacing w:before="120"/>
        <w:rPr>
          <w:color w:val="FF0000"/>
        </w:rPr>
      </w:pPr>
      <w:bookmarkStart w:id="24" w:name="_Toc87523628"/>
      <w:r w:rsidRPr="00742541">
        <w:rPr>
          <w:color w:val="FF0000"/>
          <w:lang w:val="en-US"/>
        </w:rPr>
        <w:t>Linked</w:t>
      </w:r>
      <w:r w:rsidRPr="00742541">
        <w:rPr>
          <w:color w:val="FF0000"/>
        </w:rPr>
        <w:t xml:space="preserve"> list (dobbelt-linkede lister)</w:t>
      </w:r>
      <w:bookmarkEnd w:id="24"/>
    </w:p>
    <w:p w14:paraId="35FF623F" w14:textId="77777777" w:rsidR="00117901" w:rsidRPr="00742541" w:rsidRDefault="00117901" w:rsidP="00117901">
      <w:pPr>
        <w:keepNext/>
        <w:rPr>
          <w:color w:val="FF0000"/>
        </w:rPr>
      </w:pPr>
      <w:r w:rsidRPr="00742541">
        <w:rPr>
          <w:color w:val="FF0000"/>
        </w:rPr>
        <w:t>Linkede lister er meget hurtige at indsætte i og fjerne fra hvis man ved hvor man skal indsætte eller fjerne. Der er ikke eksisterende elementer som skal flyttes rundt, der er bare nogle referencer der skal opdateres.</w:t>
      </w:r>
    </w:p>
    <w:p w14:paraId="2168E9D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0E18CF7B" wp14:editId="4415B576">
            <wp:extent cx="4645210" cy="508959"/>
            <wp:effectExtent l="19050" t="19050" r="22225" b="2476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952" cy="531940"/>
                    </a:xfrm>
                    <a:prstGeom prst="rect">
                      <a:avLst/>
                    </a:prstGeom>
                    <a:ln w="12696" cmpd="sng">
                      <a:solidFill>
                        <a:srgbClr val="3D603F"/>
                      </a:solidFill>
                      <a:prstDash val="solid"/>
                    </a:ln>
                  </pic:spPr>
                </pic:pic>
              </a:graphicData>
            </a:graphic>
          </wp:inline>
        </w:drawing>
      </w:r>
      <w:r w:rsidRPr="00742541">
        <w:rPr>
          <w:color w:val="FF0000"/>
        </w:rPr>
        <w:t xml:space="preserve"> Linket liste</w:t>
      </w:r>
    </w:p>
    <w:p w14:paraId="50DEFC7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665A4779" wp14:editId="4EA9B761">
            <wp:extent cx="4651783" cy="543464"/>
            <wp:effectExtent l="19050" t="19050" r="15875" b="2857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560" cy="562598"/>
                    </a:xfrm>
                    <a:prstGeom prst="rect">
                      <a:avLst/>
                    </a:prstGeom>
                    <a:ln w="12696" cmpd="sng">
                      <a:solidFill>
                        <a:srgbClr val="3D603F"/>
                      </a:solidFill>
                      <a:prstDash val="solid"/>
                    </a:ln>
                  </pic:spPr>
                </pic:pic>
              </a:graphicData>
            </a:graphic>
          </wp:inline>
        </w:drawing>
      </w:r>
    </w:p>
    <w:p w14:paraId="1587957B" w14:textId="15E91B0F" w:rsidR="00117901" w:rsidRPr="00742541" w:rsidRDefault="00117901" w:rsidP="00117901">
      <w:pPr>
        <w:ind w:left="1134" w:right="1134"/>
        <w:rPr>
          <w:color w:val="FF0000"/>
        </w:rPr>
      </w:pPr>
      <w:r w:rsidRPr="00742541">
        <w:rPr>
          <w:color w:val="FF0000"/>
        </w:rPr>
        <w:t>Dobbelt-</w:t>
      </w:r>
      <w:r w:rsidR="00782C45" w:rsidRPr="00742541">
        <w:rPr>
          <w:color w:val="FF0000"/>
        </w:rPr>
        <w:t>l</w:t>
      </w:r>
      <w:r w:rsidRPr="00742541">
        <w:rPr>
          <w:color w:val="FF0000"/>
        </w:rPr>
        <w:t>inket liste</w:t>
      </w:r>
    </w:p>
    <w:p w14:paraId="0D7E5106" w14:textId="2A90953D" w:rsidR="00117901" w:rsidRPr="00742541" w:rsidRDefault="00117901" w:rsidP="00523AFF">
      <w:pPr>
        <w:spacing w:before="120"/>
        <w:rPr>
          <w:color w:val="FF0000"/>
        </w:rPr>
      </w:pPr>
      <w:r w:rsidRPr="00742541">
        <w:rPr>
          <w:color w:val="FF0000"/>
        </w:rPr>
        <w:t>Til gengæld er det langsomt at søge i linkede lister, man kan ikke som i arrays gå direkte til de enkelte elementer men er nødt til at løbe dem igennem fra en ende af, så søgning vil altid blive lineær (</w:t>
      </w:r>
      <m:oMath>
        <m:r>
          <w:rPr>
            <w:rFonts w:ascii="Cambria Math" w:hAnsi="Cambria Math"/>
            <w:color w:val="FF0000"/>
          </w:rPr>
          <m:t>O(n)</m:t>
        </m:r>
      </m:oMath>
      <w:r w:rsidRPr="00742541">
        <w:rPr>
          <w:rFonts w:eastAsiaTheme="minorEastAsia"/>
          <w:color w:val="FF0000"/>
        </w:rPr>
        <w:t>)</w:t>
      </w:r>
      <w:r w:rsidRPr="00742541">
        <w:rPr>
          <w:color w:val="FF0000"/>
        </w:rPr>
        <w:t>.</w:t>
      </w:r>
    </w:p>
    <w:p w14:paraId="07BA0680" w14:textId="6FD01D46" w:rsidR="002466C7" w:rsidRPr="00742541" w:rsidRDefault="002466C7" w:rsidP="00523AFF">
      <w:pPr>
        <w:spacing w:before="120"/>
        <w:rPr>
          <w:color w:val="FF0000"/>
        </w:rPr>
      </w:pPr>
      <w:r w:rsidRPr="00742541">
        <w:rPr>
          <w:color w:val="FF0000"/>
        </w:rPr>
        <w:t xml:space="preserve">På linkede lister har man ofte funktionerne </w:t>
      </w:r>
      <w:r w:rsidRPr="00742541">
        <w:rPr>
          <w:rFonts w:ascii="Consolas" w:hAnsi="Consolas" w:cs="Consolas"/>
          <w:noProof/>
          <w:color w:val="FF0000"/>
          <w:szCs w:val="19"/>
        </w:rPr>
        <w:t>Prepend</w:t>
      </w:r>
      <w:r w:rsidRPr="00742541">
        <w:rPr>
          <w:color w:val="FF0000"/>
        </w:rPr>
        <w:t xml:space="preserve">, </w:t>
      </w:r>
      <w:r w:rsidRPr="00742541">
        <w:rPr>
          <w:rFonts w:ascii="Consolas" w:hAnsi="Consolas" w:cs="Consolas"/>
          <w:noProof/>
          <w:color w:val="FF0000"/>
          <w:szCs w:val="19"/>
        </w:rPr>
        <w:t>Append</w:t>
      </w:r>
      <w:r w:rsidRPr="00742541">
        <w:rPr>
          <w:color w:val="FF0000"/>
        </w:rPr>
        <w:t xml:space="preserve">, </w:t>
      </w:r>
      <w:r w:rsidRPr="00742541">
        <w:rPr>
          <w:rFonts w:ascii="Consolas" w:hAnsi="Consolas" w:cs="Consolas"/>
          <w:noProof/>
          <w:color w:val="FF0000"/>
          <w:szCs w:val="19"/>
        </w:rPr>
        <w:t>RemoveFirst</w:t>
      </w:r>
      <w:r w:rsidRPr="00742541">
        <w:rPr>
          <w:color w:val="FF0000"/>
        </w:rPr>
        <w:t xml:space="preserve">, </w:t>
      </w:r>
      <w:r w:rsidRPr="00742541">
        <w:rPr>
          <w:rFonts w:ascii="Consolas" w:hAnsi="Consolas" w:cs="Consolas"/>
          <w:noProof/>
          <w:color w:val="FF0000"/>
          <w:szCs w:val="19"/>
        </w:rPr>
        <w:t>RemoveLast</w:t>
      </w:r>
      <w:r w:rsidRPr="00742541">
        <w:rPr>
          <w:color w:val="FF0000"/>
        </w:rPr>
        <w:t xml:space="preserve"> </w:t>
      </w:r>
      <w:r w:rsidR="00B43B93" w:rsidRPr="00742541">
        <w:rPr>
          <w:color w:val="FF0000"/>
        </w:rPr>
        <w:t>(eller andre navne). Er alle metoderne nemme at implementere i begge typer linkede lister? Overvej hvordan det kan gøres.</w:t>
      </w:r>
    </w:p>
    <w:p w14:paraId="41F715A4" w14:textId="77777777" w:rsidR="00117901" w:rsidRPr="00742541" w:rsidRDefault="00117901" w:rsidP="00117901">
      <w:pPr>
        <w:pStyle w:val="Overskrift3"/>
        <w:spacing w:before="120"/>
        <w:rPr>
          <w:color w:val="FF0000"/>
        </w:rPr>
      </w:pPr>
      <w:bookmarkStart w:id="25" w:name="_Toc87523629"/>
      <w:bookmarkStart w:id="26" w:name="_Ref87963640"/>
      <w:r w:rsidRPr="00742541">
        <w:rPr>
          <w:color w:val="FF0000"/>
        </w:rPr>
        <w:t>Køstrukturer</w:t>
      </w:r>
      <w:bookmarkEnd w:id="25"/>
      <w:bookmarkEnd w:id="26"/>
    </w:p>
    <w:p w14:paraId="3F0612D7" w14:textId="77777777" w:rsidR="00117901" w:rsidRPr="00742541" w:rsidRDefault="00117901" w:rsidP="00117901">
      <w:pPr>
        <w:rPr>
          <w:color w:val="FF0000"/>
        </w:rPr>
      </w:pPr>
      <w:r w:rsidRPr="00742541">
        <w:rPr>
          <w:color w:val="FF0000"/>
        </w:rPr>
        <w:t>Linkede lister kan med stor fordel bruges når man altid indsætter eller fjerner et bestemt sted. Så bliver der ingen søgning i forbindelse med indsættelse og udtagning, hvilket betyder at det kommer til at foregå med konstant tidskompleksitet (</w:t>
      </w:r>
      <m:oMath>
        <m:r>
          <w:rPr>
            <w:rFonts w:ascii="Cambria Math" w:hAnsi="Cambria Math"/>
            <w:color w:val="FF0000"/>
          </w:rPr>
          <m:t>O(1)</m:t>
        </m:r>
      </m:oMath>
      <w:r w:rsidRPr="00742541">
        <w:rPr>
          <w:color w:val="FF0000"/>
        </w:rPr>
        <w:t>).</w:t>
      </w:r>
    </w:p>
    <w:p w14:paraId="670D88E9" w14:textId="77777777" w:rsidR="00117901" w:rsidRPr="00742541" w:rsidRDefault="00117901" w:rsidP="00117901">
      <w:pPr>
        <w:rPr>
          <w:color w:val="FF0000"/>
        </w:rPr>
      </w:pPr>
      <w:r w:rsidRPr="00742541">
        <w:rPr>
          <w:color w:val="FF0000"/>
        </w:rPr>
        <w:t>To eksempler på køstrukturer hvor man med fordel kan benytte linkede lister er kø og stak som beskrevet nedenfor.</w:t>
      </w:r>
    </w:p>
    <w:p w14:paraId="0D4A4570" w14:textId="77777777" w:rsidR="00117901" w:rsidRPr="00742541" w:rsidRDefault="00117901" w:rsidP="00117901">
      <w:pPr>
        <w:pStyle w:val="Overskrift4"/>
        <w:rPr>
          <w:color w:val="FF0000"/>
        </w:rPr>
      </w:pPr>
      <w:r w:rsidRPr="00742541">
        <w:rPr>
          <w:noProof/>
          <w:color w:val="FF0000"/>
        </w:rPr>
        <w:t>Fifo</w:t>
      </w:r>
      <w:r w:rsidRPr="00742541">
        <w:rPr>
          <w:color w:val="FF0000"/>
        </w:rPr>
        <w:t xml:space="preserve"> (Kø)</w:t>
      </w:r>
    </w:p>
    <w:p w14:paraId="755697A6" w14:textId="4D5B6C87"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fifo</w:t>
      </w:r>
      <w:r w:rsidRPr="00742541">
        <w:rPr>
          <w:color w:val="FF0000"/>
        </w:rPr>
        <w:t xml:space="preserve"> (</w:t>
      </w:r>
      <w:r w:rsidRPr="00742541">
        <w:rPr>
          <w:color w:val="FF0000"/>
          <w:lang w:val="en-US"/>
        </w:rPr>
        <w:t>first in first out</w:t>
      </w:r>
      <w:r w:rsidRPr="00742541">
        <w:rPr>
          <w:color w:val="FF0000"/>
        </w:rPr>
        <w:t xml:space="preserve">) kø kan nemt implementeres som en </w:t>
      </w:r>
      <w:r w:rsidRPr="00742541">
        <w:rPr>
          <w:color w:val="FF0000"/>
          <w:lang w:val="en-US"/>
        </w:rPr>
        <w:t>linked list</w:t>
      </w:r>
      <w:r w:rsidRPr="00742541">
        <w:rPr>
          <w:color w:val="FF0000"/>
        </w:rPr>
        <w:t xml:space="preserve"> fordi indsættelse og sletning skal foregå hurtigt og der er ikke behov for søgning.</w:t>
      </w:r>
      <w:r w:rsidR="00B01D72" w:rsidRPr="00742541">
        <w:rPr>
          <w:color w:val="FF0000"/>
        </w:rPr>
        <w:t xml:space="preserve"> Kan man nøjes med en enkelt-linket liste?</w:t>
      </w:r>
    </w:p>
    <w:p w14:paraId="1604C3D4" w14:textId="77777777" w:rsidR="00117901" w:rsidRPr="00742541" w:rsidRDefault="00117901" w:rsidP="00117901">
      <w:pPr>
        <w:pStyle w:val="Overskrift4"/>
        <w:rPr>
          <w:color w:val="FF0000"/>
        </w:rPr>
      </w:pPr>
      <w:r w:rsidRPr="00742541">
        <w:rPr>
          <w:noProof/>
          <w:color w:val="FF0000"/>
        </w:rPr>
        <w:t>Lifo</w:t>
      </w:r>
      <w:r w:rsidRPr="00742541">
        <w:rPr>
          <w:color w:val="FF0000"/>
        </w:rPr>
        <w:t xml:space="preserve"> (stak)</w:t>
      </w:r>
    </w:p>
    <w:p w14:paraId="4FD94DB1" w14:textId="3917FDA6"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lifo</w:t>
      </w:r>
      <w:r w:rsidRPr="00742541">
        <w:rPr>
          <w:color w:val="FF0000"/>
        </w:rPr>
        <w:t xml:space="preserve"> (</w:t>
      </w:r>
      <w:r w:rsidRPr="00742541">
        <w:rPr>
          <w:color w:val="FF0000"/>
          <w:lang w:val="en-US"/>
        </w:rPr>
        <w:t>last in first out</w:t>
      </w:r>
      <w:r w:rsidRPr="00742541">
        <w:rPr>
          <w:color w:val="FF0000"/>
        </w:rPr>
        <w:t xml:space="preserve">) stak kan også nemt implementeres som en </w:t>
      </w:r>
      <w:r w:rsidRPr="00742541">
        <w:rPr>
          <w:color w:val="FF0000"/>
          <w:lang w:val="en-US"/>
        </w:rPr>
        <w:t>linked list</w:t>
      </w:r>
      <w:r w:rsidRPr="00742541">
        <w:rPr>
          <w:color w:val="FF0000"/>
        </w:rPr>
        <w:t>, igen fordi indsættelse og sletning er hurtig og der ikke skal søges.</w:t>
      </w:r>
      <w:r w:rsidR="00B01D72" w:rsidRPr="00742541">
        <w:rPr>
          <w:color w:val="FF0000"/>
        </w:rPr>
        <w:t xml:space="preserve"> Kan man nøjes med en enkelt-linket liste?</w:t>
      </w:r>
    </w:p>
    <w:p w14:paraId="5E86698C" w14:textId="7550795B" w:rsidR="00117901" w:rsidRPr="00742541" w:rsidRDefault="00117901" w:rsidP="00117901">
      <w:pPr>
        <w:rPr>
          <w:color w:val="FF0000"/>
        </w:rPr>
      </w:pPr>
      <w:r w:rsidRPr="00742541">
        <w:rPr>
          <w:rFonts w:ascii="Consolas" w:hAnsi="Consolas" w:cs="Consolas"/>
          <w:noProof/>
          <w:color w:val="FF0000"/>
          <w:szCs w:val="19"/>
        </w:rPr>
        <w:t>Lifo</w:t>
      </w:r>
      <w:r w:rsidRPr="00742541">
        <w:rPr>
          <w:color w:val="FF0000"/>
        </w:rPr>
        <w:t xml:space="preserve"> kan dog også nemt implementeres i et almindeligt array (eller </w:t>
      </w:r>
      <w:r w:rsidRPr="00742541">
        <w:rPr>
          <w:rFonts w:ascii="Consolas" w:hAnsi="Consolas" w:cs="Consolas"/>
          <w:noProof/>
          <w:color w:val="FF0000"/>
          <w:szCs w:val="19"/>
        </w:rPr>
        <w:t>List&lt;&gt;</w:t>
      </w:r>
      <w:r w:rsidRPr="00742541">
        <w:rPr>
          <w:color w:val="FF0000"/>
        </w:rPr>
        <w:t>) da vi altid skal indsætte og slette i samme ende – i et array kan dette indeks udpeges af antallet af elementer i listen.</w:t>
      </w:r>
    </w:p>
    <w:p w14:paraId="2B4C993D" w14:textId="04D908A9" w:rsidR="00782C45" w:rsidRPr="00742541" w:rsidRDefault="00782C45" w:rsidP="00782C45">
      <w:pPr>
        <w:pStyle w:val="Overskrift3"/>
        <w:rPr>
          <w:color w:val="FF0000"/>
        </w:rPr>
      </w:pPr>
      <w:bookmarkStart w:id="27" w:name="_Toc87523630"/>
      <w:r w:rsidRPr="00742541">
        <w:rPr>
          <w:color w:val="FF0000"/>
        </w:rPr>
        <w:t>Opgave</w:t>
      </w:r>
      <w:bookmarkEnd w:id="27"/>
    </w:p>
    <w:p w14:paraId="152DEC2D" w14:textId="3FDC32FB" w:rsidR="00782C45" w:rsidRPr="00742541" w:rsidRDefault="00782C45" w:rsidP="00782C45">
      <w:pPr>
        <w:rPr>
          <w:color w:val="FF0000"/>
        </w:rPr>
      </w:pPr>
      <w:r w:rsidRPr="00742541">
        <w:rPr>
          <w:color w:val="FF0000"/>
        </w:rPr>
        <w:t xml:space="preserve">Implementér en </w:t>
      </w:r>
      <w:r w:rsidR="00B43B93" w:rsidRPr="00742541">
        <w:rPr>
          <w:color w:val="FF0000"/>
        </w:rPr>
        <w:t>F</w:t>
      </w:r>
      <w:r w:rsidR="00B01D72" w:rsidRPr="00742541">
        <w:rPr>
          <w:color w:val="FF0000"/>
        </w:rPr>
        <w:t>ifo kø</w:t>
      </w:r>
      <w:r w:rsidR="00B43B93" w:rsidRPr="00742541">
        <w:rPr>
          <w:color w:val="FF0000"/>
        </w:rPr>
        <w:t xml:space="preserve"> og en Lifo kø ved hjælp af dobbeltlinkede lister</w:t>
      </w:r>
      <w:r w:rsidR="00CF1DC8" w:rsidRPr="00742541">
        <w:rPr>
          <w:color w:val="FF0000"/>
        </w:rPr>
        <w:t xml:space="preserve"> som du selv implementerer </w:t>
      </w:r>
      <w:r w:rsidR="00CF1DC8" w:rsidRPr="00742541">
        <w:rPr>
          <w:i/>
          <w:color w:val="FF0000"/>
        </w:rPr>
        <w:t>helt fra bunden</w:t>
      </w:r>
      <w:r w:rsidR="000A5331" w:rsidRPr="00742541">
        <w:rPr>
          <w:color w:val="FF0000"/>
        </w:rPr>
        <w:t>.</w:t>
      </w:r>
      <w:r w:rsidR="003C4AE1" w:rsidRPr="00742541">
        <w:rPr>
          <w:color w:val="FF0000"/>
        </w:rPr>
        <w:t xml:space="preserve"> I begge datastrukturer skal der være metoder til indsættelse (push) og udtagelse (pop).</w:t>
      </w:r>
    </w:p>
    <w:p w14:paraId="7C380342" w14:textId="709FCF82" w:rsidR="008906C1" w:rsidRPr="00742541" w:rsidRDefault="008906C1" w:rsidP="00782C45">
      <w:pPr>
        <w:rPr>
          <w:color w:val="FF0000"/>
        </w:rPr>
      </w:pPr>
      <w:r w:rsidRPr="00742541">
        <w:rPr>
          <w:color w:val="FF0000"/>
        </w:rPr>
        <w:t xml:space="preserve">Lav et lille program til at teste dine køer, hvor du sætter </w:t>
      </w:r>
      <w:r w:rsidR="00C57373" w:rsidRPr="00742541">
        <w:rPr>
          <w:color w:val="FF0000"/>
        </w:rPr>
        <w:t>en række</w:t>
      </w:r>
      <w:r w:rsidRPr="00742541">
        <w:rPr>
          <w:color w:val="FF0000"/>
        </w:rPr>
        <w:t xml:space="preserve"> tal in</w:t>
      </w:r>
      <w:r w:rsidR="00C57373" w:rsidRPr="00742541">
        <w:rPr>
          <w:color w:val="FF0000"/>
        </w:rPr>
        <w:t>d i køen og derefter trækker dem ud.</w:t>
      </w:r>
    </w:p>
    <w:p w14:paraId="658C0F6D" w14:textId="77777777" w:rsidR="00117901" w:rsidRPr="00742541" w:rsidRDefault="00117901" w:rsidP="00117901">
      <w:pPr>
        <w:pStyle w:val="Overskrift2"/>
        <w:numPr>
          <w:ilvl w:val="1"/>
          <w:numId w:val="1"/>
        </w:numPr>
        <w:spacing w:before="240" w:after="120"/>
        <w:ind w:left="431" w:hanging="431"/>
        <w:rPr>
          <w:color w:val="FF0000"/>
        </w:rPr>
      </w:pPr>
      <w:bookmarkStart w:id="28" w:name="_Toc87523631"/>
      <w:r w:rsidRPr="00742541">
        <w:rPr>
          <w:color w:val="FF0000"/>
        </w:rPr>
        <w:lastRenderedPageBreak/>
        <w:t>Træer - vigtige datalogiske datastrukturer</w:t>
      </w:r>
      <w:bookmarkEnd w:id="28"/>
    </w:p>
    <w:p w14:paraId="4938B432" w14:textId="77777777" w:rsidR="00117901" w:rsidRPr="00742541" w:rsidRDefault="00117901" w:rsidP="00117901">
      <w:pPr>
        <w:rPr>
          <w:color w:val="FF0000"/>
        </w:rPr>
      </w:pPr>
      <w:r w:rsidRPr="00742541">
        <w:rPr>
          <w:color w:val="FF0000"/>
        </w:rPr>
        <w:t xml:space="preserve">I næste afsnit skal vi til at arbejde med søgetræer og senere med en anden træstruktur som kaldes bunke (også kaldet hob, på engelsk </w:t>
      </w:r>
      <w:r w:rsidRPr="00742541">
        <w:rPr>
          <w:color w:val="FF0000"/>
          <w:lang w:val="en-US"/>
        </w:rPr>
        <w:t>heap)</w:t>
      </w:r>
      <w:r w:rsidRPr="00742541">
        <w:rPr>
          <w:color w:val="FF0000"/>
        </w:rPr>
        <w:t>. For lige at have en vis forståelse af hvad et træ i det hele taget er, definerer vi i dette afsnit begrebet træ og underbegrebet binært træ.</w:t>
      </w:r>
    </w:p>
    <w:p w14:paraId="1F65B5B6" w14:textId="77777777" w:rsidR="00117901" w:rsidRPr="00742541" w:rsidRDefault="00117901" w:rsidP="00117901">
      <w:pPr>
        <w:rPr>
          <w:color w:val="FF0000"/>
        </w:rPr>
      </w:pPr>
      <w:r w:rsidRPr="00742541">
        <w:rPr>
          <w:color w:val="FF0000"/>
        </w:rPr>
        <w:t>Både søgetræet og bunken som vi skal arbejde med i dette opgavesæt er binære træer.</w:t>
      </w:r>
    </w:p>
    <w:p w14:paraId="1BF8CEE7" w14:textId="77777777" w:rsidR="00117901" w:rsidRPr="00742541" w:rsidRDefault="00117901" w:rsidP="00117901">
      <w:pPr>
        <w:pStyle w:val="Overskrift3"/>
        <w:spacing w:before="120"/>
        <w:rPr>
          <w:color w:val="FF0000"/>
        </w:rPr>
      </w:pPr>
      <w:bookmarkStart w:id="29" w:name="_Toc87523632"/>
      <w:r w:rsidRPr="00742541">
        <w:rPr>
          <w:color w:val="FF0000"/>
        </w:rPr>
        <w:t>Hvad er et træ?</w:t>
      </w:r>
      <w:bookmarkEnd w:id="29"/>
    </w:p>
    <w:p w14:paraId="332627D8" w14:textId="23995B65" w:rsidR="00117901" w:rsidRPr="00742541" w:rsidRDefault="00117901" w:rsidP="00117901">
      <w:pPr>
        <w:spacing w:before="120"/>
        <w:rPr>
          <w:color w:val="FF0000"/>
        </w:rPr>
      </w:pPr>
      <w:bookmarkStart w:id="30" w:name="_Hlk51920269"/>
      <w:r w:rsidRPr="00742541">
        <w:rPr>
          <w:color w:val="FF0000"/>
        </w:rPr>
        <w:t xml:space="preserve">Et træ er </w:t>
      </w:r>
      <w:r w:rsidR="005D6F9F" w:rsidRPr="00742541">
        <w:rPr>
          <w:color w:val="FF0000"/>
        </w:rPr>
        <w:t xml:space="preserve">en datastruktur </w:t>
      </w:r>
      <w:r w:rsidRPr="00742541">
        <w:rPr>
          <w:color w:val="FF0000"/>
        </w:rPr>
        <w:t>bygget op på samme måde som en linket liste, bortset fra at hvert element (knude) har links til flere underknuder. Oftest vil underknuderne (</w:t>
      </w:r>
      <w:r w:rsidRPr="00742541">
        <w:rPr>
          <w:color w:val="FF0000"/>
          <w:lang w:val="en-US"/>
        </w:rPr>
        <w:t>child</w:t>
      </w:r>
      <w:r w:rsidRPr="00742541">
        <w:rPr>
          <w:color w:val="FF0000"/>
        </w:rPr>
        <w:t>) også kende deres overknude (</w:t>
      </w:r>
      <w:r w:rsidRPr="00742541">
        <w:rPr>
          <w:color w:val="FF0000"/>
          <w:lang w:val="en-US"/>
        </w:rPr>
        <w:t>parent</w:t>
      </w:r>
      <w:r w:rsidRPr="00742541">
        <w:rPr>
          <w:color w:val="FF0000"/>
        </w:rPr>
        <w:t>) på samme måde som elementerne i en dobbeltlinket liste kender begge naboelementer.</w:t>
      </w:r>
    </w:p>
    <w:p w14:paraId="59D35E96" w14:textId="77777777" w:rsidR="00117901" w:rsidRPr="00742541" w:rsidRDefault="00117901" w:rsidP="00117901">
      <w:pPr>
        <w:spacing w:before="120"/>
        <w:rPr>
          <w:color w:val="FF0000"/>
        </w:rPr>
      </w:pPr>
      <w:r w:rsidRPr="00742541">
        <w:rPr>
          <w:color w:val="FF0000"/>
        </w:rPr>
        <w:t>En træstruktur består af et antal knuder og nogle forbindelser mellem knuderne der er ordnet sådan at man kan tegne strukturen som et ”træ”, f.eks. et stamtræ. En folderstruktur hvor en folder kan have underholdere der igen kan have underfoldere etc. er også et eksempel på en træstruktur.</w:t>
      </w:r>
    </w:p>
    <w:p w14:paraId="1CE08785" w14:textId="37130416" w:rsidR="00117901" w:rsidRPr="00742541" w:rsidRDefault="00117901" w:rsidP="00117901">
      <w:pPr>
        <w:spacing w:before="120"/>
        <w:rPr>
          <w:color w:val="FF0000"/>
        </w:rPr>
      </w:pPr>
      <w:r w:rsidRPr="00742541">
        <w:rPr>
          <w:color w:val="FF0000"/>
        </w:rPr>
        <w:t xml:space="preserve">Samtidig gælder der at to knuder ikke kan have samme knude som </w:t>
      </w:r>
      <w:r w:rsidR="0017705F" w:rsidRPr="00742541">
        <w:rPr>
          <w:color w:val="FF0000"/>
          <w:lang w:val="en-US"/>
        </w:rPr>
        <w:t>child</w:t>
      </w:r>
      <w:r w:rsidRPr="00742541">
        <w:rPr>
          <w:color w:val="FF0000"/>
        </w:rPr>
        <w:t>. Det betyder der ikke kan være nogen cyklisk struktur, man kan bevæge sig op og ned i træet, men ikke på tværs.</w:t>
      </w:r>
    </w:p>
    <w:p w14:paraId="6CBBC9C9" w14:textId="38B0C10C" w:rsidR="00117901" w:rsidRPr="00742541" w:rsidRDefault="00117901" w:rsidP="00117901">
      <w:pPr>
        <w:rPr>
          <w:color w:val="FF0000"/>
        </w:rPr>
      </w:pPr>
      <w:r w:rsidRPr="00742541">
        <w:rPr>
          <w:color w:val="FF0000"/>
        </w:rPr>
        <w:t xml:space="preserve">Der vil altid være en såkaldt </w:t>
      </w:r>
      <w:r w:rsidRPr="00742541">
        <w:rPr>
          <w:i/>
          <w:color w:val="FF0000"/>
        </w:rPr>
        <w:t>rod</w:t>
      </w:r>
      <w:r w:rsidRPr="00742541">
        <w:rPr>
          <w:color w:val="FF0000"/>
        </w:rPr>
        <w:t xml:space="preserve"> i et træ</w:t>
      </w:r>
      <w:r w:rsidR="0017705F" w:rsidRPr="00742541">
        <w:rPr>
          <w:color w:val="FF0000"/>
        </w:rPr>
        <w:t xml:space="preserve"> (</w:t>
      </w:r>
      <w:r w:rsidR="0017705F" w:rsidRPr="00742541">
        <w:rPr>
          <w:color w:val="FF0000"/>
          <w:lang w:val="en-US"/>
        </w:rPr>
        <w:t>root</w:t>
      </w:r>
      <w:r w:rsidR="0017705F" w:rsidRPr="00742541">
        <w:rPr>
          <w:color w:val="FF0000"/>
        </w:rPr>
        <w:t>)</w:t>
      </w:r>
      <w:r w:rsidRPr="00742541">
        <w:rPr>
          <w:color w:val="FF0000"/>
        </w:rPr>
        <w:t xml:space="preserve">, det vil sige en knude som ikke er </w:t>
      </w:r>
      <w:r w:rsidR="0017705F" w:rsidRPr="00742541">
        <w:rPr>
          <w:color w:val="FF0000"/>
          <w:lang w:val="en-US"/>
        </w:rPr>
        <w:t>child</w:t>
      </w:r>
      <w:r w:rsidRPr="00742541">
        <w:rPr>
          <w:color w:val="FF0000"/>
        </w:rPr>
        <w:t xml:space="preserve"> til nogen anden knude (og dermed ikke selv har nogen </w:t>
      </w:r>
      <w:r w:rsidR="0017705F" w:rsidRPr="00742541">
        <w:rPr>
          <w:color w:val="FF0000"/>
          <w:lang w:val="en-US"/>
        </w:rPr>
        <w:t>parent</w:t>
      </w:r>
      <w:r w:rsidRPr="00742541">
        <w:rPr>
          <w:color w:val="FF0000"/>
        </w:rPr>
        <w:t>).</w:t>
      </w:r>
    </w:p>
    <w:p w14:paraId="7B39275E" w14:textId="5D963B35" w:rsidR="00117901" w:rsidRPr="00742541" w:rsidRDefault="00117901" w:rsidP="00117901">
      <w:pPr>
        <w:spacing w:before="120"/>
        <w:rPr>
          <w:color w:val="FF0000"/>
        </w:rPr>
      </w:pPr>
      <w:r w:rsidRPr="00742541">
        <w:rPr>
          <w:color w:val="FF0000"/>
        </w:rPr>
        <w:t xml:space="preserve">Et træ har også altid et antal </w:t>
      </w:r>
      <w:r w:rsidRPr="00742541">
        <w:rPr>
          <w:i/>
          <w:color w:val="FF0000"/>
        </w:rPr>
        <w:t>blade</w:t>
      </w:r>
      <w:r w:rsidRPr="00742541">
        <w:rPr>
          <w:color w:val="FF0000"/>
        </w:rPr>
        <w:t xml:space="preserve">, det er knuder som ikke har </w:t>
      </w:r>
      <w:r w:rsidR="0017705F" w:rsidRPr="00742541">
        <w:rPr>
          <w:color w:val="FF0000"/>
          <w:lang w:val="en-US"/>
        </w:rPr>
        <w:t>children</w:t>
      </w:r>
      <w:r w:rsidRPr="00742541">
        <w:rPr>
          <w:color w:val="FF0000"/>
        </w:rPr>
        <w:t>.</w:t>
      </w:r>
    </w:p>
    <w:bookmarkEnd w:id="30"/>
    <w:p w14:paraId="5AA82B05" w14:textId="77777777" w:rsidR="00117901" w:rsidRPr="00742541" w:rsidRDefault="00117901" w:rsidP="00117901">
      <w:pPr>
        <w:keepNext/>
        <w:rPr>
          <w:color w:val="FF0000"/>
        </w:rPr>
      </w:pPr>
      <w:r w:rsidRPr="00742541">
        <w:rPr>
          <w:color w:val="FF0000"/>
        </w:rPr>
        <w:t>En virksomheds organisation kan ofte illustreres som en træstruktur:</w:t>
      </w:r>
    </w:p>
    <w:p w14:paraId="008751FC" w14:textId="77777777" w:rsidR="00117901" w:rsidRPr="00742541" w:rsidRDefault="00117901" w:rsidP="00361181">
      <w:pPr>
        <w:keepNext/>
        <w:ind w:left="1134"/>
        <w:rPr>
          <w:color w:val="FF0000"/>
        </w:rPr>
      </w:pPr>
      <w:r w:rsidRPr="00742541">
        <w:rPr>
          <w:noProof/>
          <w:color w:val="FF0000"/>
        </w:rPr>
        <mc:AlternateContent>
          <mc:Choice Requires="wps">
            <w:drawing>
              <wp:anchor distT="0" distB="0" distL="114300" distR="114300" simplePos="0" relativeHeight="251662336" behindDoc="0" locked="0" layoutInCell="1" allowOverlap="1" wp14:anchorId="0C236477" wp14:editId="44D1D9C9">
                <wp:simplePos x="0" y="0"/>
                <wp:positionH relativeFrom="column">
                  <wp:posOffset>3397859</wp:posOffset>
                </wp:positionH>
                <wp:positionV relativeFrom="paragraph">
                  <wp:posOffset>844474</wp:posOffset>
                </wp:positionV>
                <wp:extent cx="504749" cy="512064"/>
                <wp:effectExtent l="38100" t="0" r="10160" b="78740"/>
                <wp:wrapNone/>
                <wp:docPr id="15" name="Kombinationstegning: figu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749" cy="512064"/>
                        </a:xfrm>
                        <a:custGeom>
                          <a:avLst/>
                          <a:gdLst>
                            <a:gd name="connsiteX0" fmla="*/ 504749 w 504749"/>
                            <a:gd name="connsiteY0" fmla="*/ 0 h 512064"/>
                            <a:gd name="connsiteX1" fmla="*/ 80467 w 504749"/>
                            <a:gd name="connsiteY1" fmla="*/ 343814 h 512064"/>
                            <a:gd name="connsiteX2" fmla="*/ 343814 w 504749"/>
                            <a:gd name="connsiteY2" fmla="*/ 402336 h 512064"/>
                            <a:gd name="connsiteX3" fmla="*/ 0 w 504749"/>
                            <a:gd name="connsiteY3" fmla="*/ 512064 h 512064"/>
                          </a:gdLst>
                          <a:ahLst/>
                          <a:cxnLst>
                            <a:cxn ang="0">
                              <a:pos x="connsiteX0" y="connsiteY0"/>
                            </a:cxn>
                            <a:cxn ang="0">
                              <a:pos x="connsiteX1" y="connsiteY1"/>
                            </a:cxn>
                            <a:cxn ang="0">
                              <a:pos x="connsiteX2" y="connsiteY2"/>
                            </a:cxn>
                            <a:cxn ang="0">
                              <a:pos x="connsiteX3" y="connsiteY3"/>
                            </a:cxn>
                          </a:cxnLst>
                          <a:rect l="l" t="t" r="r" b="b"/>
                          <a:pathLst>
                            <a:path w="504749" h="512064">
                              <a:moveTo>
                                <a:pt x="504749" y="0"/>
                              </a:moveTo>
                              <a:cubicBezTo>
                                <a:pt x="306019" y="138379"/>
                                <a:pt x="107289" y="276758"/>
                                <a:pt x="80467" y="343814"/>
                              </a:cubicBezTo>
                              <a:cubicBezTo>
                                <a:pt x="53645" y="410870"/>
                                <a:pt x="357225" y="374294"/>
                                <a:pt x="343814" y="402336"/>
                              </a:cubicBezTo>
                              <a:cubicBezTo>
                                <a:pt x="330403" y="430378"/>
                                <a:pt x="165201" y="471221"/>
                                <a:pt x="0" y="512064"/>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6BA76F" id="Kombinationstegning: figur 15" o:spid="_x0000_s1026" style="position:absolute;margin-left:267.55pt;margin-top:66.5pt;width:39.75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4749,51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" path="m504749,c306019,138379,107289,276758,80467,343814v-26822,67056,276758,30480,263347,58522c330403,430378,165201,471221,,512064e" fillcolor="#4472c4 [3204]" strokecolor="#8b0000">
                <v:fill opacity="0"/>
                <v:stroke endarrow="block" joinstyle="miter"/>
                <v:path arrowok="t" o:connecttype="custom" o:connectlocs="504749,0;80467,343814;343814,402336;0,512064" o:connectangles="0,0,0,0"/>
              </v:shape>
            </w:pict>
          </mc:Fallback>
        </mc:AlternateContent>
      </w:r>
      <w:r w:rsidRPr="00742541">
        <w:rPr>
          <w:noProof/>
          <w:color w:val="FF0000"/>
        </w:rPr>
        <w:drawing>
          <wp:inline distT="0" distB="0" distL="0" distR="0" wp14:anchorId="419CC278" wp14:editId="25FAB92C">
            <wp:extent cx="2863970" cy="2134823"/>
            <wp:effectExtent l="19050" t="19050" r="12700" b="1841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0" cy="2141718"/>
                    </a:xfrm>
                    <a:prstGeom prst="rect">
                      <a:avLst/>
                    </a:prstGeom>
                    <a:ln w="12696" cmpd="sng">
                      <a:solidFill>
                        <a:srgbClr val="3D603F"/>
                      </a:solidFill>
                      <a:prstDash val="solid"/>
                    </a:ln>
                  </pic:spPr>
                </pic:pic>
              </a:graphicData>
            </a:graphic>
          </wp:inline>
        </w:drawing>
      </w:r>
      <w:r w:rsidRPr="00742541">
        <w:rPr>
          <w:noProof/>
          <w:color w:val="FF0000"/>
        </w:rPr>
        <mc:AlternateContent>
          <mc:Choice Requires="wps">
            <w:drawing>
              <wp:anchor distT="0" distB="0" distL="114300" distR="114300" simplePos="0" relativeHeight="251661312" behindDoc="0" locked="0" layoutInCell="1" allowOverlap="1" wp14:anchorId="0742BB3B" wp14:editId="26158214">
                <wp:simplePos x="0" y="0"/>
                <wp:positionH relativeFrom="column">
                  <wp:posOffset>2791206</wp:posOffset>
                </wp:positionH>
                <wp:positionV relativeFrom="paragraph">
                  <wp:posOffset>199941</wp:posOffset>
                </wp:positionV>
                <wp:extent cx="1119226" cy="374353"/>
                <wp:effectExtent l="38100" t="0" r="24130" b="26035"/>
                <wp:wrapNone/>
                <wp:docPr id="14" name="Kombinationstegning: 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226" cy="374353"/>
                        </a:xfrm>
                        <a:custGeom>
                          <a:avLst/>
                          <a:gdLst>
                            <a:gd name="connsiteX0" fmla="*/ 1119226 w 1119226"/>
                            <a:gd name="connsiteY0" fmla="*/ 374353 h 374353"/>
                            <a:gd name="connsiteX1" fmla="*/ 358445 w 1119226"/>
                            <a:gd name="connsiteY1" fmla="*/ 1278 h 374353"/>
                            <a:gd name="connsiteX2" fmla="*/ 373075 w 1119226"/>
                            <a:gd name="connsiteY2" fmla="*/ 249995 h 374353"/>
                            <a:gd name="connsiteX3" fmla="*/ 0 w 1119226"/>
                            <a:gd name="connsiteY3" fmla="*/ 191473 h 374353"/>
                          </a:gdLst>
                          <a:ahLst/>
                          <a:cxnLst>
                            <a:cxn ang="0">
                              <a:pos x="connsiteX0" y="connsiteY0"/>
                            </a:cxn>
                            <a:cxn ang="0">
                              <a:pos x="connsiteX1" y="connsiteY1"/>
                            </a:cxn>
                            <a:cxn ang="0">
                              <a:pos x="connsiteX2" y="connsiteY2"/>
                            </a:cxn>
                            <a:cxn ang="0">
                              <a:pos x="connsiteX3" y="connsiteY3"/>
                            </a:cxn>
                          </a:cxnLst>
                          <a:rect l="l" t="t" r="r" b="b"/>
                          <a:pathLst>
                            <a:path w="1119226" h="374353">
                              <a:moveTo>
                                <a:pt x="1119226" y="374353"/>
                              </a:moveTo>
                              <a:cubicBezTo>
                                <a:pt x="801014" y="198178"/>
                                <a:pt x="482803" y="22004"/>
                                <a:pt x="358445" y="1278"/>
                              </a:cubicBezTo>
                              <a:cubicBezTo>
                                <a:pt x="234087" y="-19448"/>
                                <a:pt x="432816" y="218296"/>
                                <a:pt x="373075" y="249995"/>
                              </a:cubicBezTo>
                              <a:cubicBezTo>
                                <a:pt x="313334" y="281694"/>
                                <a:pt x="156667" y="236583"/>
                                <a:pt x="0" y="19147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09864" id="Kombinationstegning: figur 14" o:spid="_x0000_s1026" style="position:absolute;margin-left:219.8pt;margin-top:15.75pt;width:88.1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19226,37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" path="m1119226,374353c801014,198178,482803,22004,358445,1278v-124358,-20726,74371,217018,14630,248717c313334,281694,156667,236583,,191473e" fillcolor="#4472c4 [3204]" strokecolor="#8b0000">
                <v:fill opacity="0"/>
                <v:stroke endarrow="block" joinstyle="miter"/>
                <v:path arrowok="t" o:connecttype="custom" o:connectlocs="1119226,374353;358445,1278;373075,249995;0,191473" o:connectangles="0,0,0,0"/>
              </v:shape>
            </w:pict>
          </mc:Fallback>
        </mc:AlternateContent>
      </w:r>
      <w:r w:rsidRPr="00742541">
        <w:rPr>
          <w:noProof/>
          <w:color w:val="FF0000"/>
        </w:rPr>
        <mc:AlternateContent>
          <mc:Choice Requires="wps">
            <w:drawing>
              <wp:anchor distT="45720" distB="45720" distL="114300" distR="114300" simplePos="0" relativeHeight="251660288" behindDoc="0" locked="0" layoutInCell="1" allowOverlap="1" wp14:anchorId="222C0339" wp14:editId="0D845FE7">
                <wp:simplePos x="0" y="0"/>
                <wp:positionH relativeFrom="margin">
                  <wp:posOffset>3888486</wp:posOffset>
                </wp:positionH>
                <wp:positionV relativeFrom="paragraph">
                  <wp:posOffset>457251</wp:posOffset>
                </wp:positionV>
                <wp:extent cx="2199894" cy="1404620"/>
                <wp:effectExtent l="0" t="0" r="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894" cy="1404620"/>
                        </a:xfrm>
                        <a:prstGeom prst="rect">
                          <a:avLst/>
                        </a:prstGeom>
                        <a:solidFill>
                          <a:srgbClr val="FFFFFF"/>
                        </a:solidFill>
                        <a:ln w="9525">
                          <a:noFill/>
                          <a:miter lim="800000"/>
                          <a:headEnd/>
                          <a:tailEnd/>
                        </a:ln>
                      </wps:spPr>
                      <wps:txbx>
                        <w:txbxContent>
                          <w:p w14:paraId="420728AD" w14:textId="77777777" w:rsidR="009F4554" w:rsidRDefault="009F4554" w:rsidP="00117901">
                            <w:r>
                              <w:t>Rod</w:t>
                            </w:r>
                          </w:p>
                          <w:p w14:paraId="27B045B2" w14:textId="77777777" w:rsidR="009F4554" w:rsidRDefault="009F4554" w:rsidP="00117901">
                            <w:r>
                              <w:t>Blad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2C0339" id="_x0000_t202" coordsize="21600,21600" o:spt="202" path="m,l,21600r21600,l21600,xe">
                <v:stroke joinstyle="miter"/>
                <v:path gradientshapeok="t" o:connecttype="rect"/>
              </v:shapetype>
              <v:shape id="Tekstfelt 2" o:spid="_x0000_s1026" type="#_x0000_t202" style="position:absolute;left:0;text-align:left;margin-left:306.2pt;margin-top:36pt;width:17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" stroked="f">
                <v:textbox style="mso-fit-shape-to-text:t">
                  <w:txbxContent>
                    <w:p w14:paraId="420728AD" w14:textId="77777777" w:rsidR="009F4554" w:rsidRDefault="009F4554" w:rsidP="00117901">
                      <w:r>
                        <w:t>Rod</w:t>
                      </w:r>
                    </w:p>
                    <w:p w14:paraId="27B045B2" w14:textId="77777777" w:rsidR="009F4554" w:rsidRDefault="009F4554" w:rsidP="00117901">
                      <w:r>
                        <w:t>Blad</w:t>
                      </w:r>
                    </w:p>
                  </w:txbxContent>
                </v:textbox>
                <w10:wrap anchorx="margin"/>
              </v:shape>
            </w:pict>
          </mc:Fallback>
        </mc:AlternateContent>
      </w:r>
    </w:p>
    <w:p w14:paraId="6260EAFD" w14:textId="77777777" w:rsidR="00117901" w:rsidRPr="00742541" w:rsidRDefault="00117901" w:rsidP="00117901">
      <w:pPr>
        <w:pStyle w:val="Overskrift3"/>
        <w:spacing w:before="120"/>
        <w:rPr>
          <w:color w:val="FF0000"/>
        </w:rPr>
      </w:pPr>
      <w:bookmarkStart w:id="31" w:name="_Toc87523633"/>
      <w:r w:rsidRPr="00742541">
        <w:rPr>
          <w:color w:val="FF0000"/>
        </w:rPr>
        <w:t>Hvad er et binært træ?</w:t>
      </w:r>
      <w:bookmarkEnd w:id="31"/>
    </w:p>
    <w:p w14:paraId="3B23DFD3" w14:textId="77777777" w:rsidR="00117901" w:rsidRPr="00742541" w:rsidRDefault="00117901" w:rsidP="00117901">
      <w:pPr>
        <w:rPr>
          <w:color w:val="FF0000"/>
        </w:rPr>
      </w:pPr>
      <w:bookmarkStart w:id="32" w:name="_Hlk51923389"/>
      <w:r w:rsidRPr="00742541">
        <w:rPr>
          <w:color w:val="FF0000"/>
        </w:rPr>
        <w:t>Et binært træ er et træ hvor hver knude højest kan have to underknuder. Disse to knuder betragtes som ”søskende” (</w:t>
      </w:r>
      <w:r w:rsidRPr="00742541">
        <w:rPr>
          <w:color w:val="FF0000"/>
          <w:lang w:val="en-US"/>
        </w:rPr>
        <w:t>siblings</w:t>
      </w:r>
      <w:r w:rsidRPr="00742541">
        <w:rPr>
          <w:color w:val="FF0000"/>
        </w:rPr>
        <w:t>), dvs. i eksemplet nedenfor er B og C søskende, D og E er søskende osv.</w:t>
      </w:r>
    </w:p>
    <w:bookmarkEnd w:id="32"/>
    <w:p w14:paraId="6A4E86E1" w14:textId="77777777" w:rsidR="00117901" w:rsidRPr="00742541" w:rsidRDefault="00117901" w:rsidP="00361181">
      <w:pPr>
        <w:keepNext/>
        <w:ind w:left="1134"/>
        <w:rPr>
          <w:color w:val="FF0000"/>
        </w:rPr>
      </w:pPr>
      <w:r w:rsidRPr="00742541">
        <w:rPr>
          <w:noProof/>
          <w:color w:val="FF0000"/>
        </w:rPr>
        <w:lastRenderedPageBreak/>
        <w:drawing>
          <wp:inline distT="0" distB="0" distL="0" distR="0" wp14:anchorId="2A5FCB41" wp14:editId="7155D6D6">
            <wp:extent cx="2104845" cy="2004348"/>
            <wp:effectExtent l="19050" t="19050" r="10160" b="1524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67" cy="2021986"/>
                    </a:xfrm>
                    <a:prstGeom prst="rect">
                      <a:avLst/>
                    </a:prstGeom>
                    <a:ln w="12696" cmpd="sng">
                      <a:solidFill>
                        <a:srgbClr val="3D603F"/>
                      </a:solidFill>
                      <a:prstDash val="solid"/>
                    </a:ln>
                  </pic:spPr>
                </pic:pic>
              </a:graphicData>
            </a:graphic>
          </wp:inline>
        </w:drawing>
      </w:r>
    </w:p>
    <w:p w14:paraId="61994EC9" w14:textId="77777777" w:rsidR="00117901" w:rsidRPr="00742541" w:rsidRDefault="00117901" w:rsidP="00117901">
      <w:pPr>
        <w:rPr>
          <w:color w:val="FF0000"/>
        </w:rPr>
      </w:pPr>
      <w:bookmarkStart w:id="33" w:name="_Hlk51923402"/>
      <w:r w:rsidRPr="00742541">
        <w:rPr>
          <w:color w:val="FF0000"/>
        </w:rPr>
        <w:t>Binære træer er meget anvendelige til løsning af forskellige datalogiske problemstillinger.</w:t>
      </w:r>
    </w:p>
    <w:p w14:paraId="5170682F" w14:textId="77777777" w:rsidR="00117901" w:rsidRPr="00742541" w:rsidRDefault="00117901" w:rsidP="00117901">
      <w:pPr>
        <w:pStyle w:val="Overskrift2"/>
        <w:numPr>
          <w:ilvl w:val="1"/>
          <w:numId w:val="1"/>
        </w:numPr>
        <w:spacing w:before="240" w:after="120"/>
        <w:ind w:left="431" w:hanging="431"/>
        <w:rPr>
          <w:color w:val="FF0000"/>
        </w:rPr>
      </w:pPr>
      <w:bookmarkStart w:id="34" w:name="_Toc87523634"/>
      <w:bookmarkEnd w:id="33"/>
      <w:r w:rsidRPr="00742541">
        <w:rPr>
          <w:color w:val="FF0000"/>
        </w:rPr>
        <w:t>Søgetræ – en datastruktur til søgning</w:t>
      </w:r>
      <w:bookmarkEnd w:id="34"/>
    </w:p>
    <w:p w14:paraId="6059B3E1" w14:textId="77777777" w:rsidR="00117901" w:rsidRPr="00742541" w:rsidRDefault="00117901" w:rsidP="00117901">
      <w:pPr>
        <w:rPr>
          <w:color w:val="FF0000"/>
        </w:rPr>
      </w:pPr>
      <w:r w:rsidRPr="00742541">
        <w:rPr>
          <w:color w:val="FF0000"/>
        </w:rPr>
        <w:t>Ved linkede lister kunne man opnå hurtig indsættelse og sletning men søgning er langsom (lineær). Det kunne være nærliggende at forsøge at opbygge en struktur der kunne udnytte den hurtige indsættelse og udtagning og samtidig kunne give en noget hurtigere søgning.</w:t>
      </w:r>
    </w:p>
    <w:p w14:paraId="6C56B2A6" w14:textId="77777777" w:rsidR="00117901" w:rsidRPr="00742541" w:rsidRDefault="00117901" w:rsidP="00117901">
      <w:pPr>
        <w:rPr>
          <w:color w:val="FF0000"/>
        </w:rPr>
      </w:pPr>
      <w:r w:rsidRPr="00742541">
        <w:rPr>
          <w:color w:val="FF0000"/>
        </w:rPr>
        <w:t>I dette afsnit skal vi se hvordan man kan anvende et binært træ organiseret som et såkaldt søgetræ til at foretage hurtig søgning i et dataset samtidig med at vi har hurtig indsættelse og sletning.</w:t>
      </w:r>
    </w:p>
    <w:p w14:paraId="55108A6E" w14:textId="77777777" w:rsidR="00117901" w:rsidRPr="00742541" w:rsidRDefault="00117901" w:rsidP="00117901">
      <w:pPr>
        <w:pStyle w:val="Overskrift3"/>
        <w:spacing w:before="120"/>
        <w:rPr>
          <w:color w:val="FF0000"/>
        </w:rPr>
      </w:pPr>
      <w:bookmarkStart w:id="35" w:name="_Toc87523635"/>
      <w:r w:rsidRPr="00742541">
        <w:rPr>
          <w:color w:val="FF0000"/>
        </w:rPr>
        <w:t>Hvad er et søgetræ?</w:t>
      </w:r>
      <w:bookmarkEnd w:id="35"/>
    </w:p>
    <w:p w14:paraId="769B8F2D" w14:textId="77777777" w:rsidR="00117901" w:rsidRPr="00742541" w:rsidRDefault="00117901" w:rsidP="00117901">
      <w:pPr>
        <w:keepNext/>
        <w:rPr>
          <w:color w:val="FF0000"/>
        </w:rPr>
      </w:pPr>
      <w:r w:rsidRPr="00742541">
        <w:rPr>
          <w:color w:val="FF0000"/>
        </w:rPr>
        <w:t>Et søgetræ er et binært træ, struktureret på den måde at elementer der er mindre end det aktuelle element ligger i undertræet til venstre, mens elementer der er større end det aktuelle ligger i undertræet til højre.</w:t>
      </w:r>
    </w:p>
    <w:p w14:paraId="48D09CCB"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3DAD6A84" wp14:editId="425BC215">
            <wp:extent cx="3545366" cy="2449901"/>
            <wp:effectExtent l="19050" t="19050" r="17145" b="266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03" cy="2462987"/>
                    </a:xfrm>
                    <a:prstGeom prst="rect">
                      <a:avLst/>
                    </a:prstGeom>
                    <a:ln w="12696" cmpd="sng">
                      <a:solidFill>
                        <a:srgbClr val="3D603F"/>
                      </a:solidFill>
                      <a:prstDash val="solid"/>
                    </a:ln>
                  </pic:spPr>
                </pic:pic>
              </a:graphicData>
            </a:graphic>
          </wp:inline>
        </w:drawing>
      </w:r>
    </w:p>
    <w:p w14:paraId="061C03DF" w14:textId="77777777" w:rsidR="00117901" w:rsidRPr="00742541" w:rsidRDefault="00117901" w:rsidP="00117901">
      <w:pPr>
        <w:pStyle w:val="Overskrift4"/>
        <w:rPr>
          <w:color w:val="FF0000"/>
        </w:rPr>
      </w:pPr>
      <w:r w:rsidRPr="00742541">
        <w:rPr>
          <w:color w:val="FF0000"/>
        </w:rPr>
        <w:t>Søgning i søgetræ</w:t>
      </w:r>
    </w:p>
    <w:p w14:paraId="7BCD399B" w14:textId="0202EBF6" w:rsidR="00117901" w:rsidRPr="00742541" w:rsidRDefault="00117901" w:rsidP="009A724F">
      <w:pPr>
        <w:keepNext/>
        <w:rPr>
          <w:color w:val="FF0000"/>
        </w:rPr>
      </w:pPr>
      <w:r w:rsidRPr="00742541">
        <w:rPr>
          <w:color w:val="FF0000"/>
        </w:rPr>
        <w:t xml:space="preserve">Hvis vi altså skal finde en knude med en bestemt værdi - f.eks. 14 - starter vi med at sammenligne værdien </w:t>
      </w:r>
      <w:r w:rsidR="0017705F" w:rsidRPr="00742541">
        <w:rPr>
          <w:color w:val="FF0000"/>
        </w:rPr>
        <w:t>vi søger efter (</w:t>
      </w:r>
      <w:r w:rsidRPr="00742541">
        <w:rPr>
          <w:color w:val="FF0000"/>
        </w:rPr>
        <w:t>14</w:t>
      </w:r>
      <w:r w:rsidR="0017705F" w:rsidRPr="00742541">
        <w:rPr>
          <w:color w:val="FF0000"/>
        </w:rPr>
        <w:t>)</w:t>
      </w:r>
      <w:r w:rsidRPr="00742541">
        <w:rPr>
          <w:color w:val="FF0000"/>
        </w:rPr>
        <w:t xml:space="preserve"> med værdien af træets rod (altså 15). Da 14 er mindre end 15 skal vi lede i det venstre undertræ under (15). Nu sammenligner vi så 14 og 12. Da 14 er større end 12, leder vi videre i højre </w:t>
      </w:r>
      <w:r w:rsidRPr="00742541">
        <w:rPr>
          <w:color w:val="FF0000"/>
        </w:rPr>
        <w:lastRenderedPageBreak/>
        <w:t>undertræ under (12). Det næste element vi støder på er (14), så den ønskede værdi er fundet, og søgningen er slut.</w:t>
      </w:r>
    </w:p>
    <w:p w14:paraId="4522FBD5" w14:textId="09AFDC15" w:rsidR="0017705F" w:rsidRPr="00742541" w:rsidRDefault="0017705F" w:rsidP="009A724F">
      <w:pPr>
        <w:keepNext/>
        <w:rPr>
          <w:color w:val="FF0000"/>
        </w:rPr>
      </w:pPr>
      <w:r w:rsidRPr="00742541">
        <w:rPr>
          <w:color w:val="FF0000"/>
        </w:rPr>
        <w:t>Hvis man når et blad uden at finde elementet,</w:t>
      </w:r>
      <w:r w:rsidR="009A724F" w:rsidRPr="00742541">
        <w:rPr>
          <w:color w:val="FF0000"/>
        </w:rPr>
        <w:t xml:space="preserve"> er søgningen også slut, og elementet</w:t>
      </w:r>
      <w:r w:rsidRPr="00742541">
        <w:rPr>
          <w:color w:val="FF0000"/>
        </w:rPr>
        <w:t xml:space="preserve"> findes ikke i søgetræet.</w:t>
      </w:r>
    </w:p>
    <w:p w14:paraId="0B27E6F9" w14:textId="77777777" w:rsidR="00117901" w:rsidRPr="00742541" w:rsidRDefault="00117901" w:rsidP="00361181">
      <w:pPr>
        <w:spacing w:before="120"/>
        <w:ind w:left="1134" w:right="2268"/>
        <w:rPr>
          <w:color w:val="FF0000"/>
        </w:rPr>
      </w:pPr>
      <w:r w:rsidRPr="00742541">
        <w:rPr>
          <w:noProof/>
          <w:color w:val="FF0000"/>
        </w:rPr>
        <w:drawing>
          <wp:inline distT="0" distB="0" distL="0" distR="0" wp14:anchorId="557EB523" wp14:editId="76E01864">
            <wp:extent cx="3534550" cy="2493034"/>
            <wp:effectExtent l="19050" t="19050" r="27940" b="215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118" cy="2500488"/>
                    </a:xfrm>
                    <a:prstGeom prst="rect">
                      <a:avLst/>
                    </a:prstGeom>
                    <a:ln w="12696" cmpd="sng">
                      <a:solidFill>
                        <a:srgbClr val="3D603F"/>
                      </a:solidFill>
                      <a:prstDash val="solid"/>
                    </a:ln>
                  </pic:spPr>
                </pic:pic>
              </a:graphicData>
            </a:graphic>
          </wp:inline>
        </w:drawing>
      </w:r>
    </w:p>
    <w:p w14:paraId="14D49515" w14:textId="34F3739B" w:rsidR="00117901" w:rsidRPr="00742541" w:rsidRDefault="00117901" w:rsidP="00117901">
      <w:pPr>
        <w:spacing w:before="120"/>
        <w:rPr>
          <w:color w:val="FF0000"/>
        </w:rPr>
      </w:pPr>
      <w:r w:rsidRPr="00742541">
        <w:rPr>
          <w:color w:val="FF0000"/>
        </w:rPr>
        <w:t xml:space="preserve">Vi var lidt heldige her at finde (14) meget hurtigt, det havde taget noget længere tid at finde (38). Men vi får et indtryk af at søgning kræver forholdsvis få sammenligninger – metoden her minder lidt om binær søgning idet vi hele tiden </w:t>
      </w:r>
      <w:r w:rsidRPr="00742541">
        <w:rPr>
          <w:i/>
          <w:color w:val="FF0000"/>
        </w:rPr>
        <w:t>halverer</w:t>
      </w:r>
      <w:r w:rsidR="004D5150" w:rsidRPr="00742541">
        <w:rPr>
          <w:rStyle w:val="Fodnotehenvisning"/>
          <w:i/>
          <w:color w:val="FF0000"/>
        </w:rPr>
        <w:footnoteReference w:id="3"/>
      </w:r>
      <w:r w:rsidRPr="00742541">
        <w:rPr>
          <w:color w:val="FF0000"/>
        </w:rPr>
        <w:t xml:space="preserve"> antallet af resterende elementer ved at fravælge det ene undertræ.</w:t>
      </w:r>
    </w:p>
    <w:p w14:paraId="3A680A11" w14:textId="7313F014" w:rsidR="00117901" w:rsidRPr="00742541" w:rsidRDefault="00117901" w:rsidP="00117901">
      <w:pPr>
        <w:rPr>
          <w:color w:val="FF0000"/>
        </w:rPr>
      </w:pPr>
      <w:r w:rsidRPr="00742541">
        <w:rPr>
          <w:color w:val="FF0000"/>
        </w:rPr>
        <w:t xml:space="preserve">For at vi kunne sige </w:t>
      </w:r>
      <w:r w:rsidRPr="00742541">
        <w:rPr>
          <w:i/>
          <w:color w:val="FF0000"/>
        </w:rPr>
        <w:t>halverer</w:t>
      </w:r>
      <w:r w:rsidRPr="00742541">
        <w:rPr>
          <w:color w:val="FF0000"/>
        </w:rPr>
        <w:t xml:space="preserve"> uden </w:t>
      </w:r>
      <w:r w:rsidR="004D5150" w:rsidRPr="00742541">
        <w:rPr>
          <w:color w:val="FF0000"/>
        </w:rPr>
        <w:t>at angive en fodnote</w:t>
      </w:r>
      <w:r w:rsidRPr="00742541">
        <w:rPr>
          <w:color w:val="FF0000"/>
        </w:rPr>
        <w:t xml:space="preserve"> skulle søgetræet være balanceret</w:t>
      </w:r>
      <w:r w:rsidRPr="00742541">
        <w:rPr>
          <w:rStyle w:val="Fodnotehenvisning"/>
          <w:color w:val="FF0000"/>
        </w:rPr>
        <w:footnoteReference w:id="4"/>
      </w:r>
      <w:r w:rsidRPr="00742541">
        <w:rPr>
          <w:color w:val="FF0000"/>
        </w:rPr>
        <w:t xml:space="preserve">. Det </w:t>
      </w:r>
      <w:r w:rsidR="004D5150" w:rsidRPr="00742541">
        <w:rPr>
          <w:color w:val="FF0000"/>
        </w:rPr>
        <w:t xml:space="preserve">vil vi kigge nærmere på senere, indtil videre </w:t>
      </w:r>
      <w:r w:rsidRPr="00742541">
        <w:rPr>
          <w:color w:val="FF0000"/>
        </w:rPr>
        <w:t xml:space="preserve">må </w:t>
      </w:r>
      <w:r w:rsidR="004D5150" w:rsidRPr="00742541">
        <w:rPr>
          <w:color w:val="FF0000"/>
        </w:rPr>
        <w:t xml:space="preserve">vi </w:t>
      </w:r>
      <w:r w:rsidRPr="00742541">
        <w:rPr>
          <w:color w:val="FF0000"/>
        </w:rPr>
        <w:t xml:space="preserve">acceptere at et søgetræ nogle gange kan give lange søgetider og andre gange hurtige søgetider. I </w:t>
      </w:r>
      <w:r w:rsidRPr="00742541">
        <w:rPr>
          <w:i/>
          <w:color w:val="FF0000"/>
        </w:rPr>
        <w:t>gennemsnit</w:t>
      </w:r>
      <w:r w:rsidRPr="00742541">
        <w:rPr>
          <w:color w:val="FF0000"/>
        </w:rPr>
        <w:t xml:space="preserve"> vil søgetiden være i størrelsesorden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mens den i værste fald kan være </w:t>
      </w:r>
      <m:oMath>
        <m:r>
          <w:rPr>
            <w:rFonts w:ascii="Cambria Math" w:eastAsiaTheme="minorEastAsia" w:hAnsi="Cambria Math"/>
            <w:color w:val="FF0000"/>
          </w:rPr>
          <m:t>O(n)</m:t>
        </m:r>
      </m:oMath>
      <w:r w:rsidR="004D5150" w:rsidRPr="00742541">
        <w:rPr>
          <w:rFonts w:eastAsiaTheme="minorEastAsia"/>
          <w:color w:val="FF0000"/>
        </w:rPr>
        <w:t>, hvis elementerne tilføjes i sorteret orden eller i omvendt sorteret orden.</w:t>
      </w:r>
    </w:p>
    <w:p w14:paraId="4456F3EF" w14:textId="77777777" w:rsidR="00117901" w:rsidRPr="00742541" w:rsidRDefault="00117901" w:rsidP="00117901">
      <w:pPr>
        <w:pStyle w:val="Overskrift3"/>
        <w:spacing w:before="120"/>
        <w:rPr>
          <w:color w:val="FF0000"/>
        </w:rPr>
      </w:pPr>
      <w:bookmarkStart w:id="36" w:name="_Toc87523636"/>
      <w:r w:rsidRPr="00742541">
        <w:rPr>
          <w:color w:val="FF0000"/>
        </w:rPr>
        <w:t>Funktioner i søgetræ</w:t>
      </w:r>
      <w:bookmarkEnd w:id="36"/>
    </w:p>
    <w:p w14:paraId="56D8F5C9" w14:textId="77777777" w:rsidR="00117901" w:rsidRPr="00742541" w:rsidRDefault="00117901" w:rsidP="00117901">
      <w:pPr>
        <w:pStyle w:val="Overskrift4"/>
        <w:rPr>
          <w:color w:val="FF0000"/>
        </w:rPr>
      </w:pPr>
      <w:r w:rsidRPr="00742541">
        <w:rPr>
          <w:color w:val="FF0000"/>
        </w:rPr>
        <w:t>Indsættelse</w:t>
      </w:r>
    </w:p>
    <w:p w14:paraId="5C59F151" w14:textId="5EEE226E" w:rsidR="00117901" w:rsidRPr="00742541" w:rsidRDefault="00117901" w:rsidP="00117901">
      <w:pPr>
        <w:rPr>
          <w:color w:val="FF0000"/>
        </w:rPr>
      </w:pPr>
      <w:r w:rsidRPr="00742541">
        <w:rPr>
          <w:color w:val="FF0000"/>
        </w:rPr>
        <w:t>Man foretager først en søgning efter elementet. Når man når ned i bunden, indsættes det nye element som venstre eller højre undertræ alt efter om elementet der skal indsættes er mindre end eller større end det aktuelt fundne element.</w:t>
      </w:r>
    </w:p>
    <w:p w14:paraId="70ABB6D7" w14:textId="7DD7F548" w:rsidR="004D5150" w:rsidRPr="00742541" w:rsidRDefault="004D5150" w:rsidP="00117901">
      <w:pPr>
        <w:rPr>
          <w:color w:val="FF0000"/>
        </w:rPr>
      </w:pPr>
      <w:r w:rsidRPr="00742541">
        <w:rPr>
          <w:color w:val="FF0000"/>
        </w:rPr>
        <w:t>Hvis elementet har samme værdi, indsættes normalt i venstre undertræ.</w:t>
      </w:r>
    </w:p>
    <w:p w14:paraId="018B8D57" w14:textId="77777777" w:rsidR="00117901" w:rsidRPr="00742541" w:rsidRDefault="00117901" w:rsidP="00117901">
      <w:pPr>
        <w:pStyle w:val="Overskrift4"/>
        <w:rPr>
          <w:color w:val="FF0000"/>
        </w:rPr>
      </w:pPr>
      <w:r w:rsidRPr="00742541">
        <w:rPr>
          <w:color w:val="FF0000"/>
        </w:rPr>
        <w:t>Sletning</w:t>
      </w:r>
    </w:p>
    <w:p w14:paraId="61779DA7" w14:textId="49799C9F" w:rsidR="004D5150" w:rsidRPr="00742541" w:rsidRDefault="00117901" w:rsidP="00117901">
      <w:pPr>
        <w:rPr>
          <w:color w:val="FF0000"/>
        </w:rPr>
      </w:pPr>
      <w:r w:rsidRPr="00742541">
        <w:rPr>
          <w:color w:val="FF0000"/>
        </w:rPr>
        <w:t>Man foretager først en søgning efter elementet</w:t>
      </w:r>
      <w:r w:rsidR="004D5150" w:rsidRPr="00742541">
        <w:rPr>
          <w:color w:val="FF0000"/>
        </w:rPr>
        <w:t>, så vi ved hvilket element der skal slettes.</w:t>
      </w:r>
    </w:p>
    <w:p w14:paraId="61B9FF12" w14:textId="20099E06" w:rsidR="00117901" w:rsidRPr="00742541" w:rsidRDefault="00117901" w:rsidP="00117901">
      <w:pPr>
        <w:rPr>
          <w:color w:val="FF0000"/>
        </w:rPr>
      </w:pPr>
      <w:r w:rsidRPr="00742541">
        <w:rPr>
          <w:color w:val="FF0000"/>
        </w:rPr>
        <w:t xml:space="preserve">Derefter finder man det største element der er mindre eller det mindste element der er større og indsætter det </w:t>
      </w:r>
      <w:r w:rsidRPr="00742541">
        <w:rPr>
          <w:i/>
          <w:color w:val="FF0000"/>
        </w:rPr>
        <w:t>i stedet for</w:t>
      </w:r>
      <w:r w:rsidRPr="00742541">
        <w:rPr>
          <w:color w:val="FF0000"/>
        </w:rPr>
        <w:t xml:space="preserve"> det element der skal slettes.</w:t>
      </w:r>
      <w:r w:rsidR="00B92ACE" w:rsidRPr="00742541">
        <w:rPr>
          <w:color w:val="FF0000"/>
        </w:rPr>
        <w:t xml:space="preserve"> </w:t>
      </w:r>
      <w:r w:rsidR="0017705F" w:rsidRPr="00742541">
        <w:rPr>
          <w:color w:val="FF0000"/>
        </w:rPr>
        <w:t>Når man programmerer systemet, skal man bare vælge én af de to strategier.</w:t>
      </w:r>
    </w:p>
    <w:p w14:paraId="18DAC029" w14:textId="1F209F28" w:rsidR="00E51FA1" w:rsidRPr="00742541" w:rsidRDefault="00E51FA1" w:rsidP="00117901">
      <w:pPr>
        <w:rPr>
          <w:color w:val="FF0000"/>
        </w:rPr>
      </w:pPr>
      <w:r w:rsidRPr="00742541">
        <w:rPr>
          <w:color w:val="FF0000"/>
        </w:rPr>
        <w:t>Det kan være en fordel a</w:t>
      </w:r>
      <w:r w:rsidR="0017705F" w:rsidRPr="00742541">
        <w:rPr>
          <w:color w:val="FF0000"/>
        </w:rPr>
        <w:t>t</w:t>
      </w:r>
      <w:r w:rsidRPr="00742541">
        <w:rPr>
          <w:color w:val="FF0000"/>
        </w:rPr>
        <w:t xml:space="preserve"> implementere en </w:t>
      </w:r>
      <w:r w:rsidRPr="00742541">
        <w:rPr>
          <w:i/>
          <w:color w:val="FF0000"/>
          <w:lang w:val="en-US"/>
        </w:rPr>
        <w:t>method</w:t>
      </w:r>
      <w:r w:rsidRPr="00742541">
        <w:rPr>
          <w:color w:val="FF0000"/>
        </w:rPr>
        <w:t xml:space="preserve"> </w:t>
      </w:r>
      <w:r w:rsidRPr="00742541">
        <w:rPr>
          <w:rFonts w:ascii="Consolas" w:hAnsi="Consolas" w:cs="Consolas"/>
          <w:noProof/>
          <w:color w:val="FF0000"/>
          <w:szCs w:val="19"/>
        </w:rPr>
        <w:t>swap</w:t>
      </w:r>
      <w:r w:rsidRPr="00742541">
        <w:rPr>
          <w:color w:val="FF0000"/>
        </w:rPr>
        <w:t xml:space="preserve"> (som betyder byt</w:t>
      </w:r>
      <w:r w:rsidR="0017705F" w:rsidRPr="00742541">
        <w:rPr>
          <w:color w:val="FF0000"/>
        </w:rPr>
        <w:t>-</w:t>
      </w:r>
      <w:r w:rsidRPr="00742541">
        <w:rPr>
          <w:color w:val="FF0000"/>
        </w:rPr>
        <w:t xml:space="preserve">om), der bytter to knuder rundt. Så kan man når man har fundet den knude der skal erstatte den knude der skal slettes, swappe de to </w:t>
      </w:r>
      <w:r w:rsidRPr="00742541">
        <w:rPr>
          <w:color w:val="FF0000"/>
        </w:rPr>
        <w:lastRenderedPageBreak/>
        <w:t>knuder og derefter slette</w:t>
      </w:r>
      <w:r w:rsidR="00453110" w:rsidRPr="00742541">
        <w:rPr>
          <w:color w:val="FF0000"/>
        </w:rPr>
        <w:t xml:space="preserve"> den knude der er swappet ned i bunden af træet ved at opdatere referencer til objektet.</w:t>
      </w:r>
    </w:p>
    <w:p w14:paraId="328BA3D2" w14:textId="4CEF3CB7" w:rsidR="00453110" w:rsidRPr="00742541" w:rsidRDefault="00453110" w:rsidP="00117901">
      <w:pPr>
        <w:rPr>
          <w:color w:val="FF0000"/>
        </w:rPr>
      </w:pPr>
      <w:r w:rsidRPr="00742541">
        <w:rPr>
          <w:color w:val="FF0000"/>
        </w:rPr>
        <w:t xml:space="preserve">For at få sletning til at fungere effektivt, er det en god idé at tilføje en </w:t>
      </w:r>
      <w:r w:rsidRPr="00742541">
        <w:rPr>
          <w:rFonts w:ascii="Consolas" w:hAnsi="Consolas" w:cs="Consolas"/>
          <w:noProof/>
          <w:color w:val="FF0000"/>
          <w:szCs w:val="19"/>
        </w:rPr>
        <w:t>parent</w:t>
      </w:r>
      <w:r w:rsidRPr="00742541">
        <w:rPr>
          <w:color w:val="FF0000"/>
        </w:rPr>
        <w:t>-reference til knuderne, sådan at man også kan bevæge sig opad i træet.</w:t>
      </w:r>
    </w:p>
    <w:p w14:paraId="377B45C9" w14:textId="77777777" w:rsidR="00117901" w:rsidRPr="00742541" w:rsidRDefault="00117901" w:rsidP="00117901">
      <w:pPr>
        <w:pStyle w:val="Overskrift3"/>
        <w:spacing w:before="120"/>
        <w:rPr>
          <w:color w:val="FF0000"/>
        </w:rPr>
      </w:pPr>
      <w:bookmarkStart w:id="37" w:name="_Toc87523637"/>
      <w:r w:rsidRPr="00742541">
        <w:rPr>
          <w:color w:val="FF0000"/>
        </w:rPr>
        <w:t>Opgave: Implementér et søgetræ</w:t>
      </w:r>
      <w:bookmarkEnd w:id="37"/>
    </w:p>
    <w:p w14:paraId="0F30F2B6" w14:textId="1D31260E" w:rsidR="00117901" w:rsidRPr="00742541" w:rsidRDefault="00117901" w:rsidP="00117901">
      <w:pPr>
        <w:rPr>
          <w:color w:val="FF0000"/>
        </w:rPr>
      </w:pPr>
      <w:r w:rsidRPr="00742541">
        <w:rPr>
          <w:color w:val="FF0000"/>
        </w:rPr>
        <w:t>Implementér et søgetræ. Søgetræet skal have funktioner til søgning, til indsættelse og til sletning.</w:t>
      </w:r>
    </w:p>
    <w:p w14:paraId="018DAA27" w14:textId="71578187" w:rsidR="00E51FA1" w:rsidRPr="00742541" w:rsidRDefault="00E51FA1" w:rsidP="00117901">
      <w:pPr>
        <w:rPr>
          <w:color w:val="FF0000"/>
        </w:rPr>
      </w:pPr>
      <w:r w:rsidRPr="00742541">
        <w:rPr>
          <w:color w:val="FF0000"/>
        </w:rPr>
        <w:t xml:space="preserve">Sletning </w:t>
      </w:r>
      <w:r w:rsidR="00453110" w:rsidRPr="00742541">
        <w:rPr>
          <w:color w:val="FF0000"/>
        </w:rPr>
        <w:t xml:space="preserve">er lidt kompliceret og </w:t>
      </w:r>
      <w:r w:rsidRPr="00742541">
        <w:rPr>
          <w:color w:val="FF0000"/>
        </w:rPr>
        <w:t>kan eventuelt springes over</w:t>
      </w:r>
      <w:r w:rsidR="00453110" w:rsidRPr="00742541">
        <w:rPr>
          <w:color w:val="FF0000"/>
        </w:rPr>
        <w:t>.</w:t>
      </w:r>
    </w:p>
    <w:p w14:paraId="63DBD68E" w14:textId="2AB763DB" w:rsidR="00117901" w:rsidRPr="00742541" w:rsidRDefault="00360EF7" w:rsidP="00117901">
      <w:pPr>
        <w:pStyle w:val="Overskrift3"/>
        <w:spacing w:before="120"/>
        <w:rPr>
          <w:color w:val="FF0000"/>
        </w:rPr>
      </w:pPr>
      <w:bookmarkStart w:id="38" w:name="_Ref21000428"/>
      <w:bookmarkStart w:id="39" w:name="_Toc87523638"/>
      <w:r w:rsidRPr="00742541">
        <w:rPr>
          <w:color w:val="FF0000"/>
        </w:rPr>
        <w:t>Opgave</w:t>
      </w:r>
      <w:r w:rsidR="00BB3BC7" w:rsidRPr="00742541">
        <w:rPr>
          <w:color w:val="FF0000"/>
        </w:rPr>
        <w:t>r</w:t>
      </w:r>
      <w:r w:rsidRPr="00742541">
        <w:rPr>
          <w:color w:val="FF0000"/>
        </w:rPr>
        <w:t xml:space="preserve">: </w:t>
      </w:r>
      <w:r w:rsidR="00117901" w:rsidRPr="00742541">
        <w:rPr>
          <w:color w:val="FF0000"/>
        </w:rPr>
        <w:t>Gennemløb af søgetræ</w:t>
      </w:r>
      <w:bookmarkEnd w:id="38"/>
      <w:bookmarkEnd w:id="39"/>
    </w:p>
    <w:p w14:paraId="03C2E666" w14:textId="77777777" w:rsidR="00117901" w:rsidRPr="00742541" w:rsidRDefault="00117901" w:rsidP="00117901">
      <w:pPr>
        <w:pStyle w:val="Overskrift4"/>
        <w:rPr>
          <w:color w:val="FF0000"/>
        </w:rPr>
      </w:pPr>
      <w:r w:rsidRPr="00742541">
        <w:rPr>
          <w:color w:val="FF0000"/>
        </w:rPr>
        <w:t>Udskrift af elementer i sorteret orden</w:t>
      </w:r>
    </w:p>
    <w:p w14:paraId="670D7E3D" w14:textId="77777777" w:rsidR="00117901" w:rsidRPr="00742541" w:rsidRDefault="00117901" w:rsidP="00117901">
      <w:pPr>
        <w:rPr>
          <w:color w:val="FF0000"/>
        </w:rPr>
      </w:pPr>
      <w:r w:rsidRPr="00742541">
        <w:rPr>
          <w:color w:val="FF0000"/>
        </w:rPr>
        <w:t>Hvis man gerne vil have udskrevet elementerne i et søgetræ i sorteret orden, kan man gennemløbe træet sådan at man først udskriver det venstre undertræ, så det aktuelle element og derefter udskriver højre undertræ. Dette kan med fordel implementeres ved hjælp af rekursion.</w:t>
      </w:r>
    </w:p>
    <w:p w14:paraId="0BB0EA4B" w14:textId="77777777" w:rsidR="00117901" w:rsidRPr="00742541" w:rsidRDefault="00117901" w:rsidP="00117901">
      <w:pPr>
        <w:pStyle w:val="Overskrift4"/>
        <w:rPr>
          <w:color w:val="FF0000"/>
        </w:rPr>
      </w:pPr>
      <w:r w:rsidRPr="00742541">
        <w:rPr>
          <w:color w:val="FF0000"/>
        </w:rPr>
        <w:t>Udskrift af søgetræets hierarki (a la file manager).</w:t>
      </w:r>
    </w:p>
    <w:p w14:paraId="1D18E397" w14:textId="0B55416F" w:rsidR="00117901" w:rsidRPr="00742541" w:rsidRDefault="00117901" w:rsidP="00117901">
      <w:pPr>
        <w:rPr>
          <w:color w:val="FF0000"/>
        </w:rPr>
      </w:pPr>
      <w:r w:rsidRPr="00742541">
        <w:rPr>
          <w:color w:val="FF0000"/>
        </w:rPr>
        <w:t>Man kan specielt til testformål have fordel af at kunne udskrive træet sådan at man ser om det er blevet konstrueret korrekt. Dette svarer meget til at udskrive en folderstruktur i et filsystem.</w:t>
      </w:r>
      <w:r w:rsidR="007F2EB4" w:rsidRPr="00742541">
        <w:rPr>
          <w:color w:val="FF0000"/>
        </w:rPr>
        <w:t xml:space="preserve"> </w:t>
      </w:r>
      <w:r w:rsidR="00A02E7C" w:rsidRPr="00742541">
        <w:rPr>
          <w:color w:val="FF0000"/>
        </w:rPr>
        <w:t xml:space="preserve">Sørg for at hver knude også udskriver værdien af deres </w:t>
      </w:r>
      <w:r w:rsidR="00A02E7C" w:rsidRPr="00742541">
        <w:rPr>
          <w:color w:val="FF0000"/>
          <w:lang w:val="en-US"/>
        </w:rPr>
        <w:t>parent</w:t>
      </w:r>
      <w:r w:rsidR="00A02E7C" w:rsidRPr="00742541">
        <w:rPr>
          <w:color w:val="FF0000"/>
        </w:rPr>
        <w:t xml:space="preserve"> knude. Det er vigtigt for at kunne kontrollere om </w:t>
      </w:r>
      <w:r w:rsidR="00A02E7C" w:rsidRPr="00742541">
        <w:rPr>
          <w:rFonts w:ascii="Consolas" w:hAnsi="Consolas" w:cs="Consolas"/>
          <w:noProof/>
          <w:color w:val="FF0000"/>
          <w:szCs w:val="19"/>
        </w:rPr>
        <w:t>parent</w:t>
      </w:r>
      <w:r w:rsidR="00A02E7C" w:rsidRPr="00742541">
        <w:rPr>
          <w:color w:val="FF0000"/>
        </w:rPr>
        <w:t xml:space="preserve"> referencer er sat korrekt i opgave </w:t>
      </w:r>
      <w:r w:rsidR="00A02E7C" w:rsidRPr="00742541">
        <w:rPr>
          <w:color w:val="FF0000"/>
        </w:rPr>
        <w:fldChar w:fldCharType="begin"/>
      </w:r>
      <w:r w:rsidR="00A02E7C" w:rsidRPr="00742541">
        <w:rPr>
          <w:color w:val="FF0000"/>
        </w:rPr>
        <w:instrText xml:space="preserve"> REF _Ref51840614 \r \h </w:instrText>
      </w:r>
      <w:r w:rsidR="00A02E7C" w:rsidRPr="00742541">
        <w:rPr>
          <w:color w:val="FF0000"/>
        </w:rPr>
      </w:r>
      <w:r w:rsidR="00A02E7C" w:rsidRPr="00742541">
        <w:rPr>
          <w:color w:val="FF0000"/>
        </w:rPr>
        <w:fldChar w:fldCharType="separate"/>
      </w:r>
      <w:r w:rsidR="001D7926" w:rsidRPr="00742541">
        <w:rPr>
          <w:color w:val="FF0000"/>
        </w:rPr>
        <w:t>4.5.5</w:t>
      </w:r>
      <w:r w:rsidR="00A02E7C" w:rsidRPr="00742541">
        <w:rPr>
          <w:color w:val="FF0000"/>
        </w:rPr>
        <w:fldChar w:fldCharType="end"/>
      </w:r>
      <w:r w:rsidR="00A02E7C" w:rsidRPr="00742541">
        <w:rPr>
          <w:color w:val="FF0000"/>
        </w:rPr>
        <w:t>.</w:t>
      </w:r>
    </w:p>
    <w:p w14:paraId="54563C84" w14:textId="11F0B367" w:rsidR="00360EF7" w:rsidRPr="00742541" w:rsidRDefault="00360EF7" w:rsidP="00360EF7">
      <w:pPr>
        <w:pStyle w:val="Overskrift3"/>
        <w:rPr>
          <w:color w:val="FF0000"/>
        </w:rPr>
      </w:pPr>
      <w:bookmarkStart w:id="40" w:name="_Ref51840614"/>
      <w:bookmarkStart w:id="41" w:name="_Toc87523639"/>
      <w:r w:rsidRPr="00742541">
        <w:rPr>
          <w:color w:val="FF0000"/>
        </w:rPr>
        <w:t>Opgave: Test af søgetræ</w:t>
      </w:r>
      <w:bookmarkEnd w:id="40"/>
      <w:bookmarkEnd w:id="41"/>
    </w:p>
    <w:p w14:paraId="6EAE98BA" w14:textId="77777777" w:rsidR="00C158AC" w:rsidRPr="00742541" w:rsidRDefault="00C158AC" w:rsidP="00C158AC">
      <w:pPr>
        <w:rPr>
          <w:color w:val="FF0000"/>
        </w:rPr>
      </w:pPr>
      <w:r w:rsidRPr="00742541">
        <w:rPr>
          <w:color w:val="FF0000"/>
        </w:rPr>
        <w:t>Det kan være lidt svært at sikre sig at søgetræet virker i alle tilfælde. Ved at implementere nedenstående kode til aftestning, kommer man godt rundt i alle hjørner af søgetræet.</w:t>
      </w:r>
    </w:p>
    <w:p w14:paraId="5A1F41CB" w14:textId="27F39667" w:rsidR="00C158AC" w:rsidRPr="00742541" w:rsidRDefault="00C158AC" w:rsidP="00C158AC">
      <w:pPr>
        <w:keepNext/>
        <w:rPr>
          <w:color w:val="FF0000"/>
        </w:rPr>
      </w:pPr>
      <w:r w:rsidRPr="00742541">
        <w:rPr>
          <w:color w:val="FF0000"/>
        </w:rPr>
        <w:t xml:space="preserve">Udskrifterne fra </w:t>
      </w:r>
      <w:r w:rsidRPr="00742541">
        <w:rPr>
          <w:color w:val="FF0000"/>
        </w:rPr>
        <w:fldChar w:fldCharType="begin"/>
      </w:r>
      <w:r w:rsidRPr="00742541">
        <w:rPr>
          <w:color w:val="FF0000"/>
        </w:rPr>
        <w:instrText xml:space="preserve"> REF _Ref21000428 \r \h </w:instrText>
      </w:r>
      <w:r w:rsidRPr="00742541">
        <w:rPr>
          <w:color w:val="FF0000"/>
        </w:rPr>
      </w:r>
      <w:r w:rsidRPr="00742541">
        <w:rPr>
          <w:color w:val="FF0000"/>
        </w:rPr>
        <w:fldChar w:fldCharType="separate"/>
      </w:r>
      <w:r w:rsidR="001D7926" w:rsidRPr="00742541">
        <w:rPr>
          <w:color w:val="FF0000"/>
        </w:rPr>
        <w:t>4.5.4</w:t>
      </w:r>
      <w:r w:rsidRPr="00742541">
        <w:rPr>
          <w:color w:val="FF0000"/>
        </w:rPr>
        <w:fldChar w:fldCharType="end"/>
      </w:r>
      <w:r w:rsidRPr="00742541">
        <w:rPr>
          <w:color w:val="FF0000"/>
        </w:rPr>
        <w:t xml:space="preserve"> kan benyttes til at vise om søgetræet er korrekt ud efter hver aktion.</w:t>
      </w:r>
      <w:r w:rsidR="004B72A1" w:rsidRPr="00742541">
        <w:rPr>
          <w:color w:val="FF0000"/>
        </w:rPr>
        <w:t xml:space="preserve"> Jeg har lavet metoderne </w:t>
      </w:r>
      <w:r w:rsidR="004B72A1" w:rsidRPr="00742541">
        <w:rPr>
          <w:rFonts w:ascii="Consolas" w:hAnsi="Consolas" w:cs="Consolas"/>
          <w:noProof/>
          <w:color w:val="FF0000"/>
          <w:szCs w:val="19"/>
        </w:rPr>
        <w:t>Traverse</w:t>
      </w:r>
      <w:r w:rsidR="004B72A1" w:rsidRPr="00742541">
        <w:rPr>
          <w:color w:val="FF0000"/>
        </w:rPr>
        <w:t xml:space="preserve"> og </w:t>
      </w:r>
      <w:r w:rsidR="004B72A1" w:rsidRPr="00742541">
        <w:rPr>
          <w:rFonts w:ascii="Consolas" w:hAnsi="Consolas" w:cs="Consolas"/>
          <w:noProof/>
          <w:color w:val="FF0000"/>
          <w:szCs w:val="19"/>
        </w:rPr>
        <w:t>WriteTree</w:t>
      </w:r>
      <w:r w:rsidR="004B72A1" w:rsidRPr="00742541">
        <w:rPr>
          <w:color w:val="FF0000"/>
        </w:rPr>
        <w:t xml:space="preserve">. </w:t>
      </w:r>
      <w:r w:rsidR="004B72A1" w:rsidRPr="00742541">
        <w:rPr>
          <w:rFonts w:ascii="Consolas" w:hAnsi="Consolas" w:cs="Consolas"/>
          <w:noProof/>
          <w:color w:val="FF0000"/>
          <w:szCs w:val="19"/>
        </w:rPr>
        <w:t>Traverse</w:t>
      </w:r>
      <w:r w:rsidR="004B72A1" w:rsidRPr="00742541">
        <w:rPr>
          <w:color w:val="FF0000"/>
        </w:rPr>
        <w:t xml:space="preserve"> udskriver alle elementerne i sorteret rækkefølge, mens </w:t>
      </w:r>
      <w:r w:rsidR="004B72A1" w:rsidRPr="00742541">
        <w:rPr>
          <w:rFonts w:ascii="Consolas" w:hAnsi="Consolas" w:cs="Consolas"/>
          <w:noProof/>
          <w:color w:val="FF0000"/>
          <w:szCs w:val="19"/>
        </w:rPr>
        <w:lastRenderedPageBreak/>
        <w:t>WriteTree</w:t>
      </w:r>
      <w:r w:rsidR="004B72A1" w:rsidRPr="00742541">
        <w:rPr>
          <w:color w:val="FF0000"/>
        </w:rPr>
        <w:t xml:space="preserve"> udskriver træstrukturen sådan at man kan se om datastrukturen er intakt efter </w:t>
      </w:r>
      <w:r w:rsidR="004B72A1" w:rsidRPr="00742541">
        <w:rPr>
          <w:rFonts w:ascii="Consolas" w:hAnsi="Consolas" w:cs="Consolas"/>
          <w:noProof/>
          <w:color w:val="FF0000"/>
          <w:szCs w:val="19"/>
        </w:rPr>
        <w:t>Insert</w:t>
      </w:r>
      <w:r w:rsidR="004B72A1" w:rsidRPr="00742541">
        <w:rPr>
          <w:color w:val="FF0000"/>
        </w:rPr>
        <w:t>/</w:t>
      </w:r>
      <w:r w:rsidR="004B72A1" w:rsidRPr="00742541">
        <w:rPr>
          <w:rFonts w:ascii="Consolas" w:hAnsi="Consolas" w:cs="Consolas"/>
          <w:color w:val="FF0000"/>
          <w:szCs w:val="19"/>
          <w:lang w:val="en-US"/>
        </w:rPr>
        <w:t>Remove</w:t>
      </w:r>
      <w:r w:rsidR="004B72A1" w:rsidRPr="00742541">
        <w:rPr>
          <w:color w:val="FF0000"/>
        </w:rPr>
        <w:t>.</w:t>
      </w:r>
    </w:p>
    <w:p w14:paraId="43474536" w14:textId="4C584D5B" w:rsidR="00C158AC" w:rsidRPr="00742541" w:rsidRDefault="004B72A1" w:rsidP="00C158AC">
      <w:pPr>
        <w:keepNext/>
        <w:rPr>
          <w:color w:val="FF0000"/>
        </w:rPr>
      </w:pPr>
      <w:r w:rsidRPr="00742541">
        <w:rPr>
          <w:noProof/>
          <w:color w:val="FF0000"/>
        </w:rPr>
        <mc:AlternateContent>
          <mc:Choice Requires="wps">
            <w:drawing>
              <wp:anchor distT="0" distB="0" distL="114300" distR="114300" simplePos="0" relativeHeight="251663360" behindDoc="0" locked="0" layoutInCell="1" allowOverlap="1" wp14:anchorId="729C7A8A" wp14:editId="7C340F32">
                <wp:simplePos x="0" y="0"/>
                <wp:positionH relativeFrom="column">
                  <wp:posOffset>2374240</wp:posOffset>
                </wp:positionH>
                <wp:positionV relativeFrom="paragraph">
                  <wp:posOffset>149073</wp:posOffset>
                </wp:positionV>
                <wp:extent cx="683986" cy="775411"/>
                <wp:effectExtent l="38100" t="0" r="20955" b="62865"/>
                <wp:wrapNone/>
                <wp:docPr id="23" name="Kombinationstegning: figu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986" cy="775411"/>
                        </a:xfrm>
                        <a:custGeom>
                          <a:avLst/>
                          <a:gdLst>
                            <a:gd name="connsiteX0" fmla="*/ 431596 w 683986"/>
                            <a:gd name="connsiteY0" fmla="*/ 0 h 775411"/>
                            <a:gd name="connsiteX1" fmla="*/ 665683 w 683986"/>
                            <a:gd name="connsiteY1" fmla="*/ 226771 h 775411"/>
                            <a:gd name="connsiteX2" fmla="*/ 0 w 683986"/>
                            <a:gd name="connsiteY2" fmla="*/ 775411 h 775411"/>
                          </a:gdLst>
                          <a:ahLst/>
                          <a:cxnLst>
                            <a:cxn ang="0">
                              <a:pos x="connsiteX0" y="connsiteY0"/>
                            </a:cxn>
                            <a:cxn ang="0">
                              <a:pos x="connsiteX1" y="connsiteY1"/>
                            </a:cxn>
                            <a:cxn ang="0">
                              <a:pos x="connsiteX2" y="connsiteY2"/>
                            </a:cxn>
                          </a:cxnLst>
                          <a:rect l="l" t="t" r="r" b="b"/>
                          <a:pathLst>
                            <a:path w="683986" h="775411">
                              <a:moveTo>
                                <a:pt x="431596" y="0"/>
                              </a:moveTo>
                              <a:cubicBezTo>
                                <a:pt x="584606" y="48768"/>
                                <a:pt x="737616" y="97536"/>
                                <a:pt x="665683" y="226771"/>
                              </a:cubicBezTo>
                              <a:cubicBezTo>
                                <a:pt x="593750" y="356006"/>
                                <a:pt x="296875" y="565708"/>
                                <a:pt x="0" y="77541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3C4ED" id="Kombinationstegning: figur 23" o:spid="_x0000_s1026" style="position:absolute;margin-left:186.95pt;margin-top:11.75pt;width:53.8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3986,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" path="m431596,c584606,48768,737616,97536,665683,226771,593750,356006,296875,565708,,775411e" fillcolor="#4472c4 [3204]" strokecolor="#8b0000">
                <v:fill opacity="0"/>
                <v:stroke endarrow="block" joinstyle="miter"/>
                <v:path arrowok="t" o:connecttype="custom" o:connectlocs="431596,0;665683,226771;0,775411" o:connectangles="0,0,0"/>
              </v:shape>
            </w:pict>
          </mc:Fallback>
        </mc:AlternateContent>
      </w:r>
      <w:r w:rsidR="00C158AC" w:rsidRPr="00742541">
        <w:rPr>
          <w:color w:val="FF0000"/>
        </w:rPr>
        <w:t xml:space="preserve">Jeg har benyttet min egen generiske klasse </w:t>
      </w:r>
      <w:r w:rsidR="00C158AC" w:rsidRPr="00742541">
        <w:rPr>
          <w:rFonts w:ascii="Consolas" w:hAnsi="Consolas" w:cs="Consolas"/>
          <w:noProof/>
          <w:color w:val="FF0000"/>
          <w:szCs w:val="19"/>
        </w:rPr>
        <w:t>SearchTree&lt;T&gt;</w:t>
      </w:r>
      <w:r w:rsidR="00C158AC" w:rsidRPr="00742541">
        <w:rPr>
          <w:color w:val="FF0000"/>
        </w:rPr>
        <w:t>, det skal erstattes af dit eget søgetræ.</w:t>
      </w:r>
    </w:p>
    <w:p w14:paraId="3923CCDE" w14:textId="43DC6BA0" w:rsidR="00C158AC" w:rsidRPr="00742541" w:rsidRDefault="00C158AC"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color w:val="FF0000"/>
          <w:sz w:val="19"/>
          <w:szCs w:val="19"/>
        </w:rPr>
      </w:pPr>
      <w:r w:rsidRPr="00742541">
        <w:rPr>
          <w:rFonts w:ascii="Consolas" w:hAnsi="Consolas" w:cs="Consolas"/>
          <w:noProof/>
          <w:color w:val="FF0000"/>
          <w:sz w:val="19"/>
          <w:szCs w:val="19"/>
        </w:rPr>
        <w:t>static int[] Elements = {</w:t>
      </w:r>
      <w:bookmarkStart w:id="42" w:name="_Hlk51846232"/>
      <w:r w:rsidRPr="00742541">
        <w:rPr>
          <w:rFonts w:ascii="Consolas" w:hAnsi="Consolas" w:cs="Consolas"/>
          <w:noProof/>
          <w:color w:val="FF0000"/>
          <w:sz w:val="19"/>
          <w:szCs w:val="19"/>
        </w:rPr>
        <w:t>12,6,14,9,2,21,15,4,20,8,13,5,17,10,11,7,18,1,16,</w:t>
      </w:r>
      <w:r w:rsidRPr="00742541">
        <w:rPr>
          <w:rFonts w:ascii="Consolas" w:hAnsi="Consolas" w:cs="Consolas"/>
          <w:color w:val="FF0000"/>
          <w:sz w:val="19"/>
          <w:szCs w:val="19"/>
        </w:rPr>
        <w:t>3,19</w:t>
      </w:r>
      <w:bookmarkEnd w:id="42"/>
      <w:r w:rsidRPr="00742541">
        <w:rPr>
          <w:rFonts w:ascii="Consolas" w:hAnsi="Consolas" w:cs="Consolas"/>
          <w:color w:val="FF0000"/>
          <w:sz w:val="19"/>
          <w:szCs w:val="19"/>
        </w:rPr>
        <w:t>};</w:t>
      </w:r>
    </w:p>
    <w:p w14:paraId="25DBD49A" w14:textId="2084405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static void SearchTree()</w:t>
      </w:r>
    </w:p>
    <w:p w14:paraId="7D77D5C2" w14:textId="0CA64FE9"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w:t>
      </w:r>
    </w:p>
    <w:p w14:paraId="1D9B1596" w14:textId="3A72AC2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SearchTree&lt;int&gt; tree = new SearchTree&lt;int&gt;();</w:t>
      </w:r>
    </w:p>
    <w:p w14:paraId="6197D0C4" w14:textId="35AD38F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1830CEAA" w14:textId="516E49E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37512F8" w14:textId="0F16AA7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tree.Insert(e);</w:t>
      </w:r>
    </w:p>
    <w:p w14:paraId="1B9E4006" w14:textId="267D92B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10AF65B" w14:textId="4A0409C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Console.WriteLine("Traverse tree");</w:t>
      </w:r>
    </w:p>
    <w:p w14:paraId="71BAE5E7" w14:textId="3F11BC9C"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tree.Traverse();</w:t>
      </w:r>
    </w:p>
    <w:p w14:paraId="2A12B98B" w14:textId="779AB048"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56FCE93" w14:textId="3B261573"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3D54AEB3" w14:textId="64508D8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74BEE5EF" w14:textId="0151425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A880B04" w14:textId="30FE25D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Console.WriteLine($"tree.Remove({e});");</w:t>
      </w:r>
    </w:p>
    <w:p w14:paraId="301B88C6" w14:textId="56884E9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tree.Remove(e);</w:t>
      </w:r>
    </w:p>
    <w:p w14:paraId="2B5AD21F" w14:textId="31C55DD4"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63BBFF5" w14:textId="7D9EAF1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4D400BE5" w14:textId="73BFC5D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31983F8" w14:textId="74F74B7A" w:rsidR="00360EF7" w:rsidRPr="00742541" w:rsidRDefault="00360EF7" w:rsidP="00361181">
      <w:pPr>
        <w:keepNext/>
        <w:pBdr>
          <w:top w:val="single" w:sz="12" w:space="1" w:color="3D603F"/>
          <w:left w:val="single" w:sz="12" w:space="4" w:color="3D603F"/>
          <w:bottom w:val="single" w:sz="12" w:space="1" w:color="3D603F"/>
          <w:right w:val="single" w:sz="12" w:space="0" w:color="3D603F"/>
        </w:pBdr>
        <w:ind w:left="1134" w:right="1134"/>
        <w:rPr>
          <w:noProof/>
          <w:color w:val="FF0000"/>
        </w:rPr>
      </w:pPr>
      <w:r w:rsidRPr="00742541">
        <w:rPr>
          <w:rFonts w:ascii="Consolas" w:hAnsi="Consolas" w:cs="Consolas"/>
          <w:noProof/>
          <w:color w:val="FF0000"/>
          <w:sz w:val="19"/>
          <w:szCs w:val="19"/>
        </w:rPr>
        <w:t>}</w:t>
      </w:r>
    </w:p>
    <w:p w14:paraId="5EDFCF00" w14:textId="69C4F3D7" w:rsidR="00117901" w:rsidRPr="00D75128" w:rsidRDefault="00117901" w:rsidP="00117901">
      <w:pPr>
        <w:pStyle w:val="Overskrift1"/>
        <w:numPr>
          <w:ilvl w:val="0"/>
          <w:numId w:val="1"/>
        </w:numPr>
        <w:rPr>
          <w:color w:val="FF0000"/>
        </w:rPr>
      </w:pPr>
      <w:bookmarkStart w:id="43" w:name="_Toc87523640"/>
      <w:r w:rsidRPr="00D75128">
        <w:rPr>
          <w:color w:val="FF0000"/>
        </w:rPr>
        <w:t>Sortering</w:t>
      </w:r>
      <w:bookmarkEnd w:id="43"/>
    </w:p>
    <w:p w14:paraId="43CB6B74" w14:textId="4FB2FDA6" w:rsidR="004B72A1" w:rsidRPr="00D75128" w:rsidRDefault="004B72A1" w:rsidP="004B72A1">
      <w:pPr>
        <w:rPr>
          <w:color w:val="FF0000"/>
        </w:rPr>
      </w:pPr>
      <w:r w:rsidRPr="00D75128">
        <w:rPr>
          <w:color w:val="FF0000"/>
        </w:rPr>
        <w:t xml:space="preserve">Som vi har set ovenfor, kan et søgetræ også bruges til at foretage sortering. </w:t>
      </w:r>
      <w:r w:rsidR="009A724F" w:rsidRPr="00D75128">
        <w:rPr>
          <w:color w:val="FF0000"/>
        </w:rPr>
        <w:t xml:space="preserve">Ud over den sorteringsmetode, </w:t>
      </w:r>
      <w:r w:rsidRPr="00D75128">
        <w:rPr>
          <w:color w:val="FF0000"/>
        </w:rPr>
        <w:t xml:space="preserve">findes </w:t>
      </w:r>
      <w:r w:rsidR="009A724F" w:rsidRPr="00D75128">
        <w:rPr>
          <w:color w:val="FF0000"/>
        </w:rPr>
        <w:t xml:space="preserve">der </w:t>
      </w:r>
      <w:r w:rsidRPr="00D75128">
        <w:rPr>
          <w:color w:val="FF0000"/>
        </w:rPr>
        <w:t xml:space="preserve">en del forskellige </w:t>
      </w:r>
      <w:r w:rsidR="009A724F" w:rsidRPr="00D75128">
        <w:rPr>
          <w:color w:val="FF0000"/>
        </w:rPr>
        <w:t>sorteringsalgoritmer</w:t>
      </w:r>
      <w:r w:rsidRPr="00D75128">
        <w:rPr>
          <w:color w:val="FF0000"/>
        </w:rPr>
        <w:t xml:space="preserve"> hver med deres fordele og ulemper.</w:t>
      </w:r>
    </w:p>
    <w:p w14:paraId="39125820" w14:textId="5CC9B612" w:rsidR="004B72A1" w:rsidRPr="00D75128" w:rsidRDefault="004B72A1" w:rsidP="004B72A1">
      <w:pPr>
        <w:rPr>
          <w:color w:val="FF0000"/>
        </w:rPr>
      </w:pPr>
      <w:r w:rsidRPr="00D75128">
        <w:rPr>
          <w:color w:val="FF0000"/>
        </w:rPr>
        <w:t>De sorteringsalgoritmer der er nemmest at programmere er dem der performer dårligst ved et højt antal elementer. De mere avancerede sorteringsalgoritmer kræver ofte en lidt kompleks strukturering af data som vi så i søgetræet.</w:t>
      </w:r>
    </w:p>
    <w:p w14:paraId="4B152737" w14:textId="3DEE82AC" w:rsidR="00117901" w:rsidRPr="00D75128" w:rsidRDefault="00D54583" w:rsidP="00117901">
      <w:pPr>
        <w:pStyle w:val="Overskrift2"/>
        <w:numPr>
          <w:ilvl w:val="1"/>
          <w:numId w:val="1"/>
        </w:numPr>
        <w:spacing w:before="120" w:after="120"/>
        <w:ind w:left="431" w:hanging="431"/>
        <w:rPr>
          <w:color w:val="FF0000"/>
        </w:rPr>
      </w:pPr>
      <w:bookmarkStart w:id="44" w:name="_Toc87523641"/>
      <w:r w:rsidRPr="00D75128">
        <w:rPr>
          <w:color w:val="FF0000"/>
        </w:rPr>
        <w:t xml:space="preserve">De umiddelbare sorteringsmetoder </w:t>
      </w:r>
      <w:r w:rsidR="00117901" w:rsidRPr="00D75128">
        <w:rPr>
          <w:color w:val="FF0000"/>
        </w:rPr>
        <w:t>O(</w:t>
      </w:r>
      <w:r w:rsidR="007C7C42" w:rsidRPr="00D75128">
        <w:rPr>
          <w:color w:val="FF0000"/>
        </w:rPr>
        <w:t>n</w:t>
      </w:r>
      <w:r w:rsidR="00117901" w:rsidRPr="00D75128">
        <w:rPr>
          <w:color w:val="FF0000"/>
          <w:vertAlign w:val="superscript"/>
        </w:rPr>
        <w:t>2</w:t>
      </w:r>
      <w:r w:rsidR="00117901" w:rsidRPr="00D75128">
        <w:rPr>
          <w:color w:val="FF0000"/>
        </w:rPr>
        <w:t>)</w:t>
      </w:r>
      <w:bookmarkEnd w:id="44"/>
    </w:p>
    <w:p w14:paraId="058E3842" w14:textId="77777777" w:rsidR="00117901" w:rsidRPr="00D75128" w:rsidRDefault="00117901" w:rsidP="00117901">
      <w:pPr>
        <w:rPr>
          <w:color w:val="FF0000"/>
        </w:rPr>
      </w:pPr>
      <w:r w:rsidRPr="00D75128">
        <w:rPr>
          <w:color w:val="FF0000"/>
        </w:rPr>
        <w:t>De to sorteringsmetoder udvælgelsessortering og indsættelsessortering præsenteret nedenfor er ret intuitive og forholdsvis nemme at forstå. De er ikke så hurtige fordi de er bygget op med to løkker inden i hinanden der gennemløber alle data, men de fungerer fint på mindre datamængder.</w:t>
      </w:r>
    </w:p>
    <w:p w14:paraId="3C10F632" w14:textId="77777777" w:rsidR="00117901" w:rsidRPr="00D75128" w:rsidRDefault="00117901" w:rsidP="00117901">
      <w:pPr>
        <w:pStyle w:val="Overskrift3"/>
        <w:spacing w:before="120"/>
        <w:rPr>
          <w:color w:val="FF0000"/>
        </w:rPr>
      </w:pPr>
      <w:bookmarkStart w:id="45" w:name="_Toc87523642"/>
      <w:r w:rsidRPr="00D75128">
        <w:rPr>
          <w:color w:val="FF0000"/>
        </w:rPr>
        <w:t>Udvælgelsessortering</w:t>
      </w:r>
      <w:bookmarkEnd w:id="45"/>
    </w:p>
    <w:p w14:paraId="71C1BB2C" w14:textId="77777777" w:rsidR="00117901" w:rsidRPr="00D75128" w:rsidRDefault="00117901" w:rsidP="00117901">
      <w:pPr>
        <w:rPr>
          <w:color w:val="FF0000"/>
        </w:rPr>
      </w:pPr>
      <w:r w:rsidRPr="00D75128">
        <w:rPr>
          <w:color w:val="FF0000"/>
        </w:rPr>
        <w:t xml:space="preserve">Udvælgelsessortering baserer sig på en algoritme hvor en del af data er sorteret (den venstre del i figuren nedenfor). Man finder så det mindste element i den usorterede del og ”flytter ned” som nyt sidste element i den sorterede del. Denne flytning kan nemt implementeres ved at lade det element der skal flyttes bytte plads med det element der allerede står på den plads. Implementér en metode </w:t>
      </w:r>
      <w:r w:rsidRPr="00D75128">
        <w:rPr>
          <w:rFonts w:ascii="Consolas" w:hAnsi="Consolas" w:cs="Consolas"/>
          <w:noProof/>
          <w:color w:val="FF0000"/>
          <w:szCs w:val="19"/>
        </w:rPr>
        <w:t>Swap()</w:t>
      </w:r>
      <w:r w:rsidRPr="00D75128">
        <w:rPr>
          <w:color w:val="FF0000"/>
        </w:rPr>
        <w:t xml:space="preserve"> som kan bytte plads på to elementer i dit array/din liste.</w:t>
      </w:r>
    </w:p>
    <w:p w14:paraId="30366D1D" w14:textId="77777777" w:rsidR="00117901" w:rsidRPr="00D75128" w:rsidRDefault="00117901" w:rsidP="00117901">
      <w:pPr>
        <w:keepNext/>
        <w:rPr>
          <w:color w:val="FF0000"/>
        </w:rPr>
      </w:pPr>
      <w:r w:rsidRPr="00D75128">
        <w:rPr>
          <w:color w:val="FF0000"/>
        </w:rPr>
        <w:lastRenderedPageBreak/>
        <w:t xml:space="preserve">I praksis bytter man det mindste element i den usorterede del med det element der står først i den </w:t>
      </w:r>
      <w:r w:rsidRPr="004D1A42">
        <w:rPr>
          <w:color w:val="FF0000"/>
          <w:u w:val="single"/>
        </w:rPr>
        <w:t>usorterede</w:t>
      </w:r>
      <w:r w:rsidRPr="00D75128">
        <w:rPr>
          <w:color w:val="FF0000"/>
        </w:rPr>
        <w:t xml:space="preserve"> del. Nu kan vi udvide det sorterede område med det nye element som vi har flyttet på plads.</w:t>
      </w:r>
    </w:p>
    <w:p w14:paraId="3304BB31" w14:textId="77777777" w:rsidR="00117901" w:rsidRPr="00D75128" w:rsidRDefault="00117901" w:rsidP="00361181">
      <w:pPr>
        <w:keepNext/>
        <w:ind w:left="1134" w:right="1134"/>
        <w:rPr>
          <w:color w:val="FF0000"/>
        </w:rPr>
      </w:pPr>
      <w:r w:rsidRPr="00D75128">
        <w:rPr>
          <w:noProof/>
          <w:color w:val="FF0000"/>
        </w:rPr>
        <w:drawing>
          <wp:inline distT="0" distB="0" distL="0" distR="0" wp14:anchorId="58564344" wp14:editId="501C4F26">
            <wp:extent cx="1785668" cy="914262"/>
            <wp:effectExtent l="19050" t="19050" r="24130" b="1968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653" cy="938318"/>
                    </a:xfrm>
                    <a:prstGeom prst="rect">
                      <a:avLst/>
                    </a:prstGeom>
                    <a:ln w="12696" cmpd="sng">
                      <a:solidFill>
                        <a:srgbClr val="3D603F"/>
                      </a:solidFill>
                      <a:prstDash val="solid"/>
                    </a:ln>
                  </pic:spPr>
                </pic:pic>
              </a:graphicData>
            </a:graphic>
          </wp:inline>
        </w:drawing>
      </w:r>
    </w:p>
    <w:p w14:paraId="578E0F7B" w14:textId="10A142AB" w:rsidR="00117901" w:rsidRPr="00D75128" w:rsidRDefault="00117901" w:rsidP="00117901">
      <w:pPr>
        <w:spacing w:before="120"/>
        <w:ind w:right="1134"/>
        <w:rPr>
          <w:color w:val="FF0000"/>
        </w:rPr>
      </w:pPr>
      <w:r w:rsidRPr="00D75128">
        <w:rPr>
          <w:color w:val="FF0000"/>
        </w:rPr>
        <w:t>Denne proces fortsætter indtil den usorterede del er tom.</w:t>
      </w:r>
    </w:p>
    <w:p w14:paraId="158757A4" w14:textId="48843135" w:rsidR="00F114E7" w:rsidRPr="00D75128" w:rsidRDefault="00F114E7" w:rsidP="00117901">
      <w:pPr>
        <w:spacing w:before="120"/>
        <w:ind w:right="1134"/>
        <w:rPr>
          <w:color w:val="FF0000"/>
        </w:rPr>
      </w:pPr>
      <w:r w:rsidRPr="00D75128">
        <w:rPr>
          <w:color w:val="FF0000"/>
        </w:rPr>
        <w:t xml:space="preserve">Se eventuelt </w:t>
      </w:r>
      <w:hyperlink r:id="rId29" w:history="1">
        <w:r w:rsidRPr="00D75128">
          <w:rPr>
            <w:rStyle w:val="Hyperlink"/>
            <w:color w:val="FF0000"/>
          </w:rPr>
          <w:t>denne video</w:t>
        </w:r>
      </w:hyperlink>
      <w:r w:rsidRPr="00D75128">
        <w:rPr>
          <w:color w:val="FF0000"/>
        </w:rPr>
        <w:t xml:space="preserve"> for e</w:t>
      </w:r>
      <w:r w:rsidR="00AF04A4" w:rsidRPr="00D75128">
        <w:rPr>
          <w:color w:val="FF0000"/>
        </w:rPr>
        <w:t>t</w:t>
      </w:r>
      <w:r w:rsidRPr="00D75128">
        <w:rPr>
          <w:color w:val="FF0000"/>
        </w:rPr>
        <w:t xml:space="preserve"> </w:t>
      </w:r>
      <w:r w:rsidR="00AF04A4" w:rsidRPr="00D75128">
        <w:rPr>
          <w:color w:val="FF0000"/>
        </w:rPr>
        <w:t>konkret eksempel på implementation af udvælgelsessortering.</w:t>
      </w:r>
    </w:p>
    <w:p w14:paraId="7FF4C2DD" w14:textId="77777777" w:rsidR="00117901" w:rsidRPr="00225E43" w:rsidRDefault="00117901" w:rsidP="00117901">
      <w:pPr>
        <w:pStyle w:val="Overskrift3"/>
        <w:spacing w:before="120"/>
        <w:rPr>
          <w:color w:val="FF0000"/>
        </w:rPr>
      </w:pPr>
      <w:bookmarkStart w:id="46" w:name="_Toc87523643"/>
      <w:r w:rsidRPr="00225E43">
        <w:rPr>
          <w:color w:val="FF0000"/>
        </w:rPr>
        <w:t>Opgave</w:t>
      </w:r>
      <w:bookmarkEnd w:id="46"/>
    </w:p>
    <w:p w14:paraId="6BE488AD" w14:textId="11E30ED7" w:rsidR="00117901" w:rsidRDefault="00117901" w:rsidP="00117901">
      <w:pPr>
        <w:rPr>
          <w:color w:val="FF0000"/>
        </w:rPr>
      </w:pPr>
      <w:r w:rsidRPr="00225E43">
        <w:rPr>
          <w:color w:val="FF0000"/>
        </w:rPr>
        <w:t xml:space="preserve">Implementér et program der kan sortere en </w:t>
      </w:r>
      <w:proofErr w:type="gramStart"/>
      <w:r w:rsidR="00795A81" w:rsidRPr="00225E43">
        <w:rPr>
          <w:color w:val="FF0000"/>
        </w:rPr>
        <w:t>mængde</w:t>
      </w:r>
      <w:r w:rsidR="00795A81">
        <w:rPr>
          <w:color w:val="FF0000"/>
        </w:rPr>
        <w:t xml:space="preserve"> </w:t>
      </w:r>
      <w:r w:rsidR="00795A81" w:rsidRPr="00225E43">
        <w:rPr>
          <w:color w:val="FF0000"/>
        </w:rPr>
        <w:t>tal</w:t>
      </w:r>
      <w:proofErr w:type="gramEnd"/>
      <w:r w:rsidRPr="00225E43">
        <w:rPr>
          <w:color w:val="FF0000"/>
        </w:rPr>
        <w:t xml:space="preserve"> ved hjælp af udvælgelsessortering.</w:t>
      </w:r>
    </w:p>
    <w:p w14:paraId="3423813B" w14:textId="68CA22CC" w:rsidR="00826FE5" w:rsidRPr="008A6158" w:rsidRDefault="00826FE5" w:rsidP="00826FE5">
      <w:pPr>
        <w:pStyle w:val="Overskrift3"/>
        <w:rPr>
          <w:color w:val="FF0000"/>
        </w:rPr>
      </w:pPr>
      <w:r w:rsidRPr="008A6158">
        <w:rPr>
          <w:color w:val="FF0000"/>
        </w:rPr>
        <w:t>Tidskompleksitet</w:t>
      </w:r>
    </w:p>
    <w:p w14:paraId="2DA5D2EA" w14:textId="0CC47E70" w:rsidR="00826FE5" w:rsidRPr="008A6158" w:rsidRDefault="00826FE5" w:rsidP="00826FE5">
      <w:pPr>
        <w:rPr>
          <w:color w:val="FF0000"/>
        </w:rPr>
      </w:pPr>
      <w:r w:rsidRPr="008A6158">
        <w:rPr>
          <w:color w:val="FF0000"/>
        </w:rPr>
        <w:t>Hvis vi øger antallet af elementer der skal sorteres med 1, så voksers tidsforbrug med O(n).</w:t>
      </w:r>
    </w:p>
    <w:p w14:paraId="72E03D78" w14:textId="3821E9D5" w:rsidR="00826FE5" w:rsidRPr="008A6158" w:rsidRDefault="00826FE5" w:rsidP="00826FE5">
      <w:pPr>
        <w:rPr>
          <w:color w:val="FF0000"/>
        </w:rPr>
      </w:pPr>
      <w:r w:rsidRPr="008A6158">
        <w:rPr>
          <w:color w:val="FF0000"/>
        </w:rPr>
        <w:t>Hvis vi øger antallet af elementer der skal sorteres med n, so vokser tidsforbruget med n*O(n) -&gt; O(n</w:t>
      </w:r>
      <w:r w:rsidRPr="008A6158">
        <w:rPr>
          <w:color w:val="FF0000"/>
          <w:vertAlign w:val="superscript"/>
        </w:rPr>
        <w:t>2</w:t>
      </w:r>
      <w:r w:rsidRPr="008A6158">
        <w:rPr>
          <w:color w:val="FF0000"/>
        </w:rPr>
        <w:t>).</w:t>
      </w:r>
    </w:p>
    <w:p w14:paraId="395C405F" w14:textId="77777777" w:rsidR="00117901" w:rsidRPr="00165302" w:rsidRDefault="00117901" w:rsidP="00117901">
      <w:pPr>
        <w:pStyle w:val="Overskrift3"/>
        <w:spacing w:before="120"/>
        <w:rPr>
          <w:color w:val="FF0000"/>
        </w:rPr>
      </w:pPr>
      <w:bookmarkStart w:id="47" w:name="_Toc87523644"/>
      <w:r w:rsidRPr="00165302">
        <w:rPr>
          <w:color w:val="FF0000"/>
        </w:rPr>
        <w:t>Indsættelsessortering</w:t>
      </w:r>
      <w:bookmarkEnd w:id="47"/>
    </w:p>
    <w:p w14:paraId="231E492A" w14:textId="7587A309" w:rsidR="00117901" w:rsidRPr="00165302" w:rsidRDefault="00117901" w:rsidP="00117901">
      <w:pPr>
        <w:rPr>
          <w:color w:val="FF0000"/>
        </w:rPr>
      </w:pPr>
      <w:r w:rsidRPr="00165302">
        <w:rPr>
          <w:color w:val="FF0000"/>
        </w:rPr>
        <w:t xml:space="preserve">Indsættelsessortering minder en del om udvælgelsessortering. Vi har samme opdeling i en sorteret del og en usorteret del. </w:t>
      </w:r>
    </w:p>
    <w:p w14:paraId="5BE9A321" w14:textId="77777777" w:rsidR="00117901" w:rsidRPr="00165302" w:rsidRDefault="00117901" w:rsidP="00117901">
      <w:pPr>
        <w:rPr>
          <w:color w:val="FF0000"/>
        </w:rPr>
      </w:pPr>
      <w:r w:rsidRPr="00165302">
        <w:rPr>
          <w:color w:val="FF0000"/>
        </w:rPr>
        <w:t>Processen er dog lidt anderledes. Har tages det første element i den usorterede del og flyttes på plads i den sorterede del. Dette kan nemt gøres ved at swappe indtil elementet er på plads. Når elementet er på plads, er den sorterede del vokset med ét element og den usorterede er blevet ét element mindre.</w:t>
      </w:r>
    </w:p>
    <w:p w14:paraId="2D23FEC8" w14:textId="77777777" w:rsidR="00117901" w:rsidRPr="00165302" w:rsidRDefault="00117901" w:rsidP="00361181">
      <w:pPr>
        <w:keepNext/>
        <w:ind w:left="1134" w:right="1134"/>
        <w:rPr>
          <w:color w:val="FF0000"/>
        </w:rPr>
      </w:pPr>
      <w:r w:rsidRPr="00165302">
        <w:rPr>
          <w:noProof/>
          <w:color w:val="FF0000"/>
        </w:rPr>
        <w:drawing>
          <wp:inline distT="0" distB="0" distL="0" distR="0" wp14:anchorId="655EEC7A" wp14:editId="7B0D12E9">
            <wp:extent cx="1819636" cy="931653"/>
            <wp:effectExtent l="19050" t="19050" r="28575" b="2095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58F217AB" w14:textId="77777777" w:rsidR="00117901" w:rsidRPr="00165302" w:rsidRDefault="00117901" w:rsidP="00117901">
      <w:pPr>
        <w:ind w:right="1134"/>
        <w:rPr>
          <w:color w:val="FF0000"/>
        </w:rPr>
      </w:pPr>
      <w:r w:rsidRPr="00165302">
        <w:rPr>
          <w:color w:val="FF0000"/>
        </w:rPr>
        <w:t>Denne proces fortsætter indtil den usorterede del er tom.</w:t>
      </w:r>
    </w:p>
    <w:p w14:paraId="5A82F33B" w14:textId="77777777" w:rsidR="00117901" w:rsidRPr="00165302" w:rsidRDefault="00117901" w:rsidP="00117901">
      <w:pPr>
        <w:pStyle w:val="Overskrift3"/>
        <w:spacing w:before="120"/>
        <w:rPr>
          <w:color w:val="FF0000"/>
        </w:rPr>
      </w:pPr>
      <w:bookmarkStart w:id="48" w:name="_Toc87523645"/>
      <w:r w:rsidRPr="00165302">
        <w:rPr>
          <w:color w:val="FF0000"/>
        </w:rPr>
        <w:t>Opgave</w:t>
      </w:r>
      <w:bookmarkEnd w:id="48"/>
    </w:p>
    <w:p w14:paraId="36707BDA" w14:textId="2AA69EC9" w:rsidR="00117901" w:rsidRPr="00165302" w:rsidRDefault="00117901" w:rsidP="007F0CEF">
      <w:pPr>
        <w:rPr>
          <w:color w:val="FF0000"/>
        </w:rPr>
      </w:pPr>
      <w:r w:rsidRPr="00165302">
        <w:rPr>
          <w:color w:val="FF0000"/>
        </w:rPr>
        <w:t>Implementér et program der kan sortere en mængde tal ved hjælp af indsættelsessortering.</w:t>
      </w:r>
    </w:p>
    <w:p w14:paraId="383374D9" w14:textId="0AC09A70" w:rsidR="00115F01" w:rsidRPr="00670325" w:rsidRDefault="00115F01" w:rsidP="00115F01">
      <w:pPr>
        <w:pStyle w:val="Overskrift3"/>
        <w:rPr>
          <w:color w:val="FF0000"/>
        </w:rPr>
      </w:pPr>
      <w:bookmarkStart w:id="49" w:name="_Toc87523646"/>
      <w:r w:rsidRPr="00670325">
        <w:rPr>
          <w:color w:val="FF0000"/>
          <w:lang w:val="en-US"/>
        </w:rPr>
        <w:t>Bubble</w:t>
      </w:r>
      <w:r w:rsidRPr="00670325">
        <w:rPr>
          <w:color w:val="FF0000"/>
        </w:rPr>
        <w:t xml:space="preserve"> sort</w:t>
      </w:r>
      <w:bookmarkEnd w:id="49"/>
    </w:p>
    <w:p w14:paraId="76291565" w14:textId="3B508A07" w:rsidR="00115F01" w:rsidRPr="00670325" w:rsidRDefault="00115F01" w:rsidP="00115F01">
      <w:pPr>
        <w:rPr>
          <w:color w:val="FF0000"/>
        </w:rPr>
      </w:pPr>
      <w:r w:rsidRPr="00670325">
        <w:rPr>
          <w:color w:val="FF0000"/>
        </w:rPr>
        <w:t xml:space="preserve">De fleste programmører har hørt om </w:t>
      </w:r>
      <w:r w:rsidRPr="00670325">
        <w:rPr>
          <w:color w:val="FF0000"/>
          <w:lang w:val="en-US"/>
        </w:rPr>
        <w:t>bubble</w:t>
      </w:r>
      <w:r w:rsidRPr="00670325">
        <w:rPr>
          <w:color w:val="FF0000"/>
        </w:rPr>
        <w:t xml:space="preserve"> sort, og de har sikkert også hørt at det ikke er nogen hurtig sorteringsmetode. Den er ikke helt så intuitiv nem at forstå som indsættelses- og udvælgelsessortering</w:t>
      </w:r>
      <w:r w:rsidR="002B437F" w:rsidRPr="00670325">
        <w:rPr>
          <w:color w:val="FF0000"/>
        </w:rPr>
        <w:t>, men den er ret nem at implementere.</w:t>
      </w:r>
    </w:p>
    <w:p w14:paraId="1BCBF5A7" w14:textId="762035C4" w:rsidR="002B437F" w:rsidRPr="00670325" w:rsidRDefault="002B437F" w:rsidP="00115F01">
      <w:pPr>
        <w:rPr>
          <w:color w:val="FF0000"/>
        </w:rPr>
      </w:pPr>
      <w:r w:rsidRPr="00670325">
        <w:rPr>
          <w:color w:val="FF0000"/>
        </w:rPr>
        <w:t>Metoden er at gennemløbe alle elementer og bytte alle naboelementer der står i forkert orden. Ved hvert gennemløb vil man få det mindste element i den usorterede del helt til venstre. Det vi sige at vi i næste gennemløb kan undlade at håndtere dette element.</w:t>
      </w:r>
    </w:p>
    <w:p w14:paraId="4CBB9072" w14:textId="46D18A6A" w:rsidR="002B437F" w:rsidRPr="00670325" w:rsidRDefault="002B437F" w:rsidP="002B437F">
      <w:pPr>
        <w:ind w:left="1134" w:right="1134"/>
        <w:rPr>
          <w:color w:val="FF0000"/>
        </w:rPr>
      </w:pPr>
      <w:r w:rsidRPr="00670325">
        <w:rPr>
          <w:noProof/>
          <w:color w:val="FF0000"/>
        </w:rPr>
        <w:drawing>
          <wp:inline distT="0" distB="0" distL="0" distR="0" wp14:anchorId="6FB7D8F3" wp14:editId="7B0AD750">
            <wp:extent cx="1819636" cy="931653"/>
            <wp:effectExtent l="19050" t="19050" r="28575" b="2095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20E818F6" w14:textId="5FE27A5E" w:rsidR="002B437F" w:rsidRPr="00670325" w:rsidRDefault="002B437F" w:rsidP="00115F01">
      <w:pPr>
        <w:rPr>
          <w:color w:val="FF0000"/>
        </w:rPr>
      </w:pPr>
      <w:r w:rsidRPr="00670325">
        <w:rPr>
          <w:color w:val="FF0000"/>
        </w:rPr>
        <w:lastRenderedPageBreak/>
        <w:t xml:space="preserve">Alt i alt minder </w:t>
      </w:r>
      <w:r w:rsidRPr="00670325">
        <w:rPr>
          <w:color w:val="FF0000"/>
          <w:lang w:val="en-US"/>
        </w:rPr>
        <w:t>bubble</w:t>
      </w:r>
      <w:r w:rsidRPr="00670325">
        <w:rPr>
          <w:color w:val="FF0000"/>
        </w:rPr>
        <w:t xml:space="preserve"> sort altså en del om udvælgelsessortering</w:t>
      </w:r>
      <w:r w:rsidR="00F90577" w:rsidRPr="00670325">
        <w:rPr>
          <w:color w:val="FF0000"/>
        </w:rPr>
        <w:t xml:space="preserve"> fordi det mindste (eller største afhængigt af om sorteringen er i stigende eller faldende orden) element efter hvert gennemløb er blevet placeret korrekt</w:t>
      </w:r>
      <w:r w:rsidRPr="00670325">
        <w:rPr>
          <w:color w:val="FF0000"/>
        </w:rPr>
        <w:t>.</w:t>
      </w:r>
    </w:p>
    <w:p w14:paraId="7619A1EB" w14:textId="6215F6B7" w:rsidR="002B437F" w:rsidRPr="00670325" w:rsidRDefault="002B437F" w:rsidP="00115F01">
      <w:pPr>
        <w:rPr>
          <w:color w:val="FF0000"/>
        </w:rPr>
      </w:pPr>
      <w:r w:rsidRPr="00670325">
        <w:rPr>
          <w:color w:val="FF0000"/>
        </w:rPr>
        <w:t xml:space="preserve">Se </w:t>
      </w:r>
      <w:hyperlink r:id="rId30" w:history="1">
        <w:r w:rsidRPr="00670325">
          <w:rPr>
            <w:rStyle w:val="Hyperlink"/>
            <w:color w:val="FF0000"/>
          </w:rPr>
          <w:t>Wikipedia</w:t>
        </w:r>
      </w:hyperlink>
      <w:r w:rsidRPr="00670325">
        <w:rPr>
          <w:color w:val="FF0000"/>
        </w:rPr>
        <w:t xml:space="preserve"> for en lidt grundigere forklaring.</w:t>
      </w:r>
    </w:p>
    <w:p w14:paraId="504C686B" w14:textId="3A666032" w:rsidR="002B437F" w:rsidRPr="00670325" w:rsidRDefault="002B437F" w:rsidP="002B437F">
      <w:pPr>
        <w:pStyle w:val="Overskrift3"/>
        <w:rPr>
          <w:color w:val="FF0000"/>
        </w:rPr>
      </w:pPr>
      <w:bookmarkStart w:id="50" w:name="_Toc87523647"/>
      <w:r w:rsidRPr="00670325">
        <w:rPr>
          <w:color w:val="FF0000"/>
        </w:rPr>
        <w:t>Opgave</w:t>
      </w:r>
      <w:bookmarkEnd w:id="50"/>
    </w:p>
    <w:p w14:paraId="04852BF2" w14:textId="4AFE139B" w:rsidR="002B437F" w:rsidRPr="00670325" w:rsidRDefault="002B437F" w:rsidP="002B437F">
      <w:pPr>
        <w:rPr>
          <w:color w:val="FF0000"/>
        </w:rPr>
      </w:pPr>
      <w:r w:rsidRPr="00670325">
        <w:rPr>
          <w:color w:val="FF0000"/>
        </w:rPr>
        <w:t xml:space="preserve">Implementér et program der kan sortere en mængde tal ved hjælp af </w:t>
      </w:r>
      <w:r w:rsidRPr="00670325">
        <w:rPr>
          <w:color w:val="FF0000"/>
          <w:lang w:val="en-US"/>
        </w:rPr>
        <w:t>bubble</w:t>
      </w:r>
      <w:r w:rsidRPr="00670325">
        <w:rPr>
          <w:color w:val="FF0000"/>
        </w:rPr>
        <w:t xml:space="preserve"> sort metoden.</w:t>
      </w:r>
    </w:p>
    <w:p w14:paraId="2A279C6D" w14:textId="03E055E8" w:rsidR="002B437F" w:rsidRPr="0056136D" w:rsidRDefault="002B437F" w:rsidP="002B437F">
      <w:pPr>
        <w:pStyle w:val="Overskrift3"/>
        <w:rPr>
          <w:color w:val="FF0000"/>
        </w:rPr>
      </w:pPr>
      <w:bookmarkStart w:id="51" w:name="_Toc87523648"/>
      <w:r w:rsidRPr="0056136D">
        <w:rPr>
          <w:color w:val="FF0000"/>
        </w:rPr>
        <w:t>Opgave</w:t>
      </w:r>
      <w:bookmarkEnd w:id="51"/>
    </w:p>
    <w:p w14:paraId="5C6502C1" w14:textId="7F628EB1" w:rsidR="002B437F" w:rsidRPr="0056136D" w:rsidRDefault="002B437F" w:rsidP="00115F01">
      <w:pPr>
        <w:rPr>
          <w:rFonts w:ascii="Consolas" w:hAnsi="Consolas" w:cs="Consolas"/>
          <w:color w:val="FF0000"/>
          <w:sz w:val="19"/>
          <w:szCs w:val="19"/>
        </w:rPr>
      </w:pPr>
      <w:r w:rsidRPr="0056136D">
        <w:rPr>
          <w:color w:val="FF0000"/>
        </w:rPr>
        <w:t xml:space="preserve">Gør dine sorteringsmetoder generiske, dvs. man skal kunne sortere arrays (eller lister) af alle sorterbare typer (dem der implementerer </w:t>
      </w:r>
      <w:r w:rsidRPr="0056136D">
        <w:rPr>
          <w:rFonts w:ascii="Consolas" w:hAnsi="Consolas" w:cs="Consolas"/>
          <w:noProof/>
          <w:color w:val="FF0000"/>
          <w:szCs w:val="19"/>
        </w:rPr>
        <w:t>IComparable</w:t>
      </w:r>
      <w:r w:rsidRPr="0056136D">
        <w:rPr>
          <w:rFonts w:ascii="Consolas" w:hAnsi="Consolas" w:cs="Consolas"/>
          <w:color w:val="FF0000"/>
          <w:sz w:val="19"/>
          <w:szCs w:val="19"/>
        </w:rPr>
        <w:t>).</w:t>
      </w:r>
    </w:p>
    <w:p w14:paraId="144C2666" w14:textId="6A88F912" w:rsidR="00117901" w:rsidRPr="00796BE1" w:rsidRDefault="000B0E61" w:rsidP="00117901">
      <w:pPr>
        <w:pStyle w:val="Overskrift2"/>
        <w:numPr>
          <w:ilvl w:val="1"/>
          <w:numId w:val="1"/>
        </w:numPr>
        <w:spacing w:before="240" w:after="120"/>
        <w:ind w:left="431" w:hanging="431"/>
        <w:rPr>
          <w:color w:val="FF0000"/>
        </w:rPr>
      </w:pPr>
      <w:bookmarkStart w:id="52" w:name="_Toc87523649"/>
      <w:r w:rsidRPr="00796BE1">
        <w:rPr>
          <w:color w:val="FF0000"/>
        </w:rPr>
        <w:t xml:space="preserve">Optimeret sortering </w:t>
      </w:r>
      <w:r w:rsidR="007C7C42" w:rsidRPr="00796BE1">
        <w:rPr>
          <w:color w:val="FF0000"/>
        </w:rPr>
        <w:t>(</w:t>
      </w:r>
      <m:oMath>
        <m:r>
          <w:rPr>
            <w:rFonts w:ascii="Cambria Math" w:hAnsi="Cambria Math"/>
            <w:color w:val="FF0000"/>
          </w:rPr>
          <m:t>O(n·</m:t>
        </m:r>
        <m:r>
          <m:rPr>
            <m:sty m:val="p"/>
          </m:rPr>
          <w:rPr>
            <w:rFonts w:ascii="Cambria Math" w:hAnsi="Cambria Math"/>
            <w:color w:val="FF0000"/>
          </w:rPr>
          <m:t>log⁡</m:t>
        </m:r>
        <m:r>
          <w:rPr>
            <w:rFonts w:ascii="Cambria Math" w:hAnsi="Cambria Math"/>
            <w:color w:val="FF0000"/>
          </w:rPr>
          <m:t>(n))</m:t>
        </m:r>
      </m:oMath>
      <w:r w:rsidR="007C7C42" w:rsidRPr="00796BE1">
        <w:rPr>
          <w:color w:val="FF0000"/>
        </w:rPr>
        <w:t>)</w:t>
      </w:r>
      <w:bookmarkEnd w:id="52"/>
    </w:p>
    <w:p w14:paraId="7D69D9DE" w14:textId="555B40CB" w:rsidR="00ED033B" w:rsidRPr="00796BE1" w:rsidRDefault="00117901" w:rsidP="00ED033B">
      <w:pPr>
        <w:rPr>
          <w:color w:val="FF0000"/>
        </w:rPr>
      </w:pPr>
      <w:r w:rsidRPr="00796BE1">
        <w:rPr>
          <w:color w:val="FF0000"/>
        </w:rPr>
        <w:t xml:space="preserve">Ved store datamængder vokser den tid det tager at sortere ret hurtigt. De to algoritmer indsættelsessortering og udvælgelsessortering har en udførselstid af størrelsesorden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96BE1">
        <w:rPr>
          <w:color w:val="FF0000"/>
        </w:rPr>
        <w:t>, hvor n er antallet af elementer der skal sorteres.</w:t>
      </w:r>
      <w:r w:rsidR="00ED033B" w:rsidRPr="00796BE1">
        <w:rPr>
          <w:color w:val="FF0000"/>
        </w:rPr>
        <w:t xml:space="preserve"> </w:t>
      </w:r>
      <w:r w:rsidR="00164F36" w:rsidRPr="00796BE1">
        <w:rPr>
          <w:color w:val="FF0000"/>
        </w:rPr>
        <w:t xml:space="preserve">Det hænger sammen med at vi skal sammenligne </w:t>
      </w:r>
      <w:r w:rsidR="00ED033B" w:rsidRPr="00796BE1">
        <w:rPr>
          <w:color w:val="FF0000"/>
        </w:rPr>
        <w:t>hvert element med alle</w:t>
      </w:r>
      <w:r w:rsidR="00ED033B" w:rsidRPr="00796BE1">
        <w:rPr>
          <w:rStyle w:val="Fodnotehenvisning"/>
          <w:color w:val="FF0000"/>
        </w:rPr>
        <w:footnoteReference w:id="5"/>
      </w:r>
      <w:r w:rsidR="00ED033B" w:rsidRPr="00796BE1">
        <w:rPr>
          <w:color w:val="FF0000"/>
        </w:rPr>
        <w:t xml:space="preserve"> andre elementer for at finde elementets rette position. Man kan også se på det sådan </w:t>
      </w:r>
      <w:r w:rsidRPr="00796BE1">
        <w:rPr>
          <w:color w:val="FF0000"/>
        </w:rPr>
        <w:t>at hvis vi tilføjer ét element</w:t>
      </w:r>
      <w:r w:rsidR="00ED033B" w:rsidRPr="00796BE1">
        <w:rPr>
          <w:color w:val="FF0000"/>
        </w:rPr>
        <w:t xml:space="preserve"> til antallet af elementer der skal sorteres</w:t>
      </w:r>
      <w:r w:rsidRPr="00796BE1">
        <w:rPr>
          <w:color w:val="FF0000"/>
        </w:rPr>
        <w:t xml:space="preserve">, så vokser tiden for sortering med </w:t>
      </w:r>
      <m:oMath>
        <m:r>
          <w:rPr>
            <w:rFonts w:ascii="Cambria Math" w:hAnsi="Cambria Math"/>
            <w:color w:val="FF0000"/>
          </w:rPr>
          <m:t>n</m:t>
        </m:r>
      </m:oMath>
      <w:r w:rsidR="00ED033B" w:rsidRPr="00796BE1">
        <w:rPr>
          <w:rFonts w:eastAsiaTheme="minorEastAsia"/>
          <w:color w:val="FF0000"/>
        </w:rPr>
        <w:t xml:space="preserve"> fordi dette element potentielt skal sammenlignes med alle elementer</w:t>
      </w:r>
      <w:r w:rsidRPr="00796BE1">
        <w:rPr>
          <w:color w:val="FF0000"/>
        </w:rPr>
        <w:t xml:space="preserve">. </w:t>
      </w:r>
    </w:p>
    <w:p w14:paraId="21BBC4D7" w14:textId="74DDB788" w:rsidR="00117901" w:rsidRPr="00796BE1" w:rsidRDefault="00117901" w:rsidP="00ED033B">
      <w:pPr>
        <w:rPr>
          <w:color w:val="FF0000"/>
        </w:rPr>
      </w:pPr>
      <w:r w:rsidRPr="00796BE1">
        <w:rPr>
          <w:color w:val="FF0000"/>
        </w:rPr>
        <w:t xml:space="preserve">Det er altså ret dyrt at sortere store datamængder med </w:t>
      </w:r>
      <m:oMath>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oMath>
      <w:r w:rsidRPr="00796BE1">
        <w:rPr>
          <w:color w:val="FF0000"/>
        </w:rPr>
        <w:t>-algoritmer.</w:t>
      </w:r>
      <w:r w:rsidR="00ED033B" w:rsidRPr="00796BE1">
        <w:rPr>
          <w:color w:val="FF0000"/>
        </w:rPr>
        <w:t xml:space="preserve"> Det kan man overbevise sig om ved at betragte graferne i afsnittene </w:t>
      </w:r>
      <w:r w:rsidR="00ED033B" w:rsidRPr="00796BE1">
        <w:rPr>
          <w:color w:val="FF0000"/>
        </w:rPr>
        <w:fldChar w:fldCharType="begin"/>
      </w:r>
      <w:r w:rsidR="00ED033B" w:rsidRPr="00796BE1">
        <w:rPr>
          <w:color w:val="FF0000"/>
        </w:rPr>
        <w:instrText xml:space="preserve"> REF _Ref51833019 \r \h </w:instrText>
      </w:r>
      <w:r w:rsidR="00ED033B" w:rsidRPr="00796BE1">
        <w:rPr>
          <w:color w:val="FF0000"/>
        </w:rPr>
      </w:r>
      <w:r w:rsidR="00ED033B" w:rsidRPr="00796BE1">
        <w:rPr>
          <w:color w:val="FF0000"/>
        </w:rPr>
        <w:fldChar w:fldCharType="separate"/>
      </w:r>
      <w:r w:rsidR="001D7926" w:rsidRPr="00796BE1">
        <w:rPr>
          <w:color w:val="FF0000"/>
        </w:rPr>
        <w:t>3.3</w:t>
      </w:r>
      <w:r w:rsidR="00ED033B" w:rsidRPr="00796BE1">
        <w:rPr>
          <w:color w:val="FF0000"/>
        </w:rPr>
        <w:fldChar w:fldCharType="end"/>
      </w:r>
      <w:r w:rsidR="00ED033B" w:rsidRPr="00796BE1">
        <w:rPr>
          <w:color w:val="FF0000"/>
        </w:rPr>
        <w:t xml:space="preserve"> og </w:t>
      </w:r>
      <w:r w:rsidR="00ED033B" w:rsidRPr="00796BE1">
        <w:rPr>
          <w:color w:val="FF0000"/>
        </w:rPr>
        <w:fldChar w:fldCharType="begin"/>
      </w:r>
      <w:r w:rsidR="00ED033B" w:rsidRPr="00796BE1">
        <w:rPr>
          <w:color w:val="FF0000"/>
        </w:rPr>
        <w:instrText xml:space="preserve"> REF _Ref51160267 \r \h </w:instrText>
      </w:r>
      <w:r w:rsidR="00ED033B" w:rsidRPr="00796BE1">
        <w:rPr>
          <w:color w:val="FF0000"/>
        </w:rPr>
      </w:r>
      <w:r w:rsidR="00ED033B" w:rsidRPr="00796BE1">
        <w:rPr>
          <w:color w:val="FF0000"/>
        </w:rPr>
        <w:fldChar w:fldCharType="separate"/>
      </w:r>
      <w:r w:rsidR="001D7926" w:rsidRPr="00796BE1">
        <w:rPr>
          <w:color w:val="FF0000"/>
        </w:rPr>
        <w:t>3.4</w:t>
      </w:r>
      <w:r w:rsidR="00ED033B" w:rsidRPr="00796BE1">
        <w:rPr>
          <w:color w:val="FF0000"/>
        </w:rPr>
        <w:fldChar w:fldCharType="end"/>
      </w:r>
      <w:r w:rsidR="00ED033B" w:rsidRPr="00796BE1">
        <w:rPr>
          <w:color w:val="FF0000"/>
        </w:rPr>
        <w:t xml:space="preserve">. I afsnit </w:t>
      </w:r>
      <w:r w:rsidR="00ED033B" w:rsidRPr="00796BE1">
        <w:rPr>
          <w:color w:val="FF0000"/>
        </w:rPr>
        <w:fldChar w:fldCharType="begin"/>
      </w:r>
      <w:r w:rsidR="00ED033B" w:rsidRPr="00796BE1">
        <w:rPr>
          <w:color w:val="FF0000"/>
        </w:rPr>
        <w:instrText xml:space="preserve"> REF _Ref51833067 \r \h </w:instrText>
      </w:r>
      <w:r w:rsidR="00ED033B" w:rsidRPr="00796BE1">
        <w:rPr>
          <w:color w:val="FF0000"/>
        </w:rPr>
      </w:r>
      <w:r w:rsidR="00ED033B" w:rsidRPr="00796BE1">
        <w:rPr>
          <w:color w:val="FF0000"/>
        </w:rPr>
        <w:fldChar w:fldCharType="separate"/>
      </w:r>
      <w:r w:rsidR="001D7926" w:rsidRPr="00796BE1">
        <w:rPr>
          <w:color w:val="FF0000"/>
        </w:rPr>
        <w:t>6</w:t>
      </w:r>
      <w:r w:rsidR="00ED033B" w:rsidRPr="00796BE1">
        <w:rPr>
          <w:color w:val="FF0000"/>
        </w:rPr>
        <w:fldChar w:fldCharType="end"/>
      </w:r>
      <w:r w:rsidR="00ED033B" w:rsidRPr="00796BE1">
        <w:rPr>
          <w:color w:val="FF0000"/>
        </w:rPr>
        <w:t xml:space="preserve"> skal vi måle tiderne det tager at køre de forskellige algoritmer, der kommer vi til at mærke forskellen på effektive og mindre effektive søgealgoritmer.</w:t>
      </w:r>
    </w:p>
    <w:p w14:paraId="3B7B42DF" w14:textId="77777777" w:rsidR="00117901" w:rsidRPr="00796BE1" w:rsidRDefault="00117901" w:rsidP="00117901">
      <w:pPr>
        <w:rPr>
          <w:color w:val="FF0000"/>
        </w:rPr>
      </w:pPr>
      <w:r w:rsidRPr="00796BE1">
        <w:rPr>
          <w:color w:val="FF0000"/>
        </w:rPr>
        <w:t xml:space="preserve">Der findes en del sorteringsalgoritmer der er såkaldt logaritmiske, det vil sige at de har en udførelsestid af størrelsesorden </w:t>
      </w:r>
      <m:oMath>
        <m:r>
          <w:rPr>
            <w:rFonts w:ascii="Cambria Math" w:hAnsi="Cambria Math"/>
            <w:color w:val="FF0000"/>
          </w:rPr>
          <m:t>n∙log(n)</m:t>
        </m:r>
      </m:oMath>
      <w:r w:rsidRPr="00796BE1">
        <w:rPr>
          <w:color w:val="FF0000"/>
        </w:rPr>
        <w:t xml:space="preserve">. Nogle af dem som gennemsnitlige tider, andre som </w:t>
      </w:r>
      <w:r w:rsidRPr="00796BE1">
        <w:rPr>
          <w:color w:val="FF0000"/>
          <w:lang w:val="en-US"/>
        </w:rPr>
        <w:t>worst case</w:t>
      </w:r>
      <w:r w:rsidRPr="00796BE1">
        <w:rPr>
          <w:color w:val="FF0000"/>
        </w:rPr>
        <w:t xml:space="preserve"> tider.</w:t>
      </w:r>
    </w:p>
    <w:p w14:paraId="02C14BE4" w14:textId="05B20E77" w:rsidR="00117901" w:rsidRPr="00E25DF7" w:rsidRDefault="00117901" w:rsidP="00117901">
      <w:pPr>
        <w:pStyle w:val="Overskrift3"/>
        <w:spacing w:before="120"/>
        <w:rPr>
          <w:color w:val="FF0000"/>
        </w:rPr>
      </w:pPr>
      <w:bookmarkStart w:id="53" w:name="_Toc87523650"/>
      <w:r w:rsidRPr="00E25DF7">
        <w:rPr>
          <w:color w:val="FF0000"/>
        </w:rPr>
        <w:t>Sortering ved hjælp af søgetræ</w:t>
      </w:r>
      <w:r w:rsidR="00EF5CAA" w:rsidRPr="00E25DF7">
        <w:rPr>
          <w:color w:val="FF0000"/>
        </w:rPr>
        <w:t xml:space="preserve"> (O(</w:t>
      </w:r>
      <w:r w:rsidR="00EF5CAA" w:rsidRPr="00E25DF7">
        <w:rPr>
          <w:noProof/>
          <w:color w:val="FF0000"/>
          <w:lang w:val="en-US"/>
        </w:rPr>
        <w:t>n</w:t>
      </w:r>
      <w:r w:rsidR="00EF5CAA" w:rsidRPr="00E25DF7">
        <w:rPr>
          <w:rFonts w:cstheme="majorHAnsi"/>
          <w:noProof/>
          <w:color w:val="FF0000"/>
          <w:lang w:val="en-US"/>
        </w:rPr>
        <w:t>∙</w:t>
      </w:r>
      <w:r w:rsidR="00EF5CAA" w:rsidRPr="00E25DF7">
        <w:rPr>
          <w:noProof/>
          <w:color w:val="FF0000"/>
          <w:lang w:val="en-US"/>
        </w:rPr>
        <w:t>log</w:t>
      </w:r>
      <w:r w:rsidR="00EF5CAA" w:rsidRPr="00E25DF7">
        <w:rPr>
          <w:color w:val="FF0000"/>
        </w:rPr>
        <w:t>(n</w:t>
      </w:r>
      <w:r w:rsidR="008D631C" w:rsidRPr="00E25DF7">
        <w:rPr>
          <w:color w:val="FF0000"/>
        </w:rPr>
        <w:t>)/O(n</w:t>
      </w:r>
      <w:r w:rsidR="008D631C" w:rsidRPr="00E25DF7">
        <w:rPr>
          <w:color w:val="FF0000"/>
          <w:vertAlign w:val="superscript"/>
        </w:rPr>
        <w:t>2</w:t>
      </w:r>
      <w:r w:rsidR="008D631C" w:rsidRPr="00E25DF7">
        <w:rPr>
          <w:color w:val="FF0000"/>
        </w:rPr>
        <w:t>))</w:t>
      </w:r>
      <w:bookmarkEnd w:id="53"/>
    </w:p>
    <w:p w14:paraId="4C892C5D" w14:textId="77777777" w:rsidR="00117901" w:rsidRPr="00E25DF7" w:rsidRDefault="00117901" w:rsidP="00117901">
      <w:pPr>
        <w:rPr>
          <w:color w:val="FF0000"/>
        </w:rPr>
      </w:pPr>
      <w:r w:rsidRPr="00E25DF7">
        <w:rPr>
          <w:color w:val="FF0000"/>
        </w:rPr>
        <w:t>Når man bruger et søgetræ til sortering skal man udføre følgende handlinger</w:t>
      </w:r>
    </w:p>
    <w:p w14:paraId="4577D104" w14:textId="77777777" w:rsidR="00117901" w:rsidRPr="00E25DF7" w:rsidRDefault="00117901" w:rsidP="00117901">
      <w:pPr>
        <w:pStyle w:val="Listeafsnit"/>
        <w:numPr>
          <w:ilvl w:val="0"/>
          <w:numId w:val="5"/>
        </w:numPr>
        <w:rPr>
          <w:color w:val="FF0000"/>
        </w:rPr>
      </w:pPr>
      <w:r w:rsidRPr="00E25DF7">
        <w:rPr>
          <w:color w:val="FF0000"/>
        </w:rPr>
        <w:t xml:space="preserve">Indsæt alle elementer i søgetræet. Da søgetræets dybde er af </w:t>
      </w:r>
      <w:r w:rsidRPr="00E25DF7">
        <w:rPr>
          <w:i/>
          <w:color w:val="FF0000"/>
        </w:rPr>
        <w:t>gennemsnitlig</w:t>
      </w:r>
      <w:r w:rsidRPr="00E25DF7">
        <w:rPr>
          <w:color w:val="FF0000"/>
        </w:rPr>
        <w:t xml:space="preserve"> størrelsesorden log(n) og indsættelse skal udføres for hvert element, bliver tidsforbruget for den totale indsættelse af størrelsesorden</w:t>
      </w:r>
      <w:r w:rsidRPr="00E25DF7">
        <w:rPr>
          <w:rFonts w:eastAsiaTheme="minorEastAsia"/>
          <w:color w:val="FF0000"/>
        </w:rPr>
        <w:t xml:space="preserve"> </w:t>
      </w:r>
      <m:oMath>
        <m:r>
          <w:rPr>
            <w:rFonts w:ascii="Cambria Math" w:hAnsi="Cambria Math"/>
            <w:color w:val="FF0000"/>
          </w:rPr>
          <m:t>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e>
        </m:func>
      </m:oMath>
      <w:r w:rsidRPr="00E25DF7">
        <w:rPr>
          <w:rFonts w:eastAsiaTheme="minorEastAsia"/>
          <w:color w:val="FF0000"/>
        </w:rPr>
        <w:t>.</w:t>
      </w:r>
    </w:p>
    <w:p w14:paraId="209A6025" w14:textId="77777777" w:rsidR="00117901" w:rsidRPr="00E25DF7" w:rsidRDefault="00117901" w:rsidP="00117901">
      <w:pPr>
        <w:pStyle w:val="Listeafsnit"/>
        <w:numPr>
          <w:ilvl w:val="0"/>
          <w:numId w:val="5"/>
        </w:numPr>
        <w:rPr>
          <w:color w:val="FF0000"/>
        </w:rPr>
      </w:pPr>
      <w:r w:rsidRPr="00E25DF7">
        <w:rPr>
          <w:color w:val="FF0000"/>
        </w:rPr>
        <w:t>Derefter skal alle elementer udskrives ved et gennemløb af træet. Da alle træets knuder besøges én gang, er dette af størrelsesorden</w:t>
      </w:r>
      <w:r w:rsidRPr="00E25DF7">
        <w:rPr>
          <w:rFonts w:eastAsiaTheme="minorEastAsia"/>
          <w:color w:val="FF0000"/>
        </w:rPr>
        <w:t xml:space="preserve"> </w:t>
      </w:r>
      <m:oMath>
        <m:r>
          <w:rPr>
            <w:rFonts w:ascii="Cambria Math" w:hAnsi="Cambria Math"/>
            <w:color w:val="FF0000"/>
          </w:rPr>
          <m:t>n</m:t>
        </m:r>
      </m:oMath>
      <w:r w:rsidRPr="00E25DF7">
        <w:rPr>
          <w:rFonts w:eastAsiaTheme="minorEastAsia"/>
          <w:color w:val="FF0000"/>
        </w:rPr>
        <w:t>.</w:t>
      </w:r>
    </w:p>
    <w:p w14:paraId="5D672F2D" w14:textId="6A84673F" w:rsidR="00117901" w:rsidRPr="00E25DF7" w:rsidRDefault="00117901" w:rsidP="00117901">
      <w:pPr>
        <w:spacing w:before="120"/>
        <w:rPr>
          <w:rFonts w:eastAsiaTheme="minorEastAsia"/>
          <w:color w:val="FF0000"/>
        </w:rPr>
      </w:pPr>
      <w:r w:rsidRPr="00E25DF7">
        <w:rPr>
          <w:color w:val="FF0000"/>
        </w:rPr>
        <w:t>Tallene skal i princippet lægges sammen</w:t>
      </w:r>
      <w:r w:rsidR="007C7C42" w:rsidRPr="00E25DF7">
        <w:rPr>
          <w:color w:val="FF0000"/>
        </w:rPr>
        <w:t>, så gennemløbet af søgetræet bliver mindre væsentlig i det samlede billede</w:t>
      </w:r>
      <w:r w:rsidRPr="00E25DF7">
        <w:rPr>
          <w:color w:val="FF0000"/>
        </w:rPr>
        <w:t xml:space="preserve"> – derfor vokser tidsforbruget i størrelsesorden </w:t>
      </w:r>
      <m:oMath>
        <m:r>
          <w:rPr>
            <w:rFonts w:ascii="Cambria Math" w:hAnsi="Cambria Math"/>
            <w:color w:val="FF0000"/>
          </w:rPr>
          <m:t>O(n∙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r>
              <w:rPr>
                <w:rFonts w:ascii="Cambria Math" w:hAnsi="Cambria Math"/>
                <w:color w:val="FF0000"/>
              </w:rPr>
              <m:t>)</m:t>
            </m:r>
          </m:e>
        </m:func>
      </m:oMath>
      <w:r w:rsidRPr="00E25DF7">
        <w:rPr>
          <w:rFonts w:eastAsiaTheme="minorEastAsia"/>
          <w:color w:val="FF0000"/>
        </w:rPr>
        <w:t xml:space="preserve"> når n bliver stor. Bemærk at sortering ved hjælp af søgetræ kun gennemsnitligt har en tidskompleksitet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Pr="00E25DF7">
        <w:rPr>
          <w:rFonts w:eastAsiaTheme="minorEastAsia"/>
          <w:color w:val="FF0000"/>
        </w:rPr>
        <w:t xml:space="preserve">, hvis søgetræet er dårligt balanceret bliver tidskompleksiteten i værste tilfælde </w:t>
      </w:r>
      <m:oMath>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Pr="00E25DF7">
        <w:rPr>
          <w:rFonts w:eastAsiaTheme="minorEastAsia"/>
          <w:color w:val="FF0000"/>
        </w:rPr>
        <w:t>.</w:t>
      </w:r>
    </w:p>
    <w:p w14:paraId="5A89B2FA" w14:textId="61B9FEB9" w:rsidR="00117901" w:rsidRPr="00065AF4" w:rsidRDefault="00117901" w:rsidP="00117901">
      <w:pPr>
        <w:pStyle w:val="Overskrift3"/>
        <w:spacing w:before="120"/>
        <w:rPr>
          <w:color w:val="FF0000"/>
        </w:rPr>
      </w:pPr>
      <w:bookmarkStart w:id="54" w:name="_Toc87523651"/>
      <w:r w:rsidRPr="00065AF4">
        <w:rPr>
          <w:color w:val="FF0000"/>
        </w:rPr>
        <w:t>Opgave</w:t>
      </w:r>
      <w:r w:rsidR="00BB3BC7" w:rsidRPr="00065AF4">
        <w:rPr>
          <w:color w:val="FF0000"/>
        </w:rPr>
        <w:t>:</w:t>
      </w:r>
      <w:r w:rsidRPr="00065AF4">
        <w:rPr>
          <w:color w:val="FF0000"/>
        </w:rPr>
        <w:t xml:space="preserve"> </w:t>
      </w:r>
      <w:r w:rsidR="00BB3BC7" w:rsidRPr="00065AF4">
        <w:rPr>
          <w:color w:val="FF0000"/>
        </w:rPr>
        <w:t>S</w:t>
      </w:r>
      <w:r w:rsidRPr="00065AF4">
        <w:rPr>
          <w:color w:val="FF0000"/>
        </w:rPr>
        <w:t>ortering med søgetræ</w:t>
      </w:r>
      <w:bookmarkEnd w:id="54"/>
    </w:p>
    <w:p w14:paraId="6FA414A8" w14:textId="3FF75AB4" w:rsidR="00117901" w:rsidRPr="00065AF4" w:rsidRDefault="00117901" w:rsidP="00117901">
      <w:pPr>
        <w:rPr>
          <w:color w:val="FF0000"/>
        </w:rPr>
      </w:pPr>
      <w:r w:rsidRPr="00065AF4">
        <w:rPr>
          <w:color w:val="FF0000"/>
        </w:rPr>
        <w:t xml:space="preserve">Konstruér et program der kan indsætte en række tal i et søgetræ og derefter hente dem ud i </w:t>
      </w:r>
      <w:r w:rsidR="006F6EE9" w:rsidRPr="00065AF4">
        <w:rPr>
          <w:color w:val="FF0000"/>
        </w:rPr>
        <w:t xml:space="preserve">et array i </w:t>
      </w:r>
      <w:r w:rsidRPr="00065AF4">
        <w:rPr>
          <w:color w:val="FF0000"/>
        </w:rPr>
        <w:t>sorteret rækkefølge.</w:t>
      </w:r>
    </w:p>
    <w:p w14:paraId="5DE3CF04" w14:textId="6B9F61AA" w:rsidR="00164F36" w:rsidRPr="00C1304A" w:rsidRDefault="00164F36" w:rsidP="00164F36">
      <w:pPr>
        <w:pStyle w:val="Overskrift2"/>
        <w:rPr>
          <w:color w:val="FF0000"/>
          <w:lang w:val="en-US"/>
        </w:rPr>
      </w:pPr>
      <w:bookmarkStart w:id="55" w:name="_Toc87523652"/>
      <w:r w:rsidRPr="00C1304A">
        <w:rPr>
          <w:color w:val="FF0000"/>
          <w:lang w:val="en-US"/>
        </w:rPr>
        <w:lastRenderedPageBreak/>
        <w:t>Divide and conquer</w:t>
      </w:r>
      <w:r w:rsidR="00FF4438" w:rsidRPr="00C1304A">
        <w:rPr>
          <w:color w:val="FF0000"/>
          <w:lang w:val="en-US"/>
        </w:rPr>
        <w:t xml:space="preserve"> </w:t>
      </w:r>
      <w:r w:rsidR="00FF4438" w:rsidRPr="00C1304A">
        <w:rPr>
          <w:color w:val="FF0000"/>
        </w:rPr>
        <w:t>metoder</w:t>
      </w:r>
      <w:r w:rsidR="008D631C" w:rsidRPr="00C1304A">
        <w:rPr>
          <w:color w:val="FF0000"/>
        </w:rPr>
        <w:t xml:space="preserve"> (O(</w:t>
      </w:r>
      <w:r w:rsidR="008D631C" w:rsidRPr="00C1304A">
        <w:rPr>
          <w:noProof/>
          <w:color w:val="FF0000"/>
          <w:lang w:val="en-US"/>
        </w:rPr>
        <w:t>n</w:t>
      </w:r>
      <w:r w:rsidR="008D631C" w:rsidRPr="00C1304A">
        <w:rPr>
          <w:rFonts w:cstheme="majorHAnsi"/>
          <w:noProof/>
          <w:color w:val="FF0000"/>
          <w:lang w:val="en-US"/>
        </w:rPr>
        <w:t>∙</w:t>
      </w:r>
      <w:r w:rsidR="008D631C" w:rsidRPr="00C1304A">
        <w:rPr>
          <w:noProof/>
          <w:color w:val="FF0000"/>
          <w:lang w:val="en-US"/>
        </w:rPr>
        <w:t>log</w:t>
      </w:r>
      <w:r w:rsidR="008D631C" w:rsidRPr="00C1304A">
        <w:rPr>
          <w:color w:val="FF0000"/>
        </w:rPr>
        <w:t>(n))</w:t>
      </w:r>
      <w:bookmarkEnd w:id="55"/>
      <w:r w:rsidR="007C7C42" w:rsidRPr="00C1304A">
        <w:rPr>
          <w:color w:val="FF0000"/>
          <w:lang w:val="en-US"/>
        </w:rPr>
        <w:t xml:space="preserve"> </w:t>
      </w:r>
    </w:p>
    <w:p w14:paraId="0789B7E7" w14:textId="771AF521" w:rsidR="00164F36" w:rsidRPr="007C16E2" w:rsidRDefault="00164F36" w:rsidP="00164F36">
      <w:pPr>
        <w:rPr>
          <w:color w:val="FF0000"/>
        </w:rPr>
      </w:pPr>
      <w:r w:rsidRPr="00C1304A">
        <w:rPr>
          <w:color w:val="FF0000"/>
        </w:rPr>
        <w:t xml:space="preserve">Fælles for nogle af de mere avancerede sorteringsalgoritmer er at de bruger et princip kaldet </w:t>
      </w:r>
      <w:r w:rsidRPr="00C1304A">
        <w:rPr>
          <w:i/>
          <w:color w:val="FF0000"/>
          <w:lang w:val="en-US"/>
        </w:rPr>
        <w:t xml:space="preserve">divide and conquer </w:t>
      </w:r>
      <w:r w:rsidRPr="00C1304A">
        <w:rPr>
          <w:color w:val="FF0000"/>
          <w:lang w:val="en-US"/>
        </w:rPr>
        <w:t>(</w:t>
      </w:r>
      <w:r w:rsidRPr="00C1304A">
        <w:rPr>
          <w:color w:val="FF0000"/>
        </w:rPr>
        <w:t>del og hersk</w:t>
      </w:r>
      <w:r w:rsidRPr="007C16E2">
        <w:rPr>
          <w:color w:val="FF0000"/>
          <w:lang w:val="en-US"/>
        </w:rPr>
        <w:t>)</w:t>
      </w:r>
      <w:r w:rsidRPr="007C16E2">
        <w:rPr>
          <w:color w:val="FF0000"/>
        </w:rPr>
        <w:t>. Det handler om at dele problemet op i mindre problemer som løses hver for sig, hvorefter resultaterne af de løste delproblemer kombineres til en samlet løsning. Hvis man benytter rekursion opnår man ofte den største læsbarhed af disse programmer. Det hænger sammen med at delproblemerne skal løses på samme måde som det overordnede problem, så man kalder samme metode på delproblemerne.</w:t>
      </w:r>
    </w:p>
    <w:p w14:paraId="4960DE87" w14:textId="66A56D9F" w:rsidR="00164F36" w:rsidRPr="007C16E2" w:rsidRDefault="00164F36" w:rsidP="00164F36">
      <w:pPr>
        <w:rPr>
          <w:color w:val="FF0000"/>
        </w:rPr>
      </w:pPr>
      <w:r w:rsidRPr="007C16E2">
        <w:rPr>
          <w:color w:val="FF0000"/>
        </w:rPr>
        <w:t xml:space="preserve">Resultatet vil være en programafvikling hvor problemet opdeles i mindre og mindre opgaver, indtil opgaverne er så små at de er meget simple at løse. Derefter kombineres løsningerne indtil </w:t>
      </w:r>
      <w:r w:rsidR="00ED033B" w:rsidRPr="007C16E2">
        <w:rPr>
          <w:color w:val="FF0000"/>
        </w:rPr>
        <w:t>alle delløsninger er kombinerede og opgaven er løst.</w:t>
      </w:r>
    </w:p>
    <w:p w14:paraId="04B96A32" w14:textId="650C2F9B" w:rsidR="00117901" w:rsidRPr="00A34F71" w:rsidRDefault="00117901" w:rsidP="00117901">
      <w:pPr>
        <w:pStyle w:val="Overskrift3"/>
        <w:spacing w:before="120"/>
        <w:rPr>
          <w:noProof/>
          <w:color w:val="FF0000"/>
        </w:rPr>
      </w:pPr>
      <w:bookmarkStart w:id="56" w:name="_Toc87523653"/>
      <w:r w:rsidRPr="00A34F71">
        <w:rPr>
          <w:noProof/>
          <w:color w:val="FF0000"/>
          <w:lang w:val="en-US"/>
        </w:rPr>
        <w:t>Quicksort</w:t>
      </w:r>
      <w:r w:rsidR="008D631C" w:rsidRPr="00A34F71">
        <w:rPr>
          <w:noProof/>
          <w:color w:val="FF0000"/>
          <w:lang w:val="en-US"/>
        </w:rPr>
        <w:t xml:space="preserve"> (O(n</w:t>
      </w:r>
      <w:r w:rsidR="008D631C" w:rsidRPr="00A34F71">
        <w:rPr>
          <w:rFonts w:cstheme="majorHAnsi"/>
          <w:noProof/>
          <w:color w:val="FF0000"/>
          <w:lang w:val="en-US"/>
        </w:rPr>
        <w:t>∙</w:t>
      </w:r>
      <w:r w:rsidR="008D631C" w:rsidRPr="00A34F71">
        <w:rPr>
          <w:noProof/>
          <w:color w:val="FF0000"/>
          <w:lang w:val="en-US"/>
        </w:rPr>
        <w:t>log(n)/O(n</w:t>
      </w:r>
      <w:r w:rsidR="008D631C" w:rsidRPr="00A34F71">
        <w:rPr>
          <w:noProof/>
          <w:color w:val="FF0000"/>
          <w:vertAlign w:val="superscript"/>
          <w:lang w:val="en-US"/>
        </w:rPr>
        <w:t>2</w:t>
      </w:r>
      <w:r w:rsidR="008D631C" w:rsidRPr="00A34F71">
        <w:rPr>
          <w:noProof/>
          <w:color w:val="FF0000"/>
          <w:lang w:val="en-US"/>
        </w:rPr>
        <w:t>))</w:t>
      </w:r>
      <w:bookmarkEnd w:id="56"/>
    </w:p>
    <w:p w14:paraId="582BA8B3" w14:textId="47AAD412" w:rsidR="00117901" w:rsidRPr="00A34F71" w:rsidRDefault="00117901" w:rsidP="00117901">
      <w:pPr>
        <w:rPr>
          <w:rFonts w:eastAsiaTheme="minorEastAsia"/>
          <w:color w:val="FF0000"/>
        </w:rPr>
      </w:pPr>
      <w:r w:rsidRPr="00A34F71">
        <w:rPr>
          <w:color w:val="FF0000"/>
        </w:rPr>
        <w:t xml:space="preserve">Sortering ved hjælp af søgetræ kræver at man opbygger en søgetræsstruktur. Ofte </w:t>
      </w:r>
      <w:r w:rsidR="00ED0951" w:rsidRPr="00A34F71">
        <w:rPr>
          <w:color w:val="FF0000"/>
        </w:rPr>
        <w:t xml:space="preserve">har man dog data i et array eller en liste, og så </w:t>
      </w:r>
      <w:r w:rsidRPr="00A34F71">
        <w:rPr>
          <w:color w:val="FF0000"/>
        </w:rPr>
        <w:t xml:space="preserve">er det nemmere hvis man </w:t>
      </w:r>
      <w:r w:rsidR="00ED0951" w:rsidRPr="00A34F71">
        <w:rPr>
          <w:color w:val="FF0000"/>
        </w:rPr>
        <w:t>bare kan sortere elementerne i dette array, ligesom vi gjorde med indsættelsessortering og udvælgelsessortering.</w:t>
      </w:r>
      <w:r w:rsidRPr="00A34F71">
        <w:rPr>
          <w:color w:val="FF0000"/>
        </w:rPr>
        <w:t xml:space="preserve"> </w:t>
      </w:r>
      <w:hyperlink r:id="rId31" w:history="1">
        <w:r w:rsidRPr="00A34F71">
          <w:rPr>
            <w:rStyle w:val="Hyperlink"/>
            <w:rFonts w:ascii="Consolas" w:hAnsi="Consolas" w:cs="Consolas"/>
            <w:noProof/>
            <w:color w:val="FF0000"/>
            <w:szCs w:val="19"/>
          </w:rPr>
          <w:t>QuickSort</w:t>
        </w:r>
      </w:hyperlink>
      <w:r w:rsidRPr="00A34F71">
        <w:rPr>
          <w:color w:val="FF0000"/>
        </w:rPr>
        <w:t xml:space="preserve"> eller </w:t>
      </w:r>
      <w:r w:rsidRPr="00A34F71">
        <w:rPr>
          <w:rFonts w:ascii="Consolas" w:hAnsi="Consolas" w:cs="Consolas"/>
          <w:noProof/>
          <w:color w:val="FF0000"/>
          <w:szCs w:val="19"/>
        </w:rPr>
        <w:t>QSort</w:t>
      </w:r>
      <w:r w:rsidRPr="00A34F71">
        <w:rPr>
          <w:color w:val="FF0000"/>
        </w:rPr>
        <w:t xml:space="preserve"> som algoritmen også kaldes, er en algoritme der i gennemsnit </w:t>
      </w:r>
      <w:r w:rsidR="00DC572A" w:rsidRPr="00A34F71">
        <w:rPr>
          <w:color w:val="FF0000"/>
        </w:rPr>
        <w:t xml:space="preserve">har en tidskompleksitet </w:t>
      </w:r>
      <w:r w:rsidRPr="00A34F71">
        <w:rPr>
          <w:color w:val="FF0000"/>
        </w:rPr>
        <w:t xml:space="preserve">af størrelsesorden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A34F71">
        <w:rPr>
          <w:rFonts w:eastAsiaTheme="minorEastAsia"/>
          <w:color w:val="FF0000"/>
        </w:rPr>
        <w:t>.</w:t>
      </w:r>
      <w:r w:rsidR="009D337D" w:rsidRPr="00A34F71">
        <w:rPr>
          <w:rFonts w:eastAsiaTheme="minorEastAsia"/>
          <w:color w:val="FF0000"/>
        </w:rPr>
        <w:t xml:space="preserve"> </w:t>
      </w:r>
      <w:r w:rsidR="009D337D" w:rsidRPr="00A34F71">
        <w:rPr>
          <w:rFonts w:eastAsiaTheme="minorEastAsia"/>
          <w:color w:val="FF0000"/>
          <w:lang w:val="en-US"/>
        </w:rPr>
        <w:t>Worst case</w:t>
      </w:r>
      <w:r w:rsidR="009D337D" w:rsidRPr="00A34F71">
        <w:rPr>
          <w:rFonts w:eastAsiaTheme="minorEastAsia"/>
          <w:color w:val="FF0000"/>
        </w:rPr>
        <w:t xml:space="preserve"> er dog O(n</w:t>
      </w:r>
      <w:r w:rsidR="009D337D" w:rsidRPr="00A34F71">
        <w:rPr>
          <w:rFonts w:eastAsiaTheme="minorEastAsia"/>
          <w:color w:val="FF0000"/>
          <w:vertAlign w:val="superscript"/>
        </w:rPr>
        <w:t>2</w:t>
      </w:r>
      <w:r w:rsidR="009D337D" w:rsidRPr="00A34F71">
        <w:rPr>
          <w:rFonts w:eastAsiaTheme="minorEastAsia"/>
          <w:color w:val="FF0000"/>
        </w:rPr>
        <w:t>).</w:t>
      </w:r>
      <w:r w:rsidR="00ED0951" w:rsidRPr="00A34F71">
        <w:rPr>
          <w:rFonts w:eastAsiaTheme="minorEastAsia"/>
          <w:color w:val="FF0000"/>
        </w:rPr>
        <w:t xml:space="preserve"> Tanken bag algoritmen er at hvis man nu havde medianen (det midterste element hvis de var sorterede), så kunne man flytte alle de elementer der var mindre end medianen over til venstre og alle der var større over til højre, og så kunne man gentage denne øvelse på de to </w:t>
      </w:r>
      <w:r w:rsidR="00F94B1A" w:rsidRPr="00A34F71">
        <w:rPr>
          <w:rFonts w:eastAsiaTheme="minorEastAsia"/>
          <w:color w:val="FF0000"/>
        </w:rPr>
        <w:t>halvdele</w:t>
      </w:r>
      <w:r w:rsidR="001E34CC" w:rsidRPr="00A34F71">
        <w:rPr>
          <w:rFonts w:eastAsiaTheme="minorEastAsia"/>
          <w:color w:val="FF0000"/>
        </w:rPr>
        <w:t xml:space="preserve"> rekursivt</w:t>
      </w:r>
      <w:r w:rsidR="00F94B1A" w:rsidRPr="00A34F71">
        <w:rPr>
          <w:rFonts w:eastAsiaTheme="minorEastAsia"/>
          <w:color w:val="FF0000"/>
        </w:rPr>
        <w:t xml:space="preserve">. Vi kan dog ikke finde medianen uden at sortere elementerne, så vi er lidt endt i en </w:t>
      </w:r>
      <w:r w:rsidR="00F94B1A" w:rsidRPr="00A34F71">
        <w:rPr>
          <w:rFonts w:eastAsiaTheme="minorEastAsia"/>
          <w:color w:val="FF0000"/>
          <w:lang w:val="en-US"/>
        </w:rPr>
        <w:t>deadlock</w:t>
      </w:r>
      <w:r w:rsidR="00F94B1A" w:rsidRPr="00A34F71">
        <w:rPr>
          <w:rFonts w:eastAsiaTheme="minorEastAsia"/>
          <w:color w:val="FF0000"/>
        </w:rPr>
        <w:t>. I stedet kan vi forsøge at ”gætte” medianen, så fungerer det.</w:t>
      </w:r>
    </w:p>
    <w:p w14:paraId="1DF3BF22" w14:textId="77777777" w:rsidR="00117901" w:rsidRPr="00161A92" w:rsidRDefault="00117901" w:rsidP="00117901">
      <w:pPr>
        <w:rPr>
          <w:color w:val="FF0000"/>
        </w:rPr>
      </w:pPr>
      <w:r w:rsidRPr="00161A92">
        <w:rPr>
          <w:color w:val="FF0000"/>
        </w:rPr>
        <w:t>Beskrivelse af algoritmen:</w:t>
      </w:r>
    </w:p>
    <w:p w14:paraId="2AF8489B" w14:textId="308D4DF2" w:rsidR="00117901" w:rsidRPr="00161A92" w:rsidRDefault="00117901" w:rsidP="00117901">
      <w:pPr>
        <w:pStyle w:val="Listeafsnit"/>
        <w:numPr>
          <w:ilvl w:val="0"/>
          <w:numId w:val="6"/>
        </w:numPr>
        <w:rPr>
          <w:color w:val="FF0000"/>
        </w:rPr>
      </w:pPr>
      <w:r w:rsidRPr="00161A92">
        <w:rPr>
          <w:color w:val="FF0000"/>
        </w:rPr>
        <w:t xml:space="preserve">Vælg et tal der ligger inden for intervallet af værdier i arrayet. Det kan være en god idé at vælge et tal der står midt i arrayet sådan at man sikrer sig at det flytter sig (og man dermed vælger et nyt tal næste gang). Tallet kaldes almindeligvis for </w:t>
      </w:r>
      <w:hyperlink r:id="rId32" w:history="1">
        <w:r w:rsidRPr="00161A92">
          <w:rPr>
            <w:rStyle w:val="Hyperlink"/>
            <w:rFonts w:ascii="Consolas" w:hAnsi="Consolas" w:cs="Consolas"/>
            <w:noProof/>
            <w:color w:val="FF0000"/>
            <w:szCs w:val="19"/>
          </w:rPr>
          <w:t>Pivot</w:t>
        </w:r>
      </w:hyperlink>
      <w:r w:rsidRPr="00161A92">
        <w:rPr>
          <w:color w:val="FF0000"/>
        </w:rPr>
        <w:t>.</w:t>
      </w:r>
    </w:p>
    <w:p w14:paraId="12062034" w14:textId="77777777" w:rsidR="00117901" w:rsidRPr="00161A92" w:rsidRDefault="00117901" w:rsidP="00117901">
      <w:pPr>
        <w:pStyle w:val="Listeafsnit"/>
        <w:numPr>
          <w:ilvl w:val="0"/>
          <w:numId w:val="6"/>
        </w:numPr>
        <w:rPr>
          <w:color w:val="FF0000"/>
        </w:rPr>
      </w:pPr>
      <w:r w:rsidRPr="00161A92">
        <w:rPr>
          <w:color w:val="FF0000"/>
        </w:rPr>
        <w:t xml:space="preserve">Split arrayet op sådan at alle tal mindre end </w:t>
      </w:r>
      <w:r w:rsidRPr="00161A92">
        <w:rPr>
          <w:rFonts w:ascii="Consolas" w:hAnsi="Consolas" w:cs="Consolas"/>
          <w:noProof/>
          <w:color w:val="FF0000"/>
          <w:szCs w:val="19"/>
        </w:rPr>
        <w:t>Pivot</w:t>
      </w:r>
      <w:r w:rsidRPr="00161A92">
        <w:rPr>
          <w:color w:val="FF0000"/>
        </w:rPr>
        <w:t xml:space="preserve"> står til venstre og alle tal højere står til højre.</w:t>
      </w:r>
    </w:p>
    <w:p w14:paraId="100E1FB8" w14:textId="77777777" w:rsidR="00117901" w:rsidRPr="00161A92" w:rsidRDefault="00117901" w:rsidP="00117901">
      <w:pPr>
        <w:pStyle w:val="Listeafsnit"/>
        <w:numPr>
          <w:ilvl w:val="0"/>
          <w:numId w:val="6"/>
        </w:numPr>
        <w:rPr>
          <w:color w:val="FF0000"/>
        </w:rPr>
      </w:pPr>
      <w:r w:rsidRPr="00161A92">
        <w:rPr>
          <w:color w:val="FF0000"/>
        </w:rPr>
        <w:t xml:space="preserve">Foretag samme sortering (brug </w:t>
      </w:r>
      <w:r w:rsidRPr="00161A92">
        <w:rPr>
          <w:color w:val="FF0000"/>
          <w:lang w:val="en-US"/>
        </w:rPr>
        <w:t>recursion</w:t>
      </w:r>
      <w:r w:rsidRPr="00161A92">
        <w:rPr>
          <w:color w:val="FF0000"/>
        </w:rPr>
        <w:t>) på hver af de to dele.</w:t>
      </w:r>
    </w:p>
    <w:p w14:paraId="08E38B7F" w14:textId="4AE5B6F4" w:rsidR="00117901" w:rsidRPr="00161A92" w:rsidRDefault="00117901" w:rsidP="00117901">
      <w:pPr>
        <w:pStyle w:val="Listeafsnit"/>
        <w:numPr>
          <w:ilvl w:val="0"/>
          <w:numId w:val="6"/>
        </w:numPr>
        <w:rPr>
          <w:color w:val="FF0000"/>
        </w:rPr>
      </w:pPr>
      <w:r w:rsidRPr="00161A92">
        <w:rPr>
          <w:color w:val="FF0000"/>
        </w:rPr>
        <w:t>Når der kun er ét eller to elementer kan man vælge en simpel metode - swap elementerne hvis de står i uorden.</w:t>
      </w:r>
    </w:p>
    <w:p w14:paraId="69A88541" w14:textId="208D0A82" w:rsidR="00C655C2" w:rsidRDefault="00C655C2" w:rsidP="00C655C2">
      <w:pPr>
        <w:pStyle w:val="Overskrift4"/>
      </w:pPr>
      <w:r>
        <w:t>Lad os se</w:t>
      </w:r>
    </w:p>
    <w:p w14:paraId="5DD8D5CC" w14:textId="694848F3" w:rsidR="00C655C2" w:rsidRPr="007147D0" w:rsidRDefault="00C655C2" w:rsidP="00C655C2">
      <w:pPr>
        <w:rPr>
          <w:color w:val="FF0000"/>
        </w:rPr>
      </w:pPr>
      <w:r w:rsidRPr="007147D0">
        <w:rPr>
          <w:color w:val="FF0000"/>
        </w:rPr>
        <w:t>Lad os prøve at gennemføre et eksempel som om vi er computeren. Vi starter altså med nogle tal der skal sorteres. Vi vælger et pivot-tal som afgør hvilke tal der skal forstås som store og hvilke der skal forstås som små. Lad os i dette eksempel altid vælge det første tal. Pivot bliver altså i første omgang 12.</w:t>
      </w:r>
    </w:p>
    <w:p w14:paraId="152370B1" w14:textId="6FDAD105" w:rsidR="00C655C2" w:rsidRPr="007147D0" w:rsidRDefault="00C655C2" w:rsidP="00C655C2">
      <w:pPr>
        <w:rPr>
          <w:color w:val="FF0000"/>
        </w:rPr>
      </w:pPr>
      <w:r w:rsidRPr="007147D0">
        <w:rPr>
          <w:color w:val="FF0000"/>
        </w:rPr>
        <w:t>Vi løber gennem tallene fra venstre og højre og bytter rundt når begge tal står på den forkerte side. Vi benytter variablerne L og R til at pege henholdsvis til højre og til venstre.</w:t>
      </w:r>
    </w:p>
    <w:p w14:paraId="613381D6" w14:textId="436F8BDF" w:rsidR="00AF0CBB" w:rsidRDefault="00C655C2" w:rsidP="00E26FB7">
      <w:pPr>
        <w:pStyle w:val="Kode"/>
        <w:jc w:val="center"/>
      </w:pPr>
      <w:r w:rsidRPr="005D713D">
        <w:t>12,6,14,9,2,21,15,4,20,8,13,5,17,10,11,7,18,1,16,3,19</w:t>
      </w:r>
    </w:p>
    <w:p w14:paraId="2955D3D0" w14:textId="6C1774E0" w:rsidR="00C655C2" w:rsidRPr="005D713D" w:rsidRDefault="00C655C2" w:rsidP="00E26FB7">
      <w:pPr>
        <w:pStyle w:val="Kode"/>
        <w:jc w:val="center"/>
      </w:pPr>
      <w:r>
        <w:t>L                                                   R</w:t>
      </w:r>
    </w:p>
    <w:p w14:paraId="7AAEB5C7" w14:textId="047B8FFA" w:rsidR="00AF0CBB" w:rsidRPr="003B4ABF" w:rsidRDefault="00C655C2" w:rsidP="00AF0CBB">
      <w:pPr>
        <w:rPr>
          <w:color w:val="FF0000"/>
        </w:rPr>
      </w:pPr>
      <w:r w:rsidRPr="003B4ABF">
        <w:rPr>
          <w:color w:val="FF0000"/>
        </w:rPr>
        <w:t>Pr. definition siger vi at tal der er lig pivot skal være i den højre side af arrayet - så sikrer vi os at tallet ikke bliver stående. Da 12 står forkert, flytter vi R indtil den også udpeger et tal der står forkert, det gør den ved tallet 3.</w:t>
      </w:r>
    </w:p>
    <w:p w14:paraId="45A1456D" w14:textId="77777777" w:rsidR="00C655C2" w:rsidRDefault="00C655C2" w:rsidP="00E26FB7">
      <w:pPr>
        <w:pStyle w:val="Kode"/>
        <w:jc w:val="center"/>
      </w:pPr>
      <w:r w:rsidRPr="005D713D">
        <w:t>12,6,14,9,2,21,15,4,20,8,13,5,17,10,11,7,18,1,16,3,19</w:t>
      </w:r>
    </w:p>
    <w:p w14:paraId="6C2FF12E" w14:textId="085FF97E" w:rsidR="00C655C2" w:rsidRDefault="00150ADB" w:rsidP="00150ADB">
      <w:pPr>
        <w:pStyle w:val="Kode"/>
      </w:pPr>
      <w:r>
        <w:t xml:space="preserve">    </w:t>
      </w:r>
      <w:r w:rsidR="00C655C2">
        <w:t xml:space="preserve">L                                       </w:t>
      </w:r>
      <w:r>
        <w:t xml:space="preserve">   </w:t>
      </w:r>
      <w:r w:rsidR="00C655C2">
        <w:t xml:space="preserve">      R</w:t>
      </w:r>
    </w:p>
    <w:p w14:paraId="6E051DA6" w14:textId="4870C3D3" w:rsidR="00C655C2" w:rsidRPr="003B4ABF" w:rsidRDefault="00C655C2" w:rsidP="00C655C2">
      <w:pPr>
        <w:spacing w:before="120"/>
        <w:rPr>
          <w:color w:val="FF0000"/>
        </w:rPr>
      </w:pPr>
      <w:r w:rsidRPr="003B4ABF">
        <w:rPr>
          <w:color w:val="FF0000"/>
        </w:rPr>
        <w:lastRenderedPageBreak/>
        <w:t>Da begge tal nu står forkert, kan vi bytte dem rundt. Så ved vi de kommer til at stå rigtigt, så vi kan flytte L og R mod hinanden.</w:t>
      </w:r>
    </w:p>
    <w:p w14:paraId="5EEA01B8" w14:textId="63A85E2A" w:rsidR="00C655C2" w:rsidRDefault="00C655C2" w:rsidP="00E26FB7">
      <w:pPr>
        <w:pStyle w:val="Kode"/>
        <w:jc w:val="center"/>
      </w:pPr>
      <w:r>
        <w:t>3</w:t>
      </w:r>
      <w:r w:rsidRPr="005D713D">
        <w:t>,6,14,9,2,21,15,4,20,8,13,5,17,10,11,7,18,1,16,</w:t>
      </w:r>
      <w:r>
        <w:t>12</w:t>
      </w:r>
      <w:r w:rsidRPr="005D713D">
        <w:t>,19</w:t>
      </w:r>
    </w:p>
    <w:p w14:paraId="6BA97492" w14:textId="59A248F1" w:rsidR="00C655C2" w:rsidRDefault="00C655C2" w:rsidP="00E26FB7">
      <w:pPr>
        <w:pStyle w:val="Kode"/>
        <w:jc w:val="center"/>
      </w:pPr>
      <w:r>
        <w:t>L                                        R</w:t>
      </w:r>
    </w:p>
    <w:p w14:paraId="07091BA0" w14:textId="720B96EE" w:rsidR="00C655C2" w:rsidRPr="008F3C10" w:rsidRDefault="00C655C2" w:rsidP="00C655C2">
      <w:pPr>
        <w:rPr>
          <w:color w:val="FF0000"/>
        </w:rPr>
      </w:pPr>
      <w:r w:rsidRPr="008F3C10">
        <w:rPr>
          <w:color w:val="FF0000"/>
        </w:rPr>
        <w:t>Vi tæller L op til den udpeger et element der hører til på højre side. Derefter tæller vi R ned indtil den udpeger et element der skal stå til venstre.</w:t>
      </w:r>
    </w:p>
    <w:p w14:paraId="15629ECD" w14:textId="77777777" w:rsidR="00C655C2" w:rsidRDefault="00C655C2" w:rsidP="00E26FB7">
      <w:pPr>
        <w:pStyle w:val="Kode"/>
        <w:jc w:val="center"/>
      </w:pPr>
      <w:r>
        <w:t>3</w:t>
      </w:r>
      <w:r w:rsidRPr="005D713D">
        <w:t>,6,14,9,2,21,15,4,20,8,13,5,17,10,11,7,18,1,16,</w:t>
      </w:r>
      <w:r>
        <w:t>12</w:t>
      </w:r>
      <w:r w:rsidRPr="005D713D">
        <w:t>,19</w:t>
      </w:r>
    </w:p>
    <w:p w14:paraId="1F5184DC" w14:textId="275C1366" w:rsidR="00C655C2" w:rsidRDefault="00C655C2" w:rsidP="00E26FB7">
      <w:pPr>
        <w:pStyle w:val="Kode"/>
        <w:jc w:val="center"/>
      </w:pPr>
      <w:r>
        <w:t>L                                     R</w:t>
      </w:r>
    </w:p>
    <w:p w14:paraId="4F6E0F8A" w14:textId="432E1AC5" w:rsidR="00C655C2" w:rsidRPr="008F3C10" w:rsidRDefault="00C655C2" w:rsidP="00C655C2">
      <w:pPr>
        <w:rPr>
          <w:color w:val="FF0000"/>
        </w:rPr>
      </w:pPr>
      <w:r w:rsidRPr="008F3C10">
        <w:rPr>
          <w:color w:val="FF0000"/>
        </w:rPr>
        <w:t>Sådan fortsætter det.</w:t>
      </w:r>
    </w:p>
    <w:p w14:paraId="71A078B8" w14:textId="1959596E" w:rsidR="00C655C2" w:rsidRDefault="00C655C2" w:rsidP="00E26FB7">
      <w:pPr>
        <w:pStyle w:val="Kode"/>
        <w:jc w:val="center"/>
      </w:pPr>
      <w:r>
        <w:t>3</w:t>
      </w:r>
      <w:r w:rsidRPr="005D713D">
        <w:t>,6,1,9,2,21,15,4,20,8,13,5,17,10,11,7,18,1</w:t>
      </w:r>
      <w:r>
        <w:t>4</w:t>
      </w:r>
      <w:r w:rsidRPr="005D713D">
        <w:t>,16,</w:t>
      </w:r>
      <w:r>
        <w:t>12</w:t>
      </w:r>
      <w:r w:rsidRPr="005D713D">
        <w:t>,19</w:t>
      </w:r>
    </w:p>
    <w:p w14:paraId="34441924" w14:textId="12610986" w:rsidR="00C655C2" w:rsidRPr="00C655C2" w:rsidRDefault="00C655C2" w:rsidP="00E26FB7">
      <w:pPr>
        <w:pStyle w:val="Kode"/>
        <w:jc w:val="center"/>
      </w:pPr>
      <w:r>
        <w:t>L                                 R</w:t>
      </w:r>
    </w:p>
    <w:p w14:paraId="026C244F" w14:textId="77777777" w:rsidR="00C655C2" w:rsidRPr="00C655C2" w:rsidRDefault="00C655C2" w:rsidP="00C655C2">
      <w:pPr>
        <w:rPr>
          <w:sz w:val="2"/>
          <w:szCs w:val="2"/>
        </w:rPr>
      </w:pPr>
    </w:p>
    <w:p w14:paraId="0BA53E5E" w14:textId="5672852E" w:rsidR="00C655C2" w:rsidRDefault="00C655C2" w:rsidP="00E26FB7">
      <w:pPr>
        <w:pStyle w:val="Kode"/>
        <w:jc w:val="center"/>
      </w:pPr>
      <w:r>
        <w:t>3</w:t>
      </w:r>
      <w:r w:rsidRPr="005D713D">
        <w:t>,6,1,9,2,21,15,4,20,8,13,5,17,10,11,7,18,1</w:t>
      </w:r>
      <w:r>
        <w:t>4</w:t>
      </w:r>
      <w:r w:rsidRPr="005D713D">
        <w:t>,16,</w:t>
      </w:r>
      <w:r>
        <w:t>12</w:t>
      </w:r>
      <w:r w:rsidRPr="005D713D">
        <w:t>,19</w:t>
      </w:r>
    </w:p>
    <w:p w14:paraId="5D566521" w14:textId="2FB70883" w:rsidR="00C655C2" w:rsidRPr="00C655C2" w:rsidRDefault="00C655C2" w:rsidP="00E26FB7">
      <w:pPr>
        <w:pStyle w:val="Kode"/>
        <w:jc w:val="center"/>
      </w:pPr>
      <w:r>
        <w:t>L                          R</w:t>
      </w:r>
    </w:p>
    <w:p w14:paraId="7C5BD82A" w14:textId="77777777" w:rsidR="00C655C2" w:rsidRPr="00C655C2" w:rsidRDefault="00C655C2" w:rsidP="00C655C2">
      <w:pPr>
        <w:rPr>
          <w:sz w:val="2"/>
          <w:szCs w:val="2"/>
        </w:rPr>
      </w:pPr>
    </w:p>
    <w:p w14:paraId="4EF65D6F" w14:textId="3B8ED463" w:rsidR="00C655C2" w:rsidRDefault="00C655C2" w:rsidP="00E26FB7">
      <w:pPr>
        <w:pStyle w:val="Kode"/>
        <w:jc w:val="center"/>
      </w:pPr>
      <w:r>
        <w:t>3</w:t>
      </w:r>
      <w:r w:rsidRPr="005D713D">
        <w:t>,6,1,9,2,</w:t>
      </w:r>
      <w:r>
        <w:t>7</w:t>
      </w:r>
      <w:r w:rsidRPr="005D713D">
        <w:t>,15,4,20,8,13,5,17,10,11,</w:t>
      </w:r>
      <w:r>
        <w:t>21</w:t>
      </w:r>
      <w:r w:rsidRPr="005D713D">
        <w:t>,18,1</w:t>
      </w:r>
      <w:r>
        <w:t>4</w:t>
      </w:r>
      <w:r w:rsidRPr="005D713D">
        <w:t>,16,</w:t>
      </w:r>
      <w:r>
        <w:t>12</w:t>
      </w:r>
      <w:r w:rsidRPr="005D713D">
        <w:t>,19</w:t>
      </w:r>
    </w:p>
    <w:p w14:paraId="5C6B4DDA" w14:textId="1BCE5139" w:rsidR="00C655C2" w:rsidRPr="00C655C2" w:rsidRDefault="00C655C2" w:rsidP="00E26FB7">
      <w:pPr>
        <w:pStyle w:val="Kode"/>
        <w:jc w:val="center"/>
      </w:pPr>
      <w:r>
        <w:t>L                    R</w:t>
      </w:r>
    </w:p>
    <w:p w14:paraId="09326072" w14:textId="77777777" w:rsidR="00C655C2" w:rsidRPr="00C655C2" w:rsidRDefault="00C655C2" w:rsidP="00C655C2">
      <w:pPr>
        <w:rPr>
          <w:sz w:val="2"/>
          <w:szCs w:val="2"/>
        </w:rPr>
      </w:pPr>
    </w:p>
    <w:p w14:paraId="38FEEBD5" w14:textId="3F2188D4"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26AA2F76" w14:textId="550EC40F" w:rsidR="00C655C2" w:rsidRPr="00C655C2" w:rsidRDefault="00C655C2" w:rsidP="00E26FB7">
      <w:pPr>
        <w:pStyle w:val="Kode"/>
        <w:jc w:val="center"/>
      </w:pPr>
      <w:r>
        <w:t>L              R</w:t>
      </w:r>
    </w:p>
    <w:p w14:paraId="26A4716D" w14:textId="77777777" w:rsidR="00C655C2" w:rsidRPr="00C655C2" w:rsidRDefault="00C655C2" w:rsidP="00C655C2">
      <w:pPr>
        <w:rPr>
          <w:sz w:val="2"/>
          <w:szCs w:val="2"/>
        </w:rPr>
      </w:pPr>
    </w:p>
    <w:p w14:paraId="725EA700" w14:textId="21DFED6F"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3439A0F0" w14:textId="328450D0" w:rsidR="00C655C2" w:rsidRPr="00C655C2" w:rsidRDefault="00C655C2" w:rsidP="00E26FB7">
      <w:pPr>
        <w:pStyle w:val="Kode"/>
        <w:jc w:val="center"/>
      </w:pPr>
      <w:r>
        <w:t>L            R</w:t>
      </w:r>
    </w:p>
    <w:p w14:paraId="3141986C" w14:textId="77777777" w:rsidR="00C655C2" w:rsidRPr="00C655C2" w:rsidRDefault="00C655C2" w:rsidP="00C655C2">
      <w:pPr>
        <w:rPr>
          <w:sz w:val="2"/>
          <w:szCs w:val="2"/>
        </w:rPr>
      </w:pPr>
    </w:p>
    <w:p w14:paraId="240FCA27" w14:textId="45A8BD65"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CCB04F3" w14:textId="191CFB7B" w:rsidR="00C655C2" w:rsidRPr="00C655C2" w:rsidRDefault="00C655C2" w:rsidP="00E26FB7">
      <w:pPr>
        <w:pStyle w:val="Kode"/>
        <w:jc w:val="center"/>
      </w:pPr>
      <w:r>
        <w:t>L       R</w:t>
      </w:r>
    </w:p>
    <w:p w14:paraId="3A579D73" w14:textId="77777777" w:rsidR="00C655C2" w:rsidRPr="00C655C2" w:rsidRDefault="00C655C2" w:rsidP="00C655C2">
      <w:pPr>
        <w:rPr>
          <w:sz w:val="2"/>
          <w:szCs w:val="2"/>
        </w:rPr>
      </w:pPr>
    </w:p>
    <w:p w14:paraId="03D12E75" w14:textId="31C6FFFF"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AEFEF96" w14:textId="07E84ED7" w:rsidR="00C655C2" w:rsidRPr="00C655C2" w:rsidRDefault="00C655C2" w:rsidP="00E26FB7">
      <w:pPr>
        <w:pStyle w:val="Kode"/>
        <w:jc w:val="center"/>
      </w:pPr>
      <w:r>
        <w:t>L R</w:t>
      </w:r>
    </w:p>
    <w:p w14:paraId="21045DD0" w14:textId="77777777" w:rsidR="00C655C2" w:rsidRPr="00C655C2" w:rsidRDefault="00C655C2" w:rsidP="00C655C2">
      <w:pPr>
        <w:rPr>
          <w:sz w:val="2"/>
          <w:szCs w:val="2"/>
        </w:rPr>
      </w:pPr>
    </w:p>
    <w:p w14:paraId="08554B40" w14:textId="674D8E97" w:rsidR="00C655C2" w:rsidRDefault="00C655C2" w:rsidP="00E26FB7">
      <w:pPr>
        <w:pStyle w:val="Kode"/>
        <w:keepNext/>
        <w:jc w:val="center"/>
      </w:pPr>
      <w:r>
        <w:t>3</w:t>
      </w:r>
      <w:r w:rsidRPr="005D713D">
        <w:t>,6,1,9,2,</w:t>
      </w:r>
      <w:r>
        <w:t>7</w:t>
      </w:r>
      <w:r w:rsidRPr="005D713D">
        <w:t>,1</w:t>
      </w:r>
      <w:r>
        <w:t>1</w:t>
      </w:r>
      <w:r w:rsidRPr="005D713D">
        <w:t>,4,</w:t>
      </w:r>
      <w:r>
        <w:t>1</w:t>
      </w:r>
      <w:r w:rsidRPr="005D713D">
        <w:t>0,8,</w:t>
      </w:r>
      <w:r>
        <w:t>5</w:t>
      </w:r>
      <w:r w:rsidRPr="005D713D">
        <w:t>,</w:t>
      </w:r>
      <w:r>
        <w:t>13</w:t>
      </w:r>
      <w:r w:rsidRPr="005D713D">
        <w:t>,17,</w:t>
      </w:r>
      <w:r>
        <w:t>2</w:t>
      </w:r>
      <w:r w:rsidRPr="005D713D">
        <w:t>0,1</w:t>
      </w:r>
      <w:r>
        <w:t>5</w:t>
      </w:r>
      <w:r w:rsidRPr="005D713D">
        <w:t>,</w:t>
      </w:r>
      <w:r>
        <w:t>21</w:t>
      </w:r>
      <w:r w:rsidRPr="005D713D">
        <w:t>,18,1</w:t>
      </w:r>
      <w:r>
        <w:t>4</w:t>
      </w:r>
      <w:r w:rsidRPr="005D713D">
        <w:t>,16,</w:t>
      </w:r>
      <w:r>
        <w:t>12</w:t>
      </w:r>
      <w:r w:rsidRPr="005D713D">
        <w:t>,19</w:t>
      </w:r>
    </w:p>
    <w:p w14:paraId="4B349364" w14:textId="4601AD7C" w:rsidR="00C655C2" w:rsidRDefault="009F4554" w:rsidP="009F4554">
      <w:pPr>
        <w:pStyle w:val="Kode"/>
      </w:pPr>
      <w:r>
        <w:t xml:space="preserve">                        </w:t>
      </w:r>
      <w:r w:rsidR="00BD55B0">
        <w:t xml:space="preserve">  </w:t>
      </w:r>
      <w:r w:rsidR="00C655C2">
        <w:t>R</w:t>
      </w:r>
      <w:r>
        <w:t xml:space="preserve"> </w:t>
      </w:r>
      <w:r w:rsidR="00C655C2">
        <w:t xml:space="preserve"> L</w:t>
      </w:r>
    </w:p>
    <w:p w14:paraId="496945CA" w14:textId="0E8C6FA9" w:rsidR="00BD55B0" w:rsidRDefault="00BD55B0" w:rsidP="009F4554">
      <w:pPr>
        <w:pStyle w:val="Kode"/>
      </w:pPr>
      <w:r>
        <w:tab/>
        <w:t>2, 1, &lt;&gt; 6 9, 3, 7, 11, 4, 10, 8, 5</w:t>
      </w:r>
    </w:p>
    <w:p w14:paraId="68917533" w14:textId="5F651EBD" w:rsidR="00BD55B0" w:rsidRPr="00C655C2" w:rsidRDefault="00BD55B0" w:rsidP="009F4554">
      <w:pPr>
        <w:pStyle w:val="Kode"/>
      </w:pPr>
      <w:r>
        <w:t>1, 2</w:t>
      </w:r>
    </w:p>
    <w:p w14:paraId="485262E0" w14:textId="3534A135" w:rsidR="003B4432" w:rsidRPr="00F77443" w:rsidRDefault="003B4432" w:rsidP="00C655C2">
      <w:pPr>
        <w:spacing w:before="120"/>
        <w:rPr>
          <w:color w:val="FF0000"/>
        </w:rPr>
      </w:pPr>
      <w:r w:rsidRPr="00F77443">
        <w:rPr>
          <w:color w:val="FF0000"/>
        </w:rPr>
        <w:t xml:space="preserve">Så er alle elementer blevet behandlet og udvælgelsesdelen er færdig. </w:t>
      </w:r>
      <w:r w:rsidR="00C655C2" w:rsidRPr="00F77443">
        <w:rPr>
          <w:color w:val="FF0000"/>
        </w:rPr>
        <w:t xml:space="preserve">Nu udpeger </w:t>
      </w:r>
      <w:r w:rsidR="00C655C2" w:rsidRPr="00F77443">
        <w:rPr>
          <w:rFonts w:ascii="Consolas" w:hAnsi="Consolas" w:cs="Consolas"/>
          <w:noProof/>
          <w:color w:val="FF0000"/>
          <w:szCs w:val="19"/>
        </w:rPr>
        <w:t>R</w:t>
      </w:r>
      <w:r w:rsidR="00C655C2" w:rsidRPr="00F77443">
        <w:rPr>
          <w:color w:val="FF0000"/>
        </w:rPr>
        <w:t xml:space="preserve"> det sidste element i den del med de små værdier og </w:t>
      </w:r>
      <w:r w:rsidR="00C655C2" w:rsidRPr="00F77443">
        <w:rPr>
          <w:rFonts w:ascii="Consolas" w:hAnsi="Consolas" w:cs="Consolas"/>
          <w:noProof/>
          <w:color w:val="FF0000"/>
          <w:szCs w:val="19"/>
        </w:rPr>
        <w:t>L</w:t>
      </w:r>
      <w:r w:rsidR="00C655C2" w:rsidRPr="00F77443">
        <w:rPr>
          <w:color w:val="FF0000"/>
        </w:rPr>
        <w:t xml:space="preserve"> udpeger den første </w:t>
      </w:r>
      <w:r w:rsidR="009D6CA3" w:rsidRPr="00F77443">
        <w:rPr>
          <w:color w:val="FF0000"/>
        </w:rPr>
        <w:t xml:space="preserve">af de store </w:t>
      </w:r>
      <w:r w:rsidR="00C655C2" w:rsidRPr="00F77443">
        <w:rPr>
          <w:color w:val="FF0000"/>
        </w:rPr>
        <w:t>element</w:t>
      </w:r>
      <w:r w:rsidR="009D6CA3" w:rsidRPr="00F77443">
        <w:rPr>
          <w:color w:val="FF0000"/>
        </w:rPr>
        <w:t>er.</w:t>
      </w:r>
    </w:p>
    <w:p w14:paraId="5AC5CEEE" w14:textId="438243E0" w:rsidR="00C655C2" w:rsidRPr="00F77443" w:rsidRDefault="003B4432" w:rsidP="00C655C2">
      <w:pPr>
        <w:spacing w:before="120"/>
        <w:rPr>
          <w:color w:val="FF0000"/>
        </w:rPr>
      </w:pPr>
      <w:r w:rsidRPr="00F77443">
        <w:rPr>
          <w:color w:val="FF0000"/>
        </w:rPr>
        <w:t xml:space="preserve">Nu fortsættes sorteringen ved at kalde samme sorteringsmetode </w:t>
      </w:r>
      <w:r w:rsidR="00CE5FD5" w:rsidRPr="00F77443">
        <w:rPr>
          <w:color w:val="FF0000"/>
        </w:rPr>
        <w:t xml:space="preserve">rekursivt </w:t>
      </w:r>
      <w:r w:rsidRPr="00F77443">
        <w:rPr>
          <w:color w:val="FF0000"/>
        </w:rPr>
        <w:t>på de to ”halve” arrays.</w:t>
      </w:r>
      <w:r w:rsidR="00C655C2" w:rsidRPr="00F77443">
        <w:rPr>
          <w:color w:val="FF0000"/>
        </w:rPr>
        <w:t xml:space="preserve"> </w:t>
      </w:r>
    </w:p>
    <w:p w14:paraId="49DE24D1" w14:textId="02DD3108" w:rsidR="008C5ADB" w:rsidRPr="00D66EB1" w:rsidRDefault="00F04687" w:rsidP="00E44C9B">
      <w:pPr>
        <w:pStyle w:val="Overskrift4"/>
        <w:rPr>
          <w:color w:val="FF0000"/>
          <w:lang w:val="en-US"/>
        </w:rPr>
      </w:pPr>
      <w:r w:rsidRPr="00D66EB1">
        <w:rPr>
          <w:color w:val="FF0000"/>
        </w:rPr>
        <w:t xml:space="preserve">Hvordan </w:t>
      </w:r>
      <w:r w:rsidR="00FF4438" w:rsidRPr="00D66EB1">
        <w:rPr>
          <w:color w:val="FF0000"/>
        </w:rPr>
        <w:t>s</w:t>
      </w:r>
      <w:r w:rsidRPr="00D66EB1">
        <w:rPr>
          <w:color w:val="FF0000"/>
        </w:rPr>
        <w:t xml:space="preserve">er </w:t>
      </w:r>
      <w:r w:rsidR="00FF4438" w:rsidRPr="00D66EB1">
        <w:rPr>
          <w:color w:val="FF0000"/>
        </w:rPr>
        <w:t xml:space="preserve">vi </w:t>
      </w:r>
      <w:r w:rsidRPr="00D66EB1">
        <w:rPr>
          <w:color w:val="FF0000"/>
        </w:rPr>
        <w:t>det</w:t>
      </w:r>
      <w:r w:rsidR="00FF4438" w:rsidRPr="00D66EB1">
        <w:rPr>
          <w:color w:val="FF0000"/>
        </w:rPr>
        <w:t xml:space="preserve"> er</w:t>
      </w:r>
      <w:r w:rsidRPr="00D66EB1">
        <w:rPr>
          <w:color w:val="FF0000"/>
          <w:lang w:val="en-US"/>
        </w:rPr>
        <w:t xml:space="preserve"> </w:t>
      </w:r>
      <w:r w:rsidR="008C5ADB" w:rsidRPr="00D66EB1">
        <w:rPr>
          <w:color w:val="FF0000"/>
          <w:lang w:val="en-US"/>
        </w:rPr>
        <w:t>Divide and conquer</w:t>
      </w:r>
      <w:r w:rsidRPr="00D66EB1">
        <w:rPr>
          <w:color w:val="FF0000"/>
          <w:lang w:val="en-US"/>
        </w:rPr>
        <w:t>?</w:t>
      </w:r>
    </w:p>
    <w:p w14:paraId="5559C754" w14:textId="12140875" w:rsidR="008C5ADB" w:rsidRPr="00D66EB1" w:rsidRDefault="008C5ADB" w:rsidP="008C5ADB">
      <w:pPr>
        <w:rPr>
          <w:color w:val="FF0000"/>
        </w:rPr>
      </w:pPr>
      <w:r w:rsidRPr="00D66EB1">
        <w:rPr>
          <w:color w:val="FF0000"/>
        </w:rPr>
        <w:t xml:space="preserve">Princippet omkring </w:t>
      </w:r>
      <w:r w:rsidRPr="00D66EB1">
        <w:rPr>
          <w:color w:val="FF0000"/>
          <w:lang w:val="en-US"/>
        </w:rPr>
        <w:t>divide and conquer</w:t>
      </w:r>
      <w:r w:rsidRPr="00D66EB1">
        <w:rPr>
          <w:color w:val="FF0000"/>
        </w:rPr>
        <w:t xml:space="preserve"> kommer her i spil ved at opgaven deles i to opgaver, sortér de ”små” tal for sig og de ”store” tal for sig. Det med at kombinere løsningerne foretages i dette tilfælde inden løsningen af delproblemerne - opdelingen inkluderer i sig selv </w:t>
      </w:r>
      <w:r w:rsidR="00FF4438" w:rsidRPr="00D66EB1">
        <w:rPr>
          <w:color w:val="FF0000"/>
        </w:rPr>
        <w:t>kombineringsdelen da alle tal i venstre del af arrayet vil være mindre end alle tal i højre del, og hvis hver del i sig selv er sorteret, vil det færdige resultat være et sorteret array.</w:t>
      </w:r>
    </w:p>
    <w:p w14:paraId="0883826F" w14:textId="2ADF0C0D" w:rsidR="00F94B1A" w:rsidRPr="00405CD2" w:rsidRDefault="00F94B1A" w:rsidP="00E44C9B">
      <w:pPr>
        <w:pStyle w:val="Overskrift4"/>
        <w:rPr>
          <w:color w:val="FF0000"/>
        </w:rPr>
      </w:pPr>
      <w:r w:rsidRPr="00405CD2">
        <w:rPr>
          <w:color w:val="FF0000"/>
        </w:rPr>
        <w:lastRenderedPageBreak/>
        <w:t>Tidskompleksitet</w:t>
      </w:r>
    </w:p>
    <w:p w14:paraId="41328874" w14:textId="06FAA12D" w:rsidR="008C5ADB" w:rsidRPr="00405CD2" w:rsidRDefault="008C5ADB" w:rsidP="008C5ADB">
      <w:pPr>
        <w:rPr>
          <w:color w:val="FF0000"/>
        </w:rPr>
      </w:pPr>
      <w:r w:rsidRPr="00405CD2">
        <w:rPr>
          <w:color w:val="FF0000"/>
        </w:rPr>
        <w:t xml:space="preserve">Quicksort er kun logaritmisk i gennemsnit. I </w:t>
      </w:r>
      <w:r w:rsidRPr="00405CD2">
        <w:rPr>
          <w:rFonts w:ascii="Consolas" w:hAnsi="Consolas" w:cs="Consolas"/>
          <w:noProof/>
          <w:color w:val="FF0000"/>
          <w:szCs w:val="19"/>
        </w:rPr>
        <w:t>QuickSort</w:t>
      </w:r>
      <w:r w:rsidRPr="00405CD2">
        <w:rPr>
          <w:color w:val="FF0000"/>
        </w:rPr>
        <w:t xml:space="preserve"> kan vi ikke i konstant tid vælge det midterste tal, men vi må vælge en værdi arbitrært</w:t>
      </w:r>
      <w:r w:rsidRPr="00405CD2">
        <w:rPr>
          <w:rStyle w:val="Fodnotehenvisning"/>
          <w:color w:val="FF0000"/>
        </w:rPr>
        <w:footnoteReference w:id="6"/>
      </w:r>
      <w:r w:rsidRPr="00405CD2">
        <w:rPr>
          <w:color w:val="FF0000"/>
        </w:rPr>
        <w:t xml:space="preserve">. </w:t>
      </w:r>
      <w:r w:rsidR="00AD2C5C" w:rsidRPr="00405CD2">
        <w:rPr>
          <w:color w:val="FF0000"/>
        </w:rPr>
        <w:t xml:space="preserve">Det betyder at </w:t>
      </w:r>
      <w:r w:rsidR="00AD2C5C" w:rsidRPr="00405CD2">
        <w:rPr>
          <w:rFonts w:ascii="Consolas" w:hAnsi="Consolas" w:cs="Consolas"/>
          <w:noProof/>
          <w:color w:val="FF0000"/>
          <w:szCs w:val="19"/>
        </w:rPr>
        <w:t>QuickSort</w:t>
      </w:r>
      <w:r w:rsidR="00AD2C5C" w:rsidRPr="00405CD2">
        <w:rPr>
          <w:color w:val="FF0000"/>
        </w:rPr>
        <w:t xml:space="preserve"> i værste tilfælde kan have tidskompleksiteten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00AD2C5C" w:rsidRPr="00405CD2">
        <w:rPr>
          <w:rFonts w:eastAsiaTheme="minorEastAsia"/>
          <w:color w:val="FF0000"/>
        </w:rPr>
        <w:t xml:space="preserve"> - hvis </w:t>
      </w:r>
      <w:r w:rsidR="00CE5FD5" w:rsidRPr="00405CD2">
        <w:rPr>
          <w:rFonts w:eastAsiaTheme="minorEastAsia"/>
          <w:color w:val="FF0000"/>
        </w:rPr>
        <w:t>vi</w:t>
      </w:r>
      <w:r w:rsidR="00BB3BC7" w:rsidRPr="00405CD2">
        <w:rPr>
          <w:rFonts w:eastAsiaTheme="minorEastAsia"/>
          <w:color w:val="FF0000"/>
        </w:rPr>
        <w:t xml:space="preserve"> konsekvent</w:t>
      </w:r>
      <w:r w:rsidR="00CE5FD5" w:rsidRPr="00405CD2">
        <w:rPr>
          <w:rFonts w:eastAsiaTheme="minorEastAsia"/>
          <w:color w:val="FF0000"/>
        </w:rPr>
        <w:t xml:space="preserve"> er uheldige med valget af pivot-værdier.</w:t>
      </w:r>
    </w:p>
    <w:p w14:paraId="5B4E1506" w14:textId="4A4C1307" w:rsidR="00AD2C5C" w:rsidRPr="00405CD2" w:rsidRDefault="00CE5FD5" w:rsidP="008C5ADB">
      <w:pPr>
        <w:rPr>
          <w:color w:val="FF0000"/>
        </w:rPr>
      </w:pPr>
      <w:r w:rsidRPr="00405CD2">
        <w:rPr>
          <w:color w:val="FF0000"/>
        </w:rPr>
        <w:t xml:space="preserve">Hvis vi f.eks. bruger den første værdi som pivot-værdi som i ovenstående eksempel, så </w:t>
      </w:r>
      <w:r w:rsidR="00BB3BC7" w:rsidRPr="00405CD2">
        <w:rPr>
          <w:color w:val="FF0000"/>
        </w:rPr>
        <w:t xml:space="preserve">vil </w:t>
      </w:r>
      <w:r w:rsidRPr="00405CD2">
        <w:rPr>
          <w:color w:val="FF0000"/>
        </w:rPr>
        <w:t xml:space="preserve">sortering af et array der i forvejen er sorteret </w:t>
      </w:r>
      <w:r w:rsidR="00BB3BC7" w:rsidRPr="00405CD2">
        <w:rPr>
          <w:color w:val="FF0000"/>
        </w:rPr>
        <w:t>have tidskompleksitet</w:t>
      </w:r>
      <w:r w:rsidRPr="00405CD2">
        <w:rPr>
          <w:color w:val="FF0000"/>
        </w:rPr>
        <w:t xml:space="preserve">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405CD2">
        <w:rPr>
          <w:rFonts w:eastAsiaTheme="minorEastAsia"/>
          <w:color w:val="FF0000"/>
        </w:rPr>
        <w:t xml:space="preserve">, da </w:t>
      </w:r>
      <w:r w:rsidRPr="00405CD2">
        <w:rPr>
          <w:color w:val="FF0000"/>
        </w:rPr>
        <w:t xml:space="preserve">vi hele tiden vil dele </w:t>
      </w:r>
      <w:r w:rsidR="00972EAA" w:rsidRPr="00405CD2">
        <w:rPr>
          <w:color w:val="FF0000"/>
        </w:rPr>
        <w:t>arrayet</w:t>
      </w:r>
      <w:r w:rsidRPr="00405CD2">
        <w:rPr>
          <w:color w:val="FF0000"/>
        </w:rPr>
        <w:t xml:space="preserve"> op i to dele hvor den ene del indeholder ét element, mens den anden indeholder resten.</w:t>
      </w:r>
      <w:r w:rsidR="000F72AB" w:rsidRPr="00405CD2">
        <w:rPr>
          <w:color w:val="FF0000"/>
        </w:rPr>
        <w:t xml:space="preserve"> Antallet af opdelinger vil derfor være </w:t>
      </w:r>
      <m:oMath>
        <m:r>
          <w:rPr>
            <w:rFonts w:ascii="Cambria Math" w:hAnsi="Cambria Math"/>
            <w:color w:val="FF0000"/>
          </w:rPr>
          <m:t>O(n)</m:t>
        </m:r>
      </m:oMath>
      <w:r w:rsidR="000F72AB" w:rsidRPr="00405CD2">
        <w:rPr>
          <w:rFonts w:eastAsiaTheme="minorEastAsia"/>
          <w:color w:val="FF0000"/>
        </w:rPr>
        <w:t>, og da processen med at flytte alle elementer til venstre eller højre side kræver gennemløb af arrayet (</w:t>
      </w:r>
      <m:oMath>
        <m:r>
          <w:rPr>
            <w:rFonts w:ascii="Cambria Math" w:eastAsiaTheme="minorEastAsia" w:hAnsi="Cambria Math"/>
            <w:color w:val="FF0000"/>
          </w:rPr>
          <m:t>O(n))</m:t>
        </m:r>
      </m:oMath>
      <w:r w:rsidR="000F72AB" w:rsidRPr="00405CD2">
        <w:rPr>
          <w:rFonts w:eastAsiaTheme="minorEastAsia"/>
          <w:color w:val="FF0000"/>
        </w:rPr>
        <w:t xml:space="preserve"> skal udføres for hver opsplitning, bliver den samlede tid </w:t>
      </w:r>
      <m:oMath>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000F72AB" w:rsidRPr="00405CD2">
        <w:rPr>
          <w:rFonts w:eastAsiaTheme="minorEastAsia"/>
          <w:color w:val="FF0000"/>
        </w:rPr>
        <w:t>.</w:t>
      </w:r>
    </w:p>
    <w:p w14:paraId="4AA9AC26" w14:textId="092BABAD" w:rsidR="008C5ADB" w:rsidRPr="00405CD2" w:rsidRDefault="00CE5FD5" w:rsidP="008C5ADB">
      <w:pPr>
        <w:rPr>
          <w:color w:val="FF0000"/>
        </w:rPr>
      </w:pPr>
      <w:r w:rsidRPr="00405CD2">
        <w:rPr>
          <w:rFonts w:ascii="Consolas" w:hAnsi="Consolas" w:cs="Consolas"/>
          <w:noProof/>
          <w:color w:val="FF0000"/>
          <w:szCs w:val="19"/>
        </w:rPr>
        <w:t>QuickSort</w:t>
      </w:r>
      <w:r w:rsidRPr="00405CD2">
        <w:rPr>
          <w:color w:val="FF0000"/>
        </w:rPr>
        <w:t xml:space="preserve"> er altså hurtig til at sortere de fleste datamængder, men i enkelte tilfælde kan </w:t>
      </w:r>
      <w:r w:rsidRPr="00405CD2">
        <w:rPr>
          <w:rFonts w:ascii="Consolas" w:hAnsi="Consolas" w:cs="Consolas"/>
          <w:noProof/>
          <w:color w:val="FF0000"/>
          <w:szCs w:val="19"/>
        </w:rPr>
        <w:t>QuickSort</w:t>
      </w:r>
      <w:r w:rsidRPr="00405CD2">
        <w:rPr>
          <w:color w:val="FF0000"/>
        </w:rPr>
        <w:t xml:space="preserve"> være langsom. </w:t>
      </w:r>
      <w:r w:rsidR="008C5ADB" w:rsidRPr="00405CD2">
        <w:rPr>
          <w:color w:val="FF0000"/>
        </w:rPr>
        <w:t xml:space="preserve">Der findes nogle sorteringsalgoritmer som er logaritmiske også i værste tilfælde, f.eks. </w:t>
      </w:r>
      <w:r w:rsidR="008C5ADB" w:rsidRPr="00405CD2">
        <w:rPr>
          <w:rFonts w:ascii="Consolas" w:hAnsi="Consolas" w:cs="Consolas"/>
          <w:noProof/>
          <w:color w:val="FF0000"/>
          <w:szCs w:val="19"/>
        </w:rPr>
        <w:t>MergeSort</w:t>
      </w:r>
      <w:r w:rsidR="008C5ADB" w:rsidRPr="00405CD2">
        <w:rPr>
          <w:color w:val="FF0000"/>
        </w:rPr>
        <w:t xml:space="preserve"> og </w:t>
      </w:r>
      <w:r w:rsidR="008C5ADB" w:rsidRPr="00405CD2">
        <w:rPr>
          <w:rFonts w:ascii="Consolas" w:hAnsi="Consolas" w:cs="Consolas"/>
          <w:noProof/>
          <w:color w:val="FF0000"/>
          <w:szCs w:val="19"/>
        </w:rPr>
        <w:t>HeapSort</w:t>
      </w:r>
      <w:r w:rsidR="008C5ADB" w:rsidRPr="00405CD2">
        <w:rPr>
          <w:color w:val="FF0000"/>
        </w:rPr>
        <w:t xml:space="preserve"> (sortering ved hjælp af såkaldt </w:t>
      </w:r>
      <w:r w:rsidR="008C5ADB" w:rsidRPr="00405CD2">
        <w:rPr>
          <w:color w:val="FF0000"/>
          <w:lang w:val="en-US"/>
        </w:rPr>
        <w:t>heap</w:t>
      </w:r>
      <w:r w:rsidR="008C5ADB" w:rsidRPr="00405CD2">
        <w:rPr>
          <w:color w:val="FF0000"/>
        </w:rPr>
        <w:t xml:space="preserve"> – på dansk bunke eller hob).</w:t>
      </w:r>
      <w:r w:rsidRPr="00405CD2">
        <w:rPr>
          <w:color w:val="FF0000"/>
        </w:rPr>
        <w:t xml:space="preserve"> Dem skal vi se på senere.</w:t>
      </w:r>
    </w:p>
    <w:p w14:paraId="56FEBB67" w14:textId="447E8A61" w:rsidR="00AD2C5C" w:rsidRPr="00405CD2" w:rsidRDefault="00AD2C5C" w:rsidP="00E44C9B">
      <w:pPr>
        <w:pStyle w:val="Overskrift4"/>
        <w:rPr>
          <w:color w:val="FF0000"/>
        </w:rPr>
      </w:pPr>
      <w:r w:rsidRPr="00405CD2">
        <w:rPr>
          <w:color w:val="FF0000"/>
        </w:rPr>
        <w:t>Memoryforbrug</w:t>
      </w:r>
    </w:p>
    <w:p w14:paraId="458F7DA9" w14:textId="2D78DA55" w:rsidR="00AD2C5C" w:rsidRPr="00405CD2" w:rsidRDefault="00AD2C5C" w:rsidP="00AD2C5C">
      <w:pPr>
        <w:rPr>
          <w:color w:val="FF0000"/>
        </w:rPr>
      </w:pPr>
      <w:r w:rsidRPr="00405CD2">
        <w:rPr>
          <w:rFonts w:ascii="Consolas" w:hAnsi="Consolas" w:cs="Consolas"/>
          <w:noProof/>
          <w:color w:val="FF0000"/>
          <w:szCs w:val="19"/>
        </w:rPr>
        <w:t>QuickSort</w:t>
      </w:r>
      <w:r w:rsidRPr="00405CD2">
        <w:rPr>
          <w:color w:val="FF0000"/>
        </w:rPr>
        <w:t xml:space="preserve"> er meget effektiv i forhold til brug af hukommelse. Da der hele tiden arbejdes på det samme array af elementer hvor elementerne </w:t>
      </w:r>
      <w:r w:rsidR="00E51FA1" w:rsidRPr="00405CD2">
        <w:rPr>
          <w:color w:val="FF0000"/>
        </w:rPr>
        <w:t xml:space="preserve">flyttes rundt, skal der ikke allokeres hukommelse specifikt til sorteringen. Det betyder at </w:t>
      </w:r>
      <w:r w:rsidR="00E51FA1" w:rsidRPr="00405CD2">
        <w:rPr>
          <w:rFonts w:ascii="Consolas" w:hAnsi="Consolas" w:cs="Consolas"/>
          <w:noProof/>
          <w:color w:val="FF0000"/>
          <w:szCs w:val="19"/>
        </w:rPr>
        <w:t>QuickSort</w:t>
      </w:r>
      <w:r w:rsidR="00E51FA1" w:rsidRPr="00405CD2">
        <w:rPr>
          <w:color w:val="FF0000"/>
        </w:rPr>
        <w:t xml:space="preserve"> ofte i praksis er meget effektiv</w:t>
      </w:r>
      <w:r w:rsidR="00D9405A" w:rsidRPr="00405CD2">
        <w:rPr>
          <w:color w:val="FF0000"/>
        </w:rPr>
        <w:t xml:space="preserve"> også i hastighed</w:t>
      </w:r>
      <w:r w:rsidR="00E51FA1" w:rsidRPr="00405CD2">
        <w:rPr>
          <w:color w:val="FF0000"/>
        </w:rPr>
        <w:t xml:space="preserve"> fordi</w:t>
      </w:r>
      <w:r w:rsidR="00D9405A" w:rsidRPr="00405CD2">
        <w:rPr>
          <w:color w:val="FF0000"/>
        </w:rPr>
        <w:t xml:space="preserve"> der</w:t>
      </w:r>
      <w:r w:rsidR="00E51FA1" w:rsidRPr="00405CD2">
        <w:rPr>
          <w:color w:val="FF0000"/>
        </w:rPr>
        <w:t xml:space="preserve"> ikke undervejs vil skulle foretages allokering og sletning</w:t>
      </w:r>
      <w:r w:rsidR="00D9405A" w:rsidRPr="00405CD2">
        <w:rPr>
          <w:color w:val="FF0000"/>
        </w:rPr>
        <w:t xml:space="preserve"> af hukommelse</w:t>
      </w:r>
      <w:r w:rsidR="00E51FA1" w:rsidRPr="00405CD2">
        <w:rPr>
          <w:color w:val="FF0000"/>
        </w:rPr>
        <w:t>.</w:t>
      </w:r>
    </w:p>
    <w:p w14:paraId="1C6B3CB7" w14:textId="342CA43B" w:rsidR="00117901" w:rsidRPr="00405CD2" w:rsidRDefault="00117901" w:rsidP="004452FC">
      <w:pPr>
        <w:pStyle w:val="Overskrift3"/>
        <w:rPr>
          <w:color w:val="FF0000"/>
        </w:rPr>
      </w:pPr>
      <w:r w:rsidRPr="00405CD2">
        <w:rPr>
          <w:color w:val="FF0000"/>
        </w:rPr>
        <w:t>Opgave</w:t>
      </w:r>
      <w:r w:rsidR="004452FC" w:rsidRPr="00405CD2">
        <w:rPr>
          <w:color w:val="FF0000"/>
        </w:rPr>
        <w:t xml:space="preserve">: </w:t>
      </w:r>
      <w:r w:rsidR="004452FC" w:rsidRPr="00405CD2">
        <w:rPr>
          <w:noProof/>
          <w:color w:val="FF0000"/>
        </w:rPr>
        <w:t>QuickSort</w:t>
      </w:r>
    </w:p>
    <w:p w14:paraId="5FAC6F0C" w14:textId="67165031" w:rsidR="00164F36" w:rsidRPr="00405CD2" w:rsidRDefault="00117901" w:rsidP="00117901">
      <w:pPr>
        <w:rPr>
          <w:color w:val="FF0000"/>
        </w:rPr>
      </w:pPr>
      <w:r w:rsidRPr="00405CD2">
        <w:rPr>
          <w:color w:val="FF0000"/>
        </w:rPr>
        <w:t xml:space="preserve">Implementér </w:t>
      </w:r>
      <w:r w:rsidRPr="00405CD2">
        <w:rPr>
          <w:rFonts w:ascii="Consolas" w:hAnsi="Consolas" w:cs="Consolas"/>
          <w:noProof/>
          <w:color w:val="FF0000"/>
          <w:szCs w:val="19"/>
        </w:rPr>
        <w:t>QuickSort</w:t>
      </w:r>
      <w:r w:rsidRPr="00405CD2">
        <w:rPr>
          <w:color w:val="FF0000"/>
        </w:rPr>
        <w:t xml:space="preserve"> til at sortere en række tal.</w:t>
      </w:r>
      <w:r w:rsidR="00E51FA1" w:rsidRPr="00405CD2">
        <w:rPr>
          <w:color w:val="FF0000"/>
        </w:rPr>
        <w:t xml:space="preserve"> Til aftestning af algoritmen kan du lade dig inspirere af det testprogram vi lavede til søgetræet i afsnit </w:t>
      </w:r>
      <w:r w:rsidR="00E51FA1" w:rsidRPr="00405CD2">
        <w:rPr>
          <w:color w:val="FF0000"/>
        </w:rPr>
        <w:fldChar w:fldCharType="begin"/>
      </w:r>
      <w:r w:rsidR="00E51FA1" w:rsidRPr="00405CD2">
        <w:rPr>
          <w:color w:val="FF0000"/>
        </w:rPr>
        <w:instrText xml:space="preserve"> REF _Ref51840614 \r \h </w:instrText>
      </w:r>
      <w:r w:rsidR="00E51FA1" w:rsidRPr="00405CD2">
        <w:rPr>
          <w:color w:val="FF0000"/>
        </w:rPr>
      </w:r>
      <w:r w:rsidR="00E51FA1" w:rsidRPr="00405CD2">
        <w:rPr>
          <w:color w:val="FF0000"/>
        </w:rPr>
        <w:fldChar w:fldCharType="separate"/>
      </w:r>
      <w:r w:rsidR="001D7926" w:rsidRPr="00405CD2">
        <w:rPr>
          <w:color w:val="FF0000"/>
        </w:rPr>
        <w:t>4.5.5</w:t>
      </w:r>
      <w:r w:rsidR="00E51FA1" w:rsidRPr="00405CD2">
        <w:rPr>
          <w:color w:val="FF0000"/>
        </w:rPr>
        <w:fldChar w:fldCharType="end"/>
      </w:r>
      <w:r w:rsidR="00E51FA1" w:rsidRPr="00405CD2">
        <w:rPr>
          <w:color w:val="FF0000"/>
        </w:rPr>
        <w:t>.</w:t>
      </w:r>
    </w:p>
    <w:p w14:paraId="2C67E626" w14:textId="062B49DD" w:rsidR="00A46EE6" w:rsidRPr="00405CD2" w:rsidRDefault="00A46EE6" w:rsidP="00117901">
      <w:pPr>
        <w:rPr>
          <w:color w:val="FF0000"/>
        </w:rPr>
      </w:pPr>
      <w:r w:rsidRPr="00405CD2">
        <w:rPr>
          <w:color w:val="FF0000"/>
        </w:rPr>
        <w:t xml:space="preserve">Hjælp til implementation kan eventuelt findes i denne video hvor </w:t>
      </w:r>
      <w:hyperlink r:id="rId33" w:history="1">
        <w:r w:rsidRPr="00405CD2">
          <w:rPr>
            <w:rStyle w:val="Hyperlink"/>
            <w:color w:val="FF0000"/>
          </w:rPr>
          <w:t>implement</w:t>
        </w:r>
        <w:r w:rsidR="00E3177A" w:rsidRPr="00405CD2">
          <w:rPr>
            <w:rStyle w:val="Hyperlink"/>
            <w:color w:val="FF0000"/>
          </w:rPr>
          <w:t>ation af</w:t>
        </w:r>
        <w:r w:rsidRPr="00405CD2">
          <w:rPr>
            <w:rStyle w:val="Hyperlink"/>
            <w:color w:val="FF0000"/>
          </w:rPr>
          <w:t xml:space="preserve"> </w:t>
        </w:r>
        <w:r w:rsidRPr="00405CD2">
          <w:rPr>
            <w:rStyle w:val="Hyperlink"/>
            <w:rFonts w:ascii="Consolas" w:hAnsi="Consolas" w:cs="Consolas"/>
            <w:noProof/>
            <w:color w:val="FF0000"/>
            <w:szCs w:val="19"/>
          </w:rPr>
          <w:t>QuickSort</w:t>
        </w:r>
      </w:hyperlink>
      <w:r w:rsidR="00E3177A" w:rsidRPr="00405CD2">
        <w:rPr>
          <w:color w:val="FF0000"/>
        </w:rPr>
        <w:t xml:space="preserve"> gennemgås.</w:t>
      </w:r>
    </w:p>
    <w:p w14:paraId="42588925" w14:textId="3F7C1665" w:rsidR="00E26FB7" w:rsidRPr="006F7E3E" w:rsidRDefault="00E26FB7" w:rsidP="004452FC">
      <w:pPr>
        <w:pStyle w:val="Overskrift3"/>
        <w:rPr>
          <w:color w:val="70AD47" w:themeColor="accent6"/>
        </w:rPr>
      </w:pPr>
      <w:r w:rsidRPr="006F7E3E">
        <w:rPr>
          <w:color w:val="70AD47" w:themeColor="accent6"/>
        </w:rPr>
        <w:t>Opgave</w:t>
      </w:r>
      <w:r w:rsidR="004452FC" w:rsidRPr="006F7E3E">
        <w:rPr>
          <w:color w:val="70AD47" w:themeColor="accent6"/>
        </w:rPr>
        <w:t xml:space="preserve">: Generisk </w:t>
      </w:r>
      <w:r w:rsidR="004452FC" w:rsidRPr="006F7E3E">
        <w:rPr>
          <w:noProof/>
          <w:color w:val="70AD47" w:themeColor="accent6"/>
        </w:rPr>
        <w:t>QuickSort</w:t>
      </w:r>
    </w:p>
    <w:p w14:paraId="3ADF4FC5" w14:textId="3046D5E9" w:rsidR="00E26FB7" w:rsidRPr="006F7E3E" w:rsidRDefault="00E26FB7" w:rsidP="00E26FB7">
      <w:pPr>
        <w:rPr>
          <w:color w:val="70AD47" w:themeColor="accent6"/>
        </w:rPr>
      </w:pPr>
      <w:r w:rsidRPr="006F7E3E">
        <w:rPr>
          <w:color w:val="70AD47" w:themeColor="accent6"/>
        </w:rPr>
        <w:t xml:space="preserve">Implementér </w:t>
      </w:r>
      <w:r w:rsidRPr="006F7E3E">
        <w:rPr>
          <w:rFonts w:ascii="Consolas" w:hAnsi="Consolas" w:cs="Consolas"/>
          <w:noProof/>
          <w:color w:val="70AD47" w:themeColor="accent6"/>
          <w:szCs w:val="19"/>
        </w:rPr>
        <w:t>QuickSort&lt;T&gt;</w:t>
      </w:r>
      <w:r w:rsidRPr="006F7E3E">
        <w:rPr>
          <w:color w:val="70AD47" w:themeColor="accent6"/>
        </w:rPr>
        <w:t xml:space="preserve"> til </w:t>
      </w:r>
      <w:r w:rsidR="00A46EE6" w:rsidRPr="006F7E3E">
        <w:rPr>
          <w:color w:val="70AD47" w:themeColor="accent6"/>
        </w:rPr>
        <w:t xml:space="preserve">generelt </w:t>
      </w:r>
      <w:r w:rsidRPr="006F7E3E">
        <w:rPr>
          <w:color w:val="70AD47" w:themeColor="accent6"/>
        </w:rPr>
        <w:t>at sortere</w:t>
      </w:r>
      <w:r w:rsidR="00A46EE6" w:rsidRPr="006F7E3E">
        <w:rPr>
          <w:color w:val="70AD47" w:themeColor="accent6"/>
        </w:rPr>
        <w:t xml:space="preserve"> klasser der implementerer interfacet </w:t>
      </w:r>
      <w:r w:rsidR="00A46EE6" w:rsidRPr="006F7E3E">
        <w:rPr>
          <w:rFonts w:ascii="Consolas" w:hAnsi="Consolas" w:cs="Consolas"/>
          <w:noProof/>
          <w:color w:val="70AD47" w:themeColor="accent6"/>
          <w:szCs w:val="19"/>
        </w:rPr>
        <w:t>IComparable</w:t>
      </w:r>
      <w:r w:rsidR="00A46EE6" w:rsidRPr="006F7E3E">
        <w:rPr>
          <w:color w:val="70AD47" w:themeColor="accent6"/>
        </w:rPr>
        <w:t>.</w:t>
      </w:r>
    </w:p>
    <w:p w14:paraId="0A91D5BC" w14:textId="0F8FF8A7" w:rsidR="00117901" w:rsidRPr="00290AAD" w:rsidRDefault="00117901" w:rsidP="00E44C9B">
      <w:pPr>
        <w:pStyle w:val="Overskrift3"/>
        <w:rPr>
          <w:noProof/>
          <w:color w:val="FF0000"/>
          <w:lang w:val="en-US"/>
        </w:rPr>
      </w:pPr>
      <w:bookmarkStart w:id="57" w:name="_Toc87523654"/>
      <w:r w:rsidRPr="00290AAD">
        <w:rPr>
          <w:noProof/>
          <w:color w:val="FF0000"/>
          <w:lang w:val="en-US"/>
        </w:rPr>
        <w:t>MergeSort</w:t>
      </w:r>
      <w:r w:rsidR="008D631C" w:rsidRPr="00290AAD">
        <w:rPr>
          <w:noProof/>
          <w:color w:val="FF0000"/>
          <w:lang w:val="en-US"/>
        </w:rPr>
        <w:t xml:space="preserve"> O(n</w:t>
      </w:r>
      <w:r w:rsidR="008D631C" w:rsidRPr="00290AAD">
        <w:rPr>
          <w:rFonts w:cstheme="majorHAnsi"/>
          <w:noProof/>
          <w:color w:val="FF0000"/>
          <w:lang w:val="en-US"/>
        </w:rPr>
        <w:t>∙</w:t>
      </w:r>
      <w:r w:rsidR="008D631C" w:rsidRPr="00290AAD">
        <w:rPr>
          <w:noProof/>
          <w:color w:val="FF0000"/>
          <w:lang w:val="en-US"/>
        </w:rPr>
        <w:t>log(n))</w:t>
      </w:r>
      <w:bookmarkEnd w:id="57"/>
    </w:p>
    <w:p w14:paraId="17C155E8" w14:textId="2A7479F7" w:rsidR="00117901" w:rsidRPr="00290AAD" w:rsidRDefault="00117901" w:rsidP="00117901">
      <w:pPr>
        <w:rPr>
          <w:color w:val="FF0000"/>
        </w:rPr>
      </w:pPr>
      <w:r w:rsidRPr="00290AAD">
        <w:rPr>
          <w:color w:val="FF0000"/>
        </w:rPr>
        <w:t xml:space="preserve">Flettesortering foregår ved at man hele tiden deler det er skal sorteres op i to lige store halvdele, sorterer dem hver for sig og derefter fletter de to sorterede dele sammen. </w:t>
      </w:r>
      <w:r w:rsidRPr="00290AAD">
        <w:rPr>
          <w:rFonts w:ascii="Consolas" w:hAnsi="Consolas" w:cs="Consolas"/>
          <w:noProof/>
          <w:color w:val="FF0000"/>
          <w:szCs w:val="19"/>
        </w:rPr>
        <w:t>MergeSort</w:t>
      </w:r>
      <w:r w:rsidRPr="00290AAD">
        <w:rPr>
          <w:color w:val="FF0000"/>
        </w:rPr>
        <w:t xml:space="preserve"> implementeres ofte ved hjælp af rekursion.</w:t>
      </w:r>
      <w:r w:rsidR="003E5242" w:rsidRPr="00290AAD">
        <w:rPr>
          <w:color w:val="FF0000"/>
        </w:rPr>
        <w:t xml:space="preserve"> Det gør programmet forholdsvis nemt at læse og forstå.</w:t>
      </w:r>
    </w:p>
    <w:p w14:paraId="6F095921" w14:textId="77777777" w:rsidR="00117901" w:rsidRPr="00290AAD" w:rsidRDefault="00117901" w:rsidP="00117901">
      <w:pPr>
        <w:rPr>
          <w:color w:val="FF0000"/>
        </w:rPr>
      </w:pPr>
      <w:r w:rsidRPr="00290AAD">
        <w:rPr>
          <w:color w:val="FF0000"/>
        </w:rPr>
        <w:t xml:space="preserve">For at </w:t>
      </w:r>
      <w:r w:rsidRPr="00290AAD">
        <w:rPr>
          <w:rFonts w:ascii="Consolas" w:hAnsi="Consolas" w:cs="Consolas"/>
          <w:noProof/>
          <w:color w:val="FF0000"/>
          <w:szCs w:val="19"/>
        </w:rPr>
        <w:t>MergeSort</w:t>
      </w:r>
      <w:r w:rsidRPr="00290AAD">
        <w:rPr>
          <w:color w:val="FF0000"/>
        </w:rPr>
        <w:t xml:space="preserve"> kan fungere, er man nødt til at oprette nye arrays når man fletter fordi </w:t>
      </w:r>
      <w:r w:rsidRPr="00290AAD">
        <w:rPr>
          <w:rFonts w:ascii="Consolas" w:hAnsi="Consolas" w:cs="Consolas"/>
          <w:noProof/>
          <w:color w:val="FF0000"/>
          <w:szCs w:val="19"/>
        </w:rPr>
        <w:t>MergeSort</w:t>
      </w:r>
      <w:r w:rsidRPr="00290AAD">
        <w:rPr>
          <w:color w:val="FF0000"/>
        </w:rPr>
        <w:t xml:space="preserve"> ikke som de fleste andre sorteringsalgoritmer benytter sig af en swap-funktion.</w:t>
      </w:r>
    </w:p>
    <w:p w14:paraId="54AD3B80" w14:textId="77777777" w:rsidR="00117901" w:rsidRPr="00413EE1" w:rsidRDefault="00117901" w:rsidP="00E44C9B">
      <w:pPr>
        <w:pStyle w:val="Overskrift4"/>
        <w:rPr>
          <w:noProof/>
          <w:color w:val="FF0000"/>
        </w:rPr>
      </w:pPr>
      <w:r w:rsidRPr="00413EE1">
        <w:rPr>
          <w:noProof/>
          <w:color w:val="FF0000"/>
        </w:rPr>
        <w:t>MSort</w:t>
      </w:r>
    </w:p>
    <w:p w14:paraId="14D088BA" w14:textId="77777777" w:rsidR="00117901" w:rsidRPr="00413EE1" w:rsidRDefault="00117901" w:rsidP="00117901">
      <w:pPr>
        <w:rPr>
          <w:color w:val="FF0000"/>
        </w:rPr>
      </w:pPr>
      <w:r w:rsidRPr="00413EE1">
        <w:rPr>
          <w:color w:val="FF0000"/>
        </w:rPr>
        <w:t xml:space="preserve">Den rekursive metode </w:t>
      </w:r>
      <w:r w:rsidRPr="00413EE1">
        <w:rPr>
          <w:rFonts w:ascii="Consolas" w:hAnsi="Consolas" w:cs="Consolas"/>
          <w:noProof/>
          <w:color w:val="FF0000"/>
          <w:szCs w:val="19"/>
        </w:rPr>
        <w:t>MSort</w:t>
      </w:r>
      <w:r w:rsidRPr="00413EE1">
        <w:rPr>
          <w:color w:val="FF0000"/>
        </w:rPr>
        <w:t xml:space="preserve"> (find gerne på dit eget navn) tager en liste (array) som parameter. Den fungerer ved at kalde sig selv rekursivt indtil der kun er ét element i listen. Det element returneres. Selve sorteringen foregår ved at metoden </w:t>
      </w:r>
      <w:r w:rsidRPr="00413EE1">
        <w:rPr>
          <w:rFonts w:ascii="Consolas" w:hAnsi="Consolas" w:cs="Consolas"/>
          <w:noProof/>
          <w:color w:val="FF0000"/>
          <w:szCs w:val="19"/>
        </w:rPr>
        <w:t>Merge</w:t>
      </w:r>
      <w:r w:rsidRPr="00413EE1">
        <w:rPr>
          <w:color w:val="FF0000"/>
        </w:rPr>
        <w:t xml:space="preserve"> fletter to sorterede lister sammen til en ny sorteret liste.</w:t>
      </w:r>
    </w:p>
    <w:p w14:paraId="1F19F847" w14:textId="77777777" w:rsidR="00117901" w:rsidRPr="00413EE1" w:rsidRDefault="00117901" w:rsidP="00E44C9B">
      <w:pPr>
        <w:pStyle w:val="Overskrift4"/>
        <w:rPr>
          <w:noProof/>
          <w:color w:val="FF0000"/>
        </w:rPr>
      </w:pPr>
      <w:r w:rsidRPr="00413EE1">
        <w:rPr>
          <w:noProof/>
          <w:color w:val="FF0000"/>
        </w:rPr>
        <w:lastRenderedPageBreak/>
        <w:t>Merge</w:t>
      </w:r>
    </w:p>
    <w:p w14:paraId="425671D1" w14:textId="77777777" w:rsidR="00117901" w:rsidRPr="00413EE1" w:rsidRDefault="00117901" w:rsidP="00D9405A">
      <w:pPr>
        <w:keepNext/>
        <w:rPr>
          <w:color w:val="FF0000"/>
        </w:rPr>
      </w:pPr>
      <w:r w:rsidRPr="00413EE1">
        <w:rPr>
          <w:color w:val="FF0000"/>
        </w:rPr>
        <w:t>Flettemetoden skal tage to lister (arrays) og returnere en ny liste med resultatet af sammenfletningen.</w:t>
      </w:r>
    </w:p>
    <w:p w14:paraId="09593758" w14:textId="77777777" w:rsidR="00117901" w:rsidRPr="00413EE1" w:rsidRDefault="00117901" w:rsidP="00361181">
      <w:pPr>
        <w:keepNext/>
        <w:ind w:left="1134" w:right="1134"/>
        <w:rPr>
          <w:color w:val="FF0000"/>
        </w:rPr>
      </w:pPr>
      <w:r w:rsidRPr="00413EE1">
        <w:rPr>
          <w:noProof/>
          <w:color w:val="FF0000"/>
        </w:rPr>
        <w:drawing>
          <wp:inline distT="0" distB="0" distL="0" distR="0" wp14:anchorId="58593B1A" wp14:editId="55768920">
            <wp:extent cx="1073841" cy="819510"/>
            <wp:effectExtent l="19050" t="19050" r="12065" b="1905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1606" cy="840699"/>
                    </a:xfrm>
                    <a:prstGeom prst="rect">
                      <a:avLst/>
                    </a:prstGeom>
                    <a:ln w="12696" cmpd="sng">
                      <a:solidFill>
                        <a:srgbClr val="3D603F"/>
                      </a:solidFill>
                      <a:prstDash val="solid"/>
                    </a:ln>
                  </pic:spPr>
                </pic:pic>
              </a:graphicData>
            </a:graphic>
          </wp:inline>
        </w:drawing>
      </w:r>
    </w:p>
    <w:p w14:paraId="3EACEB55" w14:textId="77777777" w:rsidR="00117901" w:rsidRPr="00413EE1" w:rsidRDefault="00117901" w:rsidP="00D9405A">
      <w:pPr>
        <w:keepNext/>
        <w:rPr>
          <w:color w:val="FF0000"/>
        </w:rPr>
      </w:pPr>
      <w:r w:rsidRPr="00413EE1">
        <w:rPr>
          <w:color w:val="FF0000"/>
        </w:rPr>
        <w:t>Returværdi:</w:t>
      </w:r>
    </w:p>
    <w:p w14:paraId="0ACCF6D8" w14:textId="77777777" w:rsidR="00117901" w:rsidRPr="00413EE1" w:rsidRDefault="00117901" w:rsidP="00361181">
      <w:pPr>
        <w:keepNext/>
        <w:ind w:left="1134" w:right="1134"/>
        <w:rPr>
          <w:color w:val="FF0000"/>
        </w:rPr>
      </w:pPr>
      <w:r w:rsidRPr="00413EE1">
        <w:rPr>
          <w:noProof/>
          <w:color w:val="FF0000"/>
        </w:rPr>
        <w:drawing>
          <wp:inline distT="0" distB="0" distL="0" distR="0" wp14:anchorId="30D1F06F" wp14:editId="28D44DF8">
            <wp:extent cx="558479" cy="1578634"/>
            <wp:effectExtent l="19050" t="19050" r="13335" b="215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84" cy="1652706"/>
                    </a:xfrm>
                    <a:prstGeom prst="rect">
                      <a:avLst/>
                    </a:prstGeom>
                    <a:ln w="12696" cmpd="sng">
                      <a:solidFill>
                        <a:srgbClr val="3D603F"/>
                      </a:solidFill>
                      <a:prstDash val="solid"/>
                    </a:ln>
                  </pic:spPr>
                </pic:pic>
              </a:graphicData>
            </a:graphic>
          </wp:inline>
        </w:drawing>
      </w:r>
    </w:p>
    <w:p w14:paraId="07CFE37B" w14:textId="5861108A" w:rsidR="00F04687" w:rsidRPr="00413EE1" w:rsidRDefault="00F04687" w:rsidP="00E44C9B">
      <w:pPr>
        <w:pStyle w:val="Overskrift4"/>
        <w:rPr>
          <w:color w:val="FF0000"/>
        </w:rPr>
      </w:pPr>
      <w:r w:rsidRPr="00413EE1">
        <w:rPr>
          <w:color w:val="FF0000"/>
        </w:rPr>
        <w:t>Memory forbrug</w:t>
      </w:r>
    </w:p>
    <w:p w14:paraId="1EC45667" w14:textId="5F8E974B" w:rsidR="00F04687" w:rsidRPr="00413EE1" w:rsidRDefault="00F04687" w:rsidP="00F04687">
      <w:pPr>
        <w:rPr>
          <w:color w:val="FF0000"/>
        </w:rPr>
      </w:pPr>
      <w:r w:rsidRPr="00413EE1">
        <w:rPr>
          <w:color w:val="FF0000"/>
        </w:rPr>
        <w:t xml:space="preserve">Da man løbende skal kopiere arrays både i forbindelse med </w:t>
      </w:r>
      <w:r w:rsidRPr="00413EE1">
        <w:rPr>
          <w:color w:val="FF0000"/>
          <w:lang w:val="en-US"/>
        </w:rPr>
        <w:t>divide</w:t>
      </w:r>
      <w:r w:rsidRPr="00413EE1">
        <w:rPr>
          <w:color w:val="FF0000"/>
        </w:rPr>
        <w:t xml:space="preserve">-delen og </w:t>
      </w:r>
      <w:r w:rsidRPr="00413EE1">
        <w:rPr>
          <w:color w:val="FF0000"/>
          <w:lang w:val="en-US"/>
        </w:rPr>
        <w:t>merge</w:t>
      </w:r>
      <w:r w:rsidRPr="00413EE1">
        <w:rPr>
          <w:color w:val="FF0000"/>
        </w:rPr>
        <w:t xml:space="preserve">, bruger </w:t>
      </w:r>
      <w:r w:rsidRPr="00413EE1">
        <w:rPr>
          <w:rFonts w:ascii="Consolas" w:hAnsi="Consolas" w:cs="Consolas"/>
          <w:noProof/>
          <w:color w:val="FF0000"/>
          <w:szCs w:val="19"/>
        </w:rPr>
        <w:t>MergeSort</w:t>
      </w:r>
      <w:r w:rsidRPr="00413EE1">
        <w:rPr>
          <w:color w:val="FF0000"/>
        </w:rPr>
        <w:t xml:space="preserve"> en del hukommelse. Imidlertid frigives hukommelsen løbende, sådan at det samlede forbrug på intet tidspunkt er højere end </w:t>
      </w:r>
      <m:oMath>
        <m:r>
          <w:rPr>
            <w:rFonts w:ascii="Cambria Math" w:hAnsi="Cambria Math"/>
            <w:color w:val="FF0000"/>
          </w:rPr>
          <m:t>2</m:t>
        </m:r>
        <m:r>
          <w:rPr>
            <w:rFonts w:ascii="Cambria Math" w:hAnsi="Cambria Math" w:cstheme="minorHAnsi"/>
            <w:color w:val="FF0000"/>
          </w:rPr>
          <m:t>∙</m:t>
        </m:r>
        <m:r>
          <w:rPr>
            <w:rFonts w:ascii="Cambria Math" w:hAnsi="Cambria Math"/>
            <w:color w:val="FF0000"/>
          </w:rPr>
          <m:t>n</m:t>
        </m:r>
      </m:oMath>
      <w:r w:rsidRPr="00413EE1">
        <w:rPr>
          <w:rFonts w:eastAsiaTheme="minorEastAsia"/>
          <w:color w:val="FF0000"/>
        </w:rPr>
        <w:t>.</w:t>
      </w:r>
    </w:p>
    <w:p w14:paraId="068AAC91" w14:textId="37268F4E" w:rsidR="00F04687" w:rsidRPr="00413EE1" w:rsidRDefault="00F04687" w:rsidP="00E44C9B">
      <w:pPr>
        <w:pStyle w:val="Overskrift4"/>
        <w:rPr>
          <w:color w:val="FF0000"/>
        </w:rPr>
      </w:pPr>
      <w:r w:rsidRPr="00413EE1">
        <w:rPr>
          <w:color w:val="FF0000"/>
        </w:rPr>
        <w:t xml:space="preserve">Tidskompleksitet </w:t>
      </w:r>
      <w:r w:rsidRPr="00413EE1">
        <w:rPr>
          <w:color w:val="FF0000"/>
          <w:lang w:val="en-US"/>
        </w:rPr>
        <w:t>worst case</w:t>
      </w:r>
      <w:r w:rsidR="008D631C" w:rsidRPr="00413EE1">
        <w:rPr>
          <w:color w:val="FF0000"/>
          <w:lang w:val="en-US"/>
        </w:rPr>
        <w:t xml:space="preserve"> (O(</w:t>
      </w:r>
      <w:proofErr w:type="spellStart"/>
      <w:r w:rsidR="008D631C" w:rsidRPr="00413EE1">
        <w:rPr>
          <w:color w:val="FF0000"/>
          <w:lang w:val="en-US"/>
        </w:rPr>
        <w:t>n</w:t>
      </w:r>
      <w:r w:rsidR="008D631C" w:rsidRPr="00413EE1">
        <w:rPr>
          <w:rFonts w:cstheme="majorHAnsi"/>
          <w:color w:val="FF0000"/>
          <w:lang w:val="en-US"/>
        </w:rPr>
        <w:t>∙</w:t>
      </w:r>
      <w:r w:rsidR="008D631C" w:rsidRPr="00413EE1">
        <w:rPr>
          <w:color w:val="FF0000"/>
          <w:lang w:val="en-US"/>
        </w:rPr>
        <w:t>log</w:t>
      </w:r>
      <w:proofErr w:type="spellEnd"/>
      <w:r w:rsidR="008D631C" w:rsidRPr="00413EE1">
        <w:rPr>
          <w:color w:val="FF0000"/>
          <w:lang w:val="en-US"/>
        </w:rPr>
        <w:t>(n))</w:t>
      </w:r>
    </w:p>
    <w:p w14:paraId="7FE1F19D" w14:textId="7DE2BF2E" w:rsidR="00F04687" w:rsidRPr="00413EE1" w:rsidRDefault="004D575D" w:rsidP="00F04687">
      <w:pPr>
        <w:rPr>
          <w:rFonts w:asciiTheme="majorHAnsi" w:eastAsiaTheme="majorEastAsia" w:hAnsiTheme="majorHAnsi" w:cstheme="majorBidi"/>
          <w:color w:val="FF0000"/>
        </w:rPr>
      </w:pPr>
      <w:r w:rsidRPr="00413EE1">
        <w:rPr>
          <w:rFonts w:asciiTheme="majorHAnsi" w:eastAsiaTheme="majorEastAsia" w:hAnsiTheme="majorHAnsi" w:cstheme="majorBidi"/>
          <w:color w:val="FF0000"/>
        </w:rPr>
        <w:t xml:space="preserve">Lad os betragte </w:t>
      </w:r>
      <w:r w:rsidR="00F04687" w:rsidRPr="00413EE1">
        <w:rPr>
          <w:rFonts w:asciiTheme="majorHAnsi" w:eastAsiaTheme="majorEastAsia" w:hAnsiTheme="majorHAnsi" w:cstheme="majorBidi"/>
          <w:color w:val="FF0000"/>
        </w:rPr>
        <w:t xml:space="preserve">det kaldstræ </w:t>
      </w:r>
      <w:r w:rsidR="00F04687" w:rsidRPr="00413EE1">
        <w:rPr>
          <w:rFonts w:ascii="Consolas" w:hAnsi="Consolas" w:cs="Consolas"/>
          <w:noProof/>
          <w:color w:val="FF0000"/>
          <w:szCs w:val="19"/>
        </w:rPr>
        <w:t>MergeSort</w:t>
      </w:r>
      <w:r w:rsidR="00F04687" w:rsidRPr="00413EE1">
        <w:rPr>
          <w:rFonts w:asciiTheme="majorHAnsi" w:eastAsiaTheme="majorEastAsia" w:hAnsiTheme="majorHAnsi" w:cstheme="majorBidi"/>
          <w:color w:val="FF0000"/>
        </w:rPr>
        <w:t xml:space="preserve"> giver anledning til</w:t>
      </w:r>
      <w:r w:rsidRPr="00413EE1">
        <w:rPr>
          <w:rFonts w:asciiTheme="majorHAnsi" w:eastAsiaTheme="majorEastAsia" w:hAnsiTheme="majorHAnsi" w:cstheme="majorBidi"/>
          <w:color w:val="FF0000"/>
        </w:rPr>
        <w:t>.</w:t>
      </w:r>
    </w:p>
    <w:p w14:paraId="18980ECE" w14:textId="7ECD425D" w:rsidR="004D575D" w:rsidRPr="00413EE1" w:rsidRDefault="004D575D" w:rsidP="00E44C9B">
      <w:pPr>
        <w:pStyle w:val="Overskrift5"/>
        <w:rPr>
          <w:noProof/>
          <w:color w:val="FF0000"/>
        </w:rPr>
      </w:pPr>
      <w:r w:rsidRPr="00413EE1">
        <w:rPr>
          <w:noProof/>
          <w:color w:val="FF0000"/>
        </w:rPr>
        <w:t>Opdeling</w:t>
      </w:r>
    </w:p>
    <w:p w14:paraId="2377F754" w14:textId="311255E6" w:rsidR="004D575D" w:rsidRPr="00413EE1" w:rsidRDefault="004D575D" w:rsidP="004D575D">
      <w:pPr>
        <w:rPr>
          <w:color w:val="FF0000"/>
        </w:rPr>
      </w:pPr>
      <w:r w:rsidRPr="00413EE1">
        <w:rPr>
          <w:color w:val="FF0000"/>
        </w:rPr>
        <w:t xml:space="preserve">Under opdelingsfasen </w:t>
      </w:r>
      <w:r w:rsidR="00890CCC" w:rsidRPr="00413EE1">
        <w:rPr>
          <w:color w:val="FF0000"/>
        </w:rPr>
        <w:t>deles arrayet i to lige store halvdele igen og igen, indtil størrelsen af arrayet er 1.</w:t>
      </w:r>
    </w:p>
    <w:p w14:paraId="1C7CB055" w14:textId="77777777" w:rsidR="004D575D" w:rsidRPr="00427DC7" w:rsidRDefault="004D575D" w:rsidP="00CB6C9C">
      <w:pPr>
        <w:pStyle w:val="Kode"/>
        <w:ind w:left="0" w:right="0"/>
        <w:jc w:val="center"/>
        <w:rPr>
          <w:color w:val="FF0000"/>
        </w:rPr>
      </w:pPr>
      <w:r w:rsidRPr="00427DC7">
        <w:rPr>
          <w:color w:val="FF0000"/>
        </w:rPr>
        <w:t>12,6,14,9,2,21,15,4,20,8,13,5,17,10,11,7,18,1,16,3,19</w:t>
      </w:r>
    </w:p>
    <w:p w14:paraId="768568E5" w14:textId="3FAE4B35" w:rsidR="004D575D" w:rsidRPr="00427DC7" w:rsidRDefault="004D575D" w:rsidP="00CB6C9C">
      <w:pPr>
        <w:pStyle w:val="Kode"/>
        <w:ind w:left="0" w:right="0"/>
        <w:jc w:val="center"/>
        <w:rPr>
          <w:color w:val="FF0000"/>
        </w:rPr>
      </w:pPr>
      <w:r w:rsidRPr="00427DC7">
        <w:rPr>
          <w:color w:val="FF0000"/>
        </w:rPr>
        <w:t xml:space="preserve">12,6,14,9,2,21,15,4,20,8 </w:t>
      </w:r>
      <w:r w:rsidRPr="00427DC7">
        <w:rPr>
          <w:color w:val="FF0000"/>
          <w:sz w:val="32"/>
        </w:rPr>
        <w:t>|</w:t>
      </w:r>
      <w:r w:rsidRPr="00427DC7">
        <w:rPr>
          <w:color w:val="FF0000"/>
        </w:rPr>
        <w:t xml:space="preserve"> 13,5,17,10,11,7,18,1,16,3,19</w:t>
      </w:r>
    </w:p>
    <w:p w14:paraId="771605FC" w14:textId="3F6E95D5" w:rsidR="004D575D" w:rsidRPr="00427DC7" w:rsidRDefault="004D575D" w:rsidP="00CB6C9C">
      <w:pPr>
        <w:pStyle w:val="Kode"/>
        <w:ind w:left="0" w:right="0"/>
        <w:jc w:val="center"/>
        <w:rPr>
          <w:color w:val="FF0000"/>
        </w:rPr>
      </w:pPr>
      <w:r w:rsidRPr="00427DC7">
        <w:rPr>
          <w:color w:val="FF0000"/>
        </w:rPr>
        <w:t xml:space="preserve">12,6,14,9,2 </w:t>
      </w:r>
      <w:r w:rsidRPr="00427DC7">
        <w:rPr>
          <w:color w:val="FF0000"/>
          <w:sz w:val="28"/>
        </w:rPr>
        <w:t>|</w:t>
      </w:r>
      <w:r w:rsidRPr="00427DC7">
        <w:rPr>
          <w:color w:val="FF0000"/>
        </w:rPr>
        <w:t xml:space="preserve"> 21,15,4,20,8 </w:t>
      </w:r>
      <w:r w:rsidRPr="00427DC7">
        <w:rPr>
          <w:color w:val="FF0000"/>
          <w:sz w:val="32"/>
        </w:rPr>
        <w:t>|</w:t>
      </w:r>
      <w:r w:rsidRPr="00427DC7">
        <w:rPr>
          <w:color w:val="FF0000"/>
        </w:rPr>
        <w:t xml:space="preserve"> 13,5,17,10,11 </w:t>
      </w:r>
      <w:r w:rsidRPr="00427DC7">
        <w:rPr>
          <w:color w:val="FF0000"/>
          <w:sz w:val="28"/>
        </w:rPr>
        <w:t>|</w:t>
      </w:r>
      <w:r w:rsidRPr="00427DC7">
        <w:rPr>
          <w:color w:val="FF0000"/>
        </w:rPr>
        <w:t xml:space="preserve"> 7,18,1,16,3,19</w:t>
      </w:r>
    </w:p>
    <w:p w14:paraId="22F08ADC" w14:textId="4AAF6935"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12,6 </w:t>
      </w:r>
      <w:r w:rsidR="004D575D" w:rsidRPr="00427DC7">
        <w:rPr>
          <w:color w:val="FF0000"/>
          <w:sz w:val="24"/>
        </w:rPr>
        <w:t>|</w:t>
      </w:r>
      <w:r w:rsidR="00890CCC" w:rsidRPr="00427DC7">
        <w:rPr>
          <w:color w:val="FF0000"/>
          <w:sz w:val="24"/>
        </w:rPr>
        <w:t xml:space="preserve"> </w:t>
      </w:r>
      <w:r w:rsidR="004D575D" w:rsidRPr="00427DC7">
        <w:rPr>
          <w:color w:val="FF0000"/>
        </w:rPr>
        <w:t>14,9,2</w:t>
      </w:r>
      <w:r w:rsidR="00890CCC" w:rsidRPr="00427DC7">
        <w:rPr>
          <w:color w:val="FF0000"/>
        </w:rPr>
        <w:t xml:space="preserve"> </w:t>
      </w:r>
      <w:r w:rsidR="004D575D" w:rsidRPr="00427DC7">
        <w:rPr>
          <w:color w:val="FF0000"/>
          <w:sz w:val="28"/>
        </w:rPr>
        <w:t>|</w:t>
      </w:r>
      <w:r w:rsidR="004D575D" w:rsidRPr="00427DC7">
        <w:rPr>
          <w:color w:val="FF0000"/>
        </w:rPr>
        <w:t xml:space="preserve"> 21,15,4,20,8 </w:t>
      </w:r>
      <w:r w:rsidR="001F2FCB" w:rsidRPr="00427DC7">
        <w:rPr>
          <w:color w:val="FF0000"/>
        </w:rPr>
        <w:t xml:space="preserve"> </w:t>
      </w:r>
      <w:r w:rsidR="004D575D" w:rsidRPr="00427DC7">
        <w:rPr>
          <w:color w:val="FF0000"/>
          <w:sz w:val="32"/>
        </w:rPr>
        <w:t>|</w:t>
      </w:r>
      <w:r w:rsidR="004D575D" w:rsidRPr="00427DC7">
        <w:rPr>
          <w:color w:val="FF0000"/>
          <w:sz w:val="24"/>
        </w:rPr>
        <w:t xml:space="preserve"> </w:t>
      </w:r>
      <w:r w:rsidR="004D575D" w:rsidRPr="00427DC7">
        <w:rPr>
          <w:color w:val="FF0000"/>
        </w:rPr>
        <w:t>13, 5</w:t>
      </w:r>
      <w:r w:rsidR="00890CCC" w:rsidRPr="00427DC7">
        <w:rPr>
          <w:color w:val="FF0000"/>
        </w:rPr>
        <w:t xml:space="preserve"> </w:t>
      </w:r>
      <w:r w:rsidR="004D575D" w:rsidRPr="00427DC7">
        <w:rPr>
          <w:color w:val="FF0000"/>
          <w:sz w:val="24"/>
        </w:rPr>
        <w:t>|</w:t>
      </w:r>
      <w:r w:rsidR="004D575D" w:rsidRPr="00427DC7">
        <w:rPr>
          <w:color w:val="FF0000"/>
        </w:rPr>
        <w:t xml:space="preserve"> 17,10,11 </w:t>
      </w:r>
      <w:r w:rsidR="004D575D" w:rsidRPr="00427DC7">
        <w:rPr>
          <w:color w:val="FF0000"/>
          <w:sz w:val="28"/>
        </w:rPr>
        <w:t>|</w:t>
      </w:r>
      <w:r w:rsidR="004D575D" w:rsidRPr="00427DC7">
        <w:rPr>
          <w:color w:val="FF0000"/>
        </w:rPr>
        <w:t xml:space="preserve"> 7,18,1 </w:t>
      </w:r>
      <w:r w:rsidR="004D575D" w:rsidRPr="00427DC7">
        <w:rPr>
          <w:color w:val="FF0000"/>
          <w:sz w:val="24"/>
        </w:rPr>
        <w:t>|</w:t>
      </w:r>
      <w:r w:rsidR="004D575D" w:rsidRPr="00427DC7">
        <w:rPr>
          <w:color w:val="FF0000"/>
        </w:rPr>
        <w:t xml:space="preserve"> 16,3,19</w:t>
      </w:r>
    </w:p>
    <w:p w14:paraId="010BEC92" w14:textId="48B2F145"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14,9 </w:t>
      </w:r>
      <w:r w:rsidRPr="00427DC7">
        <w:rPr>
          <w:color w:val="FF0000"/>
          <w:sz w:val="20"/>
        </w:rPr>
        <w:t xml:space="preserve">| </w:t>
      </w:r>
      <w:r w:rsidRPr="00427DC7">
        <w:rPr>
          <w:color w:val="FF0000"/>
        </w:rPr>
        <w:t>2</w:t>
      </w:r>
      <w:r w:rsidR="00890CCC" w:rsidRPr="00427DC7">
        <w:rPr>
          <w:color w:val="FF0000"/>
        </w:rPr>
        <w:t xml:space="preserve"> </w:t>
      </w:r>
      <w:r w:rsidRPr="00427DC7">
        <w:rPr>
          <w:color w:val="FF0000"/>
          <w:sz w:val="28"/>
        </w:rPr>
        <w:t>|</w:t>
      </w:r>
      <w:r w:rsidR="00890CCC" w:rsidRPr="00427DC7">
        <w:rPr>
          <w:color w:val="FF0000"/>
          <w:sz w:val="28"/>
        </w:rPr>
        <w:t xml:space="preserve"> </w:t>
      </w:r>
      <w:r w:rsidRPr="00427DC7">
        <w:rPr>
          <w:color w:val="FF0000"/>
        </w:rPr>
        <w:t>21</w:t>
      </w:r>
      <w:r w:rsidRPr="00427DC7">
        <w:rPr>
          <w:color w:val="FF0000"/>
          <w:sz w:val="20"/>
        </w:rPr>
        <w:t>|</w:t>
      </w:r>
      <w:r w:rsidRPr="00427DC7">
        <w:rPr>
          <w:color w:val="FF0000"/>
        </w:rPr>
        <w:t xml:space="preserve">15 </w:t>
      </w:r>
      <w:r w:rsidRPr="00427DC7">
        <w:rPr>
          <w:color w:val="FF0000"/>
          <w:sz w:val="24"/>
        </w:rPr>
        <w:t>|</w:t>
      </w:r>
      <w:r w:rsidR="00890CCC" w:rsidRPr="00427DC7">
        <w:rPr>
          <w:color w:val="FF0000"/>
        </w:rPr>
        <w:t xml:space="preserve"> </w:t>
      </w:r>
      <w:r w:rsidRPr="00427DC7">
        <w:rPr>
          <w:color w:val="FF0000"/>
        </w:rPr>
        <w:t>4,20 |</w:t>
      </w:r>
      <w:r w:rsidRPr="00427DC7">
        <w:rPr>
          <w:color w:val="FF0000"/>
          <w:sz w:val="20"/>
        </w:rPr>
        <w:t xml:space="preserve"> </w:t>
      </w:r>
      <w:r w:rsidR="001F2FCB" w:rsidRPr="00427DC7">
        <w:rPr>
          <w:color w:val="FF0000"/>
          <w:sz w:val="20"/>
        </w:rPr>
        <w:t xml:space="preserve"> </w:t>
      </w:r>
      <w:r w:rsidRPr="00427DC7">
        <w:rPr>
          <w:color w:val="FF0000"/>
        </w:rPr>
        <w:t>8</w:t>
      </w:r>
      <w:r w:rsidR="001F2FCB" w:rsidRPr="00427DC7">
        <w:rPr>
          <w:color w:val="FF0000"/>
          <w:sz w:val="36"/>
        </w:rPr>
        <w:t xml:space="preserve">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17,10 | 11 </w:t>
      </w:r>
      <w:r w:rsidRPr="00427DC7">
        <w:rPr>
          <w:color w:val="FF0000"/>
          <w:sz w:val="28"/>
        </w:rPr>
        <w:t>|</w:t>
      </w:r>
      <w:r w:rsidRPr="00427DC7">
        <w:rPr>
          <w:color w:val="FF0000"/>
        </w:rPr>
        <w:t xml:space="preserve"> 7,18 | 1 </w:t>
      </w:r>
      <w:r w:rsidRPr="00427DC7">
        <w:rPr>
          <w:color w:val="FF0000"/>
          <w:sz w:val="24"/>
        </w:rPr>
        <w:t>|</w:t>
      </w:r>
      <w:r w:rsidRPr="00427DC7">
        <w:rPr>
          <w:color w:val="FF0000"/>
        </w:rPr>
        <w:t xml:space="preserve"> 16,3 | 19</w:t>
      </w:r>
    </w:p>
    <w:p w14:paraId="417F5DED" w14:textId="4D3355D4"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w:t>
      </w:r>
      <w:r w:rsidRPr="00427DC7">
        <w:rPr>
          <w:color w:val="FF0000"/>
          <w:sz w:val="20"/>
        </w:rPr>
        <w:t>|</w:t>
      </w:r>
      <w:r w:rsidRPr="00427DC7">
        <w:rPr>
          <w:color w:val="FF0000"/>
        </w:rPr>
        <w:t xml:space="preserve">9 | 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w:t>
      </w:r>
      <w:r w:rsidRPr="00427DC7">
        <w:rPr>
          <w:color w:val="FF0000"/>
          <w:sz w:val="24"/>
        </w:rPr>
        <w:t>|</w:t>
      </w:r>
      <w:r w:rsidRPr="00427DC7">
        <w:rPr>
          <w:color w:val="FF0000"/>
        </w:rPr>
        <w:t xml:space="preserve"> 4</w:t>
      </w:r>
      <w:r w:rsidRPr="00427DC7">
        <w:rPr>
          <w:color w:val="FF0000"/>
          <w:sz w:val="20"/>
        </w:rPr>
        <w:t>|</w:t>
      </w:r>
      <w:r w:rsidRPr="00427DC7">
        <w:rPr>
          <w:color w:val="FF0000"/>
        </w:rPr>
        <w:t>20 |</w:t>
      </w:r>
      <w:r w:rsidRPr="00427DC7">
        <w:rPr>
          <w:color w:val="FF0000"/>
          <w:sz w:val="36"/>
        </w:rPr>
        <w:t xml:space="preserve"> </w:t>
      </w:r>
      <w:r w:rsidRPr="00427DC7">
        <w:rPr>
          <w:color w:val="FF0000"/>
        </w:rPr>
        <w:t xml:space="preserve">8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w:t>
      </w:r>
      <w:r w:rsidRPr="00427DC7">
        <w:rPr>
          <w:color w:val="FF0000"/>
          <w:sz w:val="20"/>
        </w:rPr>
        <w:t>|</w:t>
      </w:r>
      <w:r w:rsidRPr="00427DC7">
        <w:rPr>
          <w:color w:val="FF0000"/>
        </w:rPr>
        <w:t xml:space="preserve">10 | 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 | 1 </w:t>
      </w:r>
      <w:r w:rsidRPr="00427DC7">
        <w:rPr>
          <w:color w:val="FF0000"/>
          <w:sz w:val="24"/>
        </w:rPr>
        <w:t>|</w:t>
      </w:r>
      <w:r w:rsidRPr="00427DC7">
        <w:rPr>
          <w:color w:val="FF0000"/>
        </w:rPr>
        <w:t xml:space="preserve"> 16</w:t>
      </w:r>
      <w:r w:rsidRPr="00427DC7">
        <w:rPr>
          <w:color w:val="FF0000"/>
          <w:sz w:val="20"/>
        </w:rPr>
        <w:t>|</w:t>
      </w:r>
      <w:r w:rsidRPr="00427DC7">
        <w:rPr>
          <w:color w:val="FF0000"/>
        </w:rPr>
        <w:t>3 | 19</w:t>
      </w:r>
    </w:p>
    <w:p w14:paraId="627A7DAB" w14:textId="5C9EC6F4" w:rsidR="00890CCC" w:rsidRPr="00427DC7" w:rsidRDefault="00890CCC" w:rsidP="00D046EC">
      <w:pPr>
        <w:spacing w:before="120"/>
        <w:rPr>
          <w:color w:val="FF0000"/>
        </w:rPr>
      </w:pPr>
      <w:r w:rsidRPr="00427DC7">
        <w:rPr>
          <w:color w:val="FF0000"/>
        </w:rPr>
        <w:t xml:space="preserve">Sidste linje er lidt misvisende </w:t>
      </w:r>
      <w:r w:rsidR="00D046EC" w:rsidRPr="00427DC7">
        <w:rPr>
          <w:color w:val="FF0000"/>
        </w:rPr>
        <w:t>ved</w:t>
      </w:r>
      <w:r w:rsidRPr="00427DC7">
        <w:rPr>
          <w:color w:val="FF0000"/>
        </w:rPr>
        <w:t xml:space="preserve"> de elementer der ikke kan opdeles. Der er opdelingen fra forrige linje bare gentaget</w:t>
      </w:r>
      <w:r w:rsidR="00D046EC" w:rsidRPr="00427DC7">
        <w:rPr>
          <w:color w:val="FF0000"/>
        </w:rPr>
        <w:t xml:space="preserve"> nedenunder</w:t>
      </w:r>
      <w:r w:rsidRPr="00427DC7">
        <w:rPr>
          <w:color w:val="FF0000"/>
        </w:rPr>
        <w:t>. Det er udelukkende af visuelle grunde, programmet skal ikke forsøge at opdele helt opdelt data.</w:t>
      </w:r>
    </w:p>
    <w:p w14:paraId="2407F515" w14:textId="4290C30E" w:rsidR="00890CCC" w:rsidRPr="00427DC7" w:rsidRDefault="00890CCC" w:rsidP="00890CCC">
      <w:pPr>
        <w:spacing w:before="120"/>
        <w:rPr>
          <w:color w:val="FF0000"/>
        </w:rPr>
      </w:pPr>
      <w:r w:rsidRPr="00427DC7">
        <w:rPr>
          <w:color w:val="FF0000"/>
        </w:rPr>
        <w:t xml:space="preserve">Antallet af elementer der håndteres i hver linje er n. Da hver opdeling halverer størrelsen af opdelingerne, vil der være </w:t>
      </w:r>
      <m:oMath>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(n)</m:t>
        </m:r>
      </m:oMath>
      <w:r w:rsidRPr="00427DC7">
        <w:rPr>
          <w:rFonts w:eastAsiaTheme="minorEastAsia"/>
          <w:color w:val="FF0000"/>
        </w:rPr>
        <w:t xml:space="preserve"> opdelinger.</w:t>
      </w:r>
      <w:r w:rsidR="005847A4" w:rsidRPr="00427DC7">
        <w:rPr>
          <w:rFonts w:eastAsiaTheme="minorEastAsia"/>
          <w:color w:val="FF0000"/>
        </w:rPr>
        <w:t xml:space="preserve"> Det giver en samlet tidskompleksitet for opdelingen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005847A4" w:rsidRPr="00427DC7">
        <w:rPr>
          <w:rFonts w:eastAsiaTheme="minorEastAsia"/>
          <w:color w:val="FF0000"/>
        </w:rPr>
        <w:t>.</w:t>
      </w:r>
    </w:p>
    <w:p w14:paraId="4E43327A" w14:textId="22150B05" w:rsidR="004D575D" w:rsidRPr="00427DC7" w:rsidRDefault="004D575D" w:rsidP="00E44C9B">
      <w:pPr>
        <w:pStyle w:val="Overskrift5"/>
        <w:rPr>
          <w:color w:val="FF0000"/>
        </w:rPr>
      </w:pPr>
      <w:r w:rsidRPr="00427DC7">
        <w:rPr>
          <w:color w:val="FF0000"/>
        </w:rPr>
        <w:t>Fletning</w:t>
      </w:r>
    </w:p>
    <w:p w14:paraId="1C547511" w14:textId="3E8DB2BC" w:rsidR="00890CCC" w:rsidRPr="00427DC7" w:rsidRDefault="00890CCC" w:rsidP="00890CCC">
      <w:pPr>
        <w:rPr>
          <w:color w:val="FF0000"/>
        </w:rPr>
      </w:pPr>
      <w:r w:rsidRPr="00427DC7">
        <w:rPr>
          <w:color w:val="FF0000"/>
        </w:rPr>
        <w:t>Efter opdelingen flettes arrayene sammen. Det er faktisk flettedelen der sørger for den egentlige sortering</w:t>
      </w:r>
      <w:r w:rsidR="005847A4" w:rsidRPr="00427DC7">
        <w:rPr>
          <w:color w:val="FF0000"/>
        </w:rPr>
        <w:t>.</w:t>
      </w:r>
    </w:p>
    <w:p w14:paraId="5D0EA3EC" w14:textId="04EE0CE8" w:rsidR="005847A4" w:rsidRPr="00427DC7" w:rsidRDefault="005847A4" w:rsidP="005847A4">
      <w:pPr>
        <w:keepNext/>
        <w:rPr>
          <w:rFonts w:eastAsiaTheme="minorEastAsia"/>
          <w:color w:val="FF0000"/>
        </w:rPr>
      </w:pPr>
      <w:r w:rsidRPr="00427DC7">
        <w:rPr>
          <w:color w:val="FF0000"/>
        </w:rPr>
        <w:lastRenderedPageBreak/>
        <w:t xml:space="preserve">Sammenfletningerne er illustreret i rammen nedenfor. I hver række håndteres hvert element én gang - dermed har hver række en tidskompleksitet på </w:t>
      </w:r>
      <m:oMath>
        <m:r>
          <w:rPr>
            <w:rFonts w:ascii="Cambria Math" w:hAnsi="Cambria Math"/>
            <w:color w:val="FF0000"/>
          </w:rPr>
          <m:t>O(n)</m:t>
        </m:r>
      </m:oMath>
      <w:r w:rsidRPr="00427DC7">
        <w:rPr>
          <w:rFonts w:eastAsiaTheme="minorEastAsia"/>
          <w:color w:val="FF0000"/>
        </w:rPr>
        <w:t>.</w:t>
      </w:r>
    </w:p>
    <w:p w14:paraId="02F44E69" w14:textId="24A24EE0"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sz w:val="18"/>
        </w:rPr>
        <w:t xml:space="preserve"> </w:t>
      </w:r>
      <w:r w:rsidRPr="00427DC7">
        <w:rPr>
          <w:color w:val="FF0000"/>
        </w:rPr>
        <w:t xml:space="preserve"> 14|9|2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 4|20|8   </w:t>
      </w:r>
      <w:r w:rsidRPr="00427DC7">
        <w:rPr>
          <w:color w:val="FF0000"/>
          <w:sz w:val="32"/>
        </w:rPr>
        <w:t>|</w:t>
      </w:r>
      <w:r w:rsidRPr="00427DC7">
        <w:rPr>
          <w:color w:val="FF0000"/>
          <w:sz w:val="28"/>
        </w:rPr>
        <w:t xml:space="preserve"> </w:t>
      </w:r>
      <w:r w:rsidRPr="00427DC7">
        <w:rPr>
          <w:color w:val="FF0000"/>
        </w:rPr>
        <w:t xml:space="preserve"> 13</w:t>
      </w:r>
      <w:r w:rsidRPr="00427DC7">
        <w:rPr>
          <w:color w:val="FF0000"/>
          <w:sz w:val="20"/>
        </w:rPr>
        <w:t>|</w:t>
      </w:r>
      <w:r w:rsidRPr="00427DC7">
        <w:rPr>
          <w:color w:val="FF0000"/>
        </w:rPr>
        <w:t xml:space="preserve">5 | 17|10|11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18|1 </w:t>
      </w:r>
      <w:r w:rsidRPr="00427DC7">
        <w:rPr>
          <w:color w:val="FF0000"/>
          <w:sz w:val="24"/>
        </w:rPr>
        <w:t>|</w:t>
      </w:r>
      <w:r w:rsidRPr="00427DC7">
        <w:rPr>
          <w:color w:val="FF0000"/>
        </w:rPr>
        <w:t xml:space="preserve"> 16</w:t>
      </w:r>
      <w:r w:rsidRPr="00427DC7">
        <w:rPr>
          <w:color w:val="FF0000"/>
          <w:sz w:val="20"/>
        </w:rPr>
        <w:t>|</w:t>
      </w:r>
      <w:r w:rsidRPr="00427DC7">
        <w:rPr>
          <w:color w:val="FF0000"/>
        </w:rPr>
        <w:t>3|19</w:t>
      </w:r>
    </w:p>
    <w:p w14:paraId="7170CEAF" w14:textId="01B8A01A"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9,14|2 </w:t>
      </w:r>
      <w:r w:rsidRPr="00427DC7">
        <w:rPr>
          <w:color w:val="FF0000"/>
          <w:sz w:val="28"/>
        </w:rPr>
        <w:t>|</w:t>
      </w:r>
      <w:r w:rsidRPr="00427DC7">
        <w:rPr>
          <w:color w:val="FF0000"/>
        </w:rPr>
        <w:t xml:space="preserve"> 15,21 | 4,20|8   </w:t>
      </w:r>
      <w:r w:rsidRPr="00427DC7">
        <w:rPr>
          <w:color w:val="FF0000"/>
          <w:sz w:val="32"/>
        </w:rPr>
        <w:t>|</w:t>
      </w:r>
      <w:r w:rsidRPr="00427DC7">
        <w:rPr>
          <w:color w:val="FF0000"/>
          <w:sz w:val="28"/>
        </w:rPr>
        <w:t xml:space="preserve"> </w:t>
      </w:r>
      <w:r w:rsidRPr="00427DC7">
        <w:rPr>
          <w:color w:val="FF0000"/>
        </w:rPr>
        <w:t xml:space="preserve"> 5,13 | 10,17|11 </w:t>
      </w:r>
      <w:r w:rsidRPr="00427DC7">
        <w:rPr>
          <w:color w:val="FF0000"/>
          <w:sz w:val="28"/>
        </w:rPr>
        <w:t>|</w:t>
      </w:r>
      <w:r w:rsidRPr="00427DC7">
        <w:rPr>
          <w:color w:val="FF0000"/>
        </w:rPr>
        <w:t xml:space="preserve"> 7,18|1 </w:t>
      </w:r>
      <w:r w:rsidRPr="00427DC7">
        <w:rPr>
          <w:color w:val="FF0000"/>
          <w:sz w:val="24"/>
        </w:rPr>
        <w:t>|</w:t>
      </w:r>
      <w:r w:rsidRPr="00427DC7">
        <w:rPr>
          <w:color w:val="FF0000"/>
        </w:rPr>
        <w:t xml:space="preserve"> 3,16|19</w:t>
      </w:r>
    </w:p>
    <w:p w14:paraId="0FB606CA" w14:textId="22E2A5D1"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2,9,14 </w:t>
      </w:r>
      <w:r w:rsidRPr="00427DC7">
        <w:rPr>
          <w:color w:val="FF0000"/>
          <w:sz w:val="28"/>
        </w:rPr>
        <w:t>|</w:t>
      </w:r>
      <w:r w:rsidRPr="00427DC7">
        <w:rPr>
          <w:color w:val="FF0000"/>
        </w:rPr>
        <w:t xml:space="preserve"> 15,21 | 4,8,20   </w:t>
      </w:r>
      <w:r w:rsidRPr="00427DC7">
        <w:rPr>
          <w:color w:val="FF0000"/>
          <w:sz w:val="32"/>
        </w:rPr>
        <w:t>|</w:t>
      </w:r>
      <w:r w:rsidRPr="00427DC7">
        <w:rPr>
          <w:color w:val="FF0000"/>
          <w:sz w:val="28"/>
        </w:rPr>
        <w:t xml:space="preserve"> </w:t>
      </w:r>
      <w:r w:rsidRPr="00427DC7">
        <w:rPr>
          <w:color w:val="FF0000"/>
        </w:rPr>
        <w:t xml:space="preserve"> 5,13 | 10,11,17 </w:t>
      </w:r>
      <w:r w:rsidRPr="00427DC7">
        <w:rPr>
          <w:color w:val="FF0000"/>
          <w:sz w:val="28"/>
        </w:rPr>
        <w:t>|</w:t>
      </w:r>
      <w:r w:rsidRPr="00427DC7">
        <w:rPr>
          <w:color w:val="FF0000"/>
        </w:rPr>
        <w:t xml:space="preserve"> 1,7,18 </w:t>
      </w:r>
      <w:r w:rsidRPr="00427DC7">
        <w:rPr>
          <w:color w:val="FF0000"/>
          <w:sz w:val="24"/>
        </w:rPr>
        <w:t>|</w:t>
      </w:r>
      <w:r w:rsidRPr="00427DC7">
        <w:rPr>
          <w:color w:val="FF0000"/>
        </w:rPr>
        <w:t xml:space="preserve"> 3,16,19</w:t>
      </w:r>
    </w:p>
    <w:p w14:paraId="552F3D7C" w14:textId="213B8B0C"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2,6,9,12,14 </w:t>
      </w:r>
      <w:r w:rsidR="004D575D" w:rsidRPr="00427DC7">
        <w:rPr>
          <w:color w:val="FF0000"/>
          <w:sz w:val="28"/>
        </w:rPr>
        <w:t>|</w:t>
      </w:r>
      <w:r w:rsidR="004D575D" w:rsidRPr="00427DC7">
        <w:rPr>
          <w:color w:val="FF0000"/>
        </w:rPr>
        <w:t xml:space="preserve"> 4,8,15,20,21   </w:t>
      </w:r>
      <w:r w:rsidR="004D575D" w:rsidRPr="00427DC7">
        <w:rPr>
          <w:color w:val="FF0000"/>
          <w:sz w:val="32"/>
        </w:rPr>
        <w:t>|</w:t>
      </w:r>
      <w:r w:rsidR="004D575D" w:rsidRPr="00427DC7">
        <w:rPr>
          <w:color w:val="FF0000"/>
          <w:sz w:val="28"/>
        </w:rPr>
        <w:t xml:space="preserve"> </w:t>
      </w:r>
      <w:r w:rsidR="004D575D" w:rsidRPr="00427DC7">
        <w:rPr>
          <w:color w:val="FF0000"/>
        </w:rPr>
        <w:t xml:space="preserve"> 5,10,11,13,17 </w:t>
      </w:r>
      <w:r w:rsidR="004D575D" w:rsidRPr="00427DC7">
        <w:rPr>
          <w:color w:val="FF0000"/>
          <w:sz w:val="28"/>
        </w:rPr>
        <w:t>|</w:t>
      </w:r>
      <w:r w:rsidR="004D575D" w:rsidRPr="00427DC7">
        <w:rPr>
          <w:color w:val="FF0000"/>
        </w:rPr>
        <w:t xml:space="preserve"> 1,3,7,16,18,19</w:t>
      </w:r>
    </w:p>
    <w:p w14:paraId="1056B08A" w14:textId="0451FC5E"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2,4,6,8,9,12,14,15,20,21 </w:t>
      </w:r>
      <w:r w:rsidR="004D575D" w:rsidRPr="00427DC7">
        <w:rPr>
          <w:color w:val="FF0000"/>
          <w:sz w:val="32"/>
        </w:rPr>
        <w:t>|</w:t>
      </w:r>
      <w:r w:rsidR="004D575D" w:rsidRPr="00427DC7">
        <w:rPr>
          <w:color w:val="FF0000"/>
          <w:sz w:val="28"/>
        </w:rPr>
        <w:t xml:space="preserve"> </w:t>
      </w:r>
      <w:r w:rsidR="004D575D" w:rsidRPr="00427DC7">
        <w:rPr>
          <w:color w:val="FF0000"/>
        </w:rPr>
        <w:t xml:space="preserve"> 1,3,5,7,10,11,13,16,17,18,19</w:t>
      </w:r>
    </w:p>
    <w:p w14:paraId="4C8B5711" w14:textId="2B919095" w:rsidR="004D575D" w:rsidRPr="00427DC7" w:rsidRDefault="004D575D" w:rsidP="00CB6C9C">
      <w:pPr>
        <w:pStyle w:val="Kode"/>
        <w:ind w:left="0" w:right="0"/>
        <w:jc w:val="center"/>
        <w:rPr>
          <w:color w:val="FF0000"/>
        </w:rPr>
      </w:pPr>
      <w:r w:rsidRPr="00427DC7">
        <w:rPr>
          <w:color w:val="FF0000"/>
        </w:rPr>
        <w:t>1,2,3,4,5,6,7,8,9,10,11,12,13,14,15,16,17,18,19,20,21</w:t>
      </w:r>
    </w:p>
    <w:p w14:paraId="07741FE3" w14:textId="5950D5CA" w:rsidR="00F04687" w:rsidRPr="00427DC7" w:rsidRDefault="005847A4" w:rsidP="005847A4">
      <w:pPr>
        <w:spacing w:before="120"/>
        <w:rPr>
          <w:color w:val="FF0000"/>
        </w:rPr>
      </w:pPr>
      <w:r w:rsidRPr="00427DC7">
        <w:rPr>
          <w:color w:val="FF0000"/>
        </w:rPr>
        <w:t xml:space="preserve">Antallet af linjer med sammenfletninger er det samme som antallet af linjer med opsplitning, og hermed får vi tidskompleksiteten for sammenfletningerne til at være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427DC7">
        <w:rPr>
          <w:rFonts w:eastAsiaTheme="minorEastAsia"/>
          <w:color w:val="FF0000"/>
        </w:rPr>
        <w:t>.</w:t>
      </w:r>
    </w:p>
    <w:p w14:paraId="74268393" w14:textId="0E9BC0C8" w:rsidR="00117901" w:rsidRDefault="00117901" w:rsidP="004452FC">
      <w:pPr>
        <w:pStyle w:val="Overskrift3"/>
      </w:pPr>
      <w:r>
        <w:t>Opgave</w:t>
      </w:r>
      <w:r w:rsidR="004452FC">
        <w:t xml:space="preserve">: </w:t>
      </w:r>
      <w:r w:rsidR="004452FC">
        <w:rPr>
          <w:noProof/>
        </w:rPr>
        <w:t>MergeSort</w:t>
      </w:r>
    </w:p>
    <w:p w14:paraId="049286B5" w14:textId="77C002DE" w:rsidR="00117901" w:rsidRDefault="00117901" w:rsidP="00117901">
      <w:r>
        <w:t xml:space="preserve">Implementér </w:t>
      </w:r>
      <w:r w:rsidRPr="002878ED">
        <w:rPr>
          <w:rFonts w:ascii="Consolas" w:hAnsi="Consolas" w:cs="Consolas"/>
          <w:noProof/>
          <w:color w:val="000000"/>
          <w:szCs w:val="19"/>
        </w:rPr>
        <w:t>MergeSort</w:t>
      </w:r>
      <w:r w:rsidR="00E26FB7">
        <w:t xml:space="preserve"> som en metode der kan sortere tal.</w:t>
      </w:r>
      <w:bookmarkStart w:id="58" w:name="_GoBack"/>
      <w:bookmarkEnd w:id="58"/>
    </w:p>
    <w:p w14:paraId="67AC2343" w14:textId="6CD8DE9E" w:rsidR="00E26FB7" w:rsidRPr="008F3C10" w:rsidRDefault="00E26FB7" w:rsidP="004452FC">
      <w:pPr>
        <w:pStyle w:val="Overskrift3"/>
        <w:rPr>
          <w:color w:val="92D050"/>
        </w:rPr>
      </w:pPr>
      <w:r w:rsidRPr="008F3C10">
        <w:rPr>
          <w:color w:val="92D050"/>
        </w:rPr>
        <w:t>Opgave</w:t>
      </w:r>
      <w:r w:rsidR="004452FC" w:rsidRPr="008F3C10">
        <w:rPr>
          <w:color w:val="92D050"/>
        </w:rPr>
        <w:t xml:space="preserve">: Generisk </w:t>
      </w:r>
      <w:r w:rsidR="004452FC" w:rsidRPr="008F3C10">
        <w:rPr>
          <w:noProof/>
          <w:color w:val="92D050"/>
        </w:rPr>
        <w:t>MergeSort</w:t>
      </w:r>
    </w:p>
    <w:p w14:paraId="40248AE9" w14:textId="1A023E5E" w:rsidR="00E26FB7" w:rsidRPr="008F3C10" w:rsidRDefault="00E26FB7" w:rsidP="00E26FB7">
      <w:pPr>
        <w:rPr>
          <w:color w:val="92D050"/>
        </w:rPr>
      </w:pPr>
      <w:r w:rsidRPr="008F3C10">
        <w:rPr>
          <w:color w:val="92D050"/>
        </w:rPr>
        <w:t xml:space="preserve">Implementér </w:t>
      </w:r>
      <w:r w:rsidRPr="008F3C10">
        <w:rPr>
          <w:rFonts w:ascii="Consolas" w:hAnsi="Consolas" w:cs="Consolas"/>
          <w:noProof/>
          <w:color w:val="92D050"/>
          <w:szCs w:val="19"/>
        </w:rPr>
        <w:t>MergeSort&lt;T&gt;</w:t>
      </w:r>
      <w:r w:rsidRPr="008F3C10">
        <w:rPr>
          <w:color w:val="92D050"/>
        </w:rPr>
        <w:t xml:space="preserve"> som en generisk metode der kan sortere elementer af alle typer der implementerer interfacet </w:t>
      </w:r>
      <w:r w:rsidRPr="008F3C10">
        <w:rPr>
          <w:rFonts w:ascii="Consolas" w:hAnsi="Consolas" w:cs="Consolas"/>
          <w:noProof/>
          <w:color w:val="92D050"/>
          <w:szCs w:val="19"/>
        </w:rPr>
        <w:t>IComparable</w:t>
      </w:r>
      <w:r w:rsidRPr="008F3C10">
        <w:rPr>
          <w:color w:val="92D050"/>
        </w:rPr>
        <w:t>.</w:t>
      </w:r>
    </w:p>
    <w:p w14:paraId="390FDFE8" w14:textId="6FC038D6" w:rsidR="005847A4" w:rsidRPr="005847A4" w:rsidRDefault="005847A4" w:rsidP="002231F2">
      <w:pPr>
        <w:pStyle w:val="Overskrift2"/>
        <w:spacing w:before="160"/>
        <w:rPr>
          <w:lang w:val="en-US"/>
        </w:rPr>
      </w:pPr>
      <w:bookmarkStart w:id="59" w:name="_Toc87523655"/>
      <w:r w:rsidRPr="005847A4">
        <w:rPr>
          <w:lang w:val="en-US"/>
        </w:rPr>
        <w:t>Heap</w:t>
      </w:r>
      <w:r>
        <w:t xml:space="preserve"> (bunke/hob) - en anden tilgang til sortering</w:t>
      </w:r>
      <w:bookmarkEnd w:id="59"/>
    </w:p>
    <w:p w14:paraId="1EF29074" w14:textId="0FEF5731" w:rsidR="00117901" w:rsidRDefault="00117901" w:rsidP="00117901">
      <w:pPr>
        <w:keepNext/>
        <w:spacing w:after="120"/>
      </w:pPr>
      <w:r w:rsidRPr="006614A5">
        <w:t xml:space="preserve">En </w:t>
      </w:r>
      <w:hyperlink r:id="rId36" w:history="1">
        <w:r w:rsidRPr="003E5242">
          <w:rPr>
            <w:rStyle w:val="Hyperlink"/>
          </w:rPr>
          <w:t>bunke</w:t>
        </w:r>
      </w:hyperlink>
      <w:r>
        <w:t xml:space="preserve"> er e</w:t>
      </w:r>
      <w:r w:rsidR="00FF4438">
        <w:t>t</w:t>
      </w:r>
      <w:r>
        <w:t xml:space="preserve"> </w:t>
      </w:r>
      <w:r w:rsidR="005847A4">
        <w:t>binært træ ordnet på en særlig måde</w:t>
      </w:r>
      <w:r>
        <w:t>.</w:t>
      </w:r>
      <w:r w:rsidR="00E44C9B">
        <w:t xml:space="preserve"> </w:t>
      </w:r>
      <w:r w:rsidR="005847A4">
        <w:t xml:space="preserve">I modsætning til et søgetræ </w:t>
      </w:r>
      <w:r>
        <w:t xml:space="preserve">holder </w:t>
      </w:r>
      <w:r w:rsidR="005847A4">
        <w:t xml:space="preserve">bunken </w:t>
      </w:r>
      <w:r>
        <w:t xml:space="preserve">ikke den færdige sortering. </w:t>
      </w:r>
      <w:r w:rsidR="00FF4438">
        <w:t>I stedet er b</w:t>
      </w:r>
      <w:r>
        <w:t xml:space="preserve">unken ordnet således at hver knudes to underknuder har højere værdier. På den måde opnår man at det mindste element vil være </w:t>
      </w:r>
      <w:r w:rsidR="00FF4438">
        <w:t xml:space="preserve">placeret i </w:t>
      </w:r>
      <w:r>
        <w:t>træets rod.</w:t>
      </w:r>
    </w:p>
    <w:p w14:paraId="6BF0A97F" w14:textId="33294938" w:rsidR="005F7A80" w:rsidRDefault="005F7A80" w:rsidP="00117901">
      <w:pPr>
        <w:keepNext/>
        <w:spacing w:after="120"/>
      </w:pPr>
      <w:r>
        <w:t>Om en bunke gælder der at hver knudes undertræer har samme højde eller det venstre undertræ er præcis 1 højere end det højre.</w:t>
      </w:r>
    </w:p>
    <w:p w14:paraId="46ADE29E" w14:textId="3647FC96" w:rsidR="005F7A80" w:rsidRPr="006614A5" w:rsidRDefault="005F7A80" w:rsidP="005F7A80">
      <w:pPr>
        <w:keepNext/>
        <w:spacing w:after="120"/>
        <w:ind w:left="1134"/>
      </w:pPr>
      <w:r>
        <w:rPr>
          <w:noProof/>
        </w:rPr>
        <w:drawing>
          <wp:inline distT="0" distB="0" distL="0" distR="0" wp14:anchorId="02B1D685" wp14:editId="641DDE2C">
            <wp:extent cx="3132000" cy="2078793"/>
            <wp:effectExtent l="19050" t="19050" r="11430" b="171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2000" cy="2078793"/>
                    </a:xfrm>
                    <a:prstGeom prst="rect">
                      <a:avLst/>
                    </a:prstGeom>
                    <a:ln w="12696" cmpd="sng">
                      <a:solidFill>
                        <a:srgbClr val="3D603F"/>
                      </a:solidFill>
                      <a:prstDash val="solid"/>
                    </a:ln>
                  </pic:spPr>
                </pic:pic>
              </a:graphicData>
            </a:graphic>
          </wp:inline>
        </w:drawing>
      </w:r>
    </w:p>
    <w:p w14:paraId="404BC988" w14:textId="709F3A04" w:rsidR="00117901" w:rsidRDefault="00117901" w:rsidP="00117901">
      <w:pPr>
        <w:spacing w:before="120"/>
      </w:pPr>
      <w:r>
        <w:t>En af f</w:t>
      </w:r>
      <w:r w:rsidRPr="002E2E54">
        <w:t>ordelen</w:t>
      </w:r>
      <w:r>
        <w:t xml:space="preserve">e ved en bunke frem for et søgetræ er at bunken altid </w:t>
      </w:r>
      <w:r w:rsidR="00FF4438">
        <w:t xml:space="preserve">kan holdes </w:t>
      </w:r>
      <w:r>
        <w:t>balanceret, det vil sige at der ikke vil være manglende grene i træet, kun på aller</w:t>
      </w:r>
      <w:r w:rsidR="00FF4438">
        <w:t>nederste</w:t>
      </w:r>
      <w:r>
        <w:t xml:space="preserve"> niveau </w:t>
      </w:r>
      <w:r w:rsidR="00FF4438">
        <w:t xml:space="preserve">(bladene) </w:t>
      </w:r>
      <w:r>
        <w:t>vil der mangle knuder (fordi antallet af elementer kun sjældent vil passe til et perfekt træ (at antallet af elementer er en to-potens minus 1).</w:t>
      </w:r>
    </w:p>
    <w:p w14:paraId="2781AE5B" w14:textId="76F2E6C9" w:rsidR="00721F4C" w:rsidRDefault="00721F4C" w:rsidP="00117901">
      <w:pPr>
        <w:spacing w:before="120"/>
      </w:pPr>
      <w:r>
        <w:t xml:space="preserve">Da roden i knuden altid er største/mindste værdi, er denne datastruktur rigtig god at implementere en såkaldt prioritetskø, det vil sige en kø hvor man vælger den med højest/lavest ”score”. Man kan </w:t>
      </w:r>
      <w:r>
        <w:lastRenderedPageBreak/>
        <w:t>sammenligne med at en skadestue vælger at behandle de alvorlige uheld først frem for at behandle patienterne i den rækkefølge de ankommer til skadestuen.</w:t>
      </w:r>
    </w:p>
    <w:p w14:paraId="0A52C54E" w14:textId="7558822E" w:rsidR="0031713E" w:rsidRDefault="0031713E" w:rsidP="0031713E">
      <w:pPr>
        <w:pStyle w:val="Overskrift3"/>
      </w:pPr>
      <w:bookmarkStart w:id="60" w:name="_Toc87523656"/>
      <w:r>
        <w:t>Operationer på en bunke</w:t>
      </w:r>
      <w:bookmarkEnd w:id="60"/>
    </w:p>
    <w:p w14:paraId="367F3F59" w14:textId="5F87061C" w:rsidR="00117901" w:rsidRDefault="00117901" w:rsidP="00117901">
      <w:pPr>
        <w:spacing w:before="120"/>
      </w:pPr>
      <w:r>
        <w:t>Som vi skal se senere, så kan man benytte en bunke til at implementere en effektiv sorteringsalgoritme.</w:t>
      </w:r>
      <w:r w:rsidR="00FF4438">
        <w:t xml:space="preserve"> Man kan også bruge den i andre sammenhænge hvor man er interesseret i den mindste (eller største) værdi - det kunne f.eks. være i forbindelse med at beregne den korteste afstand mellem to byer.</w:t>
      </w:r>
    </w:p>
    <w:p w14:paraId="5A02537C" w14:textId="51630EA2" w:rsidR="0031713E" w:rsidRDefault="0031713E" w:rsidP="00117901">
      <w:pPr>
        <w:spacing w:before="120"/>
      </w:pPr>
      <w:r>
        <w:t xml:space="preserve">Vi skal nu se på hvordan man kan indsætte </w:t>
      </w:r>
      <w:r w:rsidR="00B56E6A">
        <w:t xml:space="preserve">elementer </w:t>
      </w:r>
      <w:r>
        <w:t xml:space="preserve">og fjerne </w:t>
      </w:r>
      <w:r w:rsidR="00B56E6A">
        <w:t>rodelementet</w:t>
      </w:r>
      <w:r w:rsidR="00B56E6A">
        <w:rPr>
          <w:rStyle w:val="Fodnotehenvisning"/>
        </w:rPr>
        <w:footnoteReference w:id="7"/>
      </w:r>
      <w:r w:rsidR="00B56E6A">
        <w:t xml:space="preserve"> </w:t>
      </w:r>
      <w:r>
        <w:t>i en bunke samtidig med at den hele tiden holdes balanceret.</w:t>
      </w:r>
    </w:p>
    <w:p w14:paraId="1460229B" w14:textId="2A936704" w:rsidR="00EB3D55" w:rsidRDefault="00EB3D55" w:rsidP="00117901">
      <w:pPr>
        <w:spacing w:before="120"/>
      </w:pPr>
      <w:r>
        <w:t xml:space="preserve">For at kunne implementere </w:t>
      </w:r>
      <w:r w:rsidR="00B56E6A">
        <w:t xml:space="preserve">disse to operationer får vi brug for at kunne finde bunden af træet. Dette er det mest komplicerede ved en bunke, så vi gennemgår først </w:t>
      </w:r>
      <w:r w:rsidR="00B56E6A" w:rsidRPr="00B56E6A">
        <w:rPr>
          <w:lang w:val="en-US"/>
        </w:rPr>
        <w:t>insert</w:t>
      </w:r>
      <w:r w:rsidR="00B56E6A">
        <w:t xml:space="preserve"> og </w:t>
      </w:r>
      <w:r w:rsidR="00B56E6A" w:rsidRPr="00B56E6A">
        <w:rPr>
          <w:lang w:val="en-US"/>
        </w:rPr>
        <w:t>remove</w:t>
      </w:r>
      <w:r w:rsidR="00B56E6A">
        <w:t xml:space="preserve"> ved intuitivt at bestemme bunden visuelt. Senere går vi mere i dybden med hvordan vi skal </w:t>
      </w:r>
      <w:r w:rsidR="006D57BA">
        <w:t xml:space="preserve">lave et stykke kode der kan bestemme den nye bund ved </w:t>
      </w:r>
      <w:r w:rsidR="006D57BA" w:rsidRPr="006D57BA">
        <w:rPr>
          <w:lang w:val="en-US"/>
        </w:rPr>
        <w:t>insert</w:t>
      </w:r>
      <w:r w:rsidR="006D57BA">
        <w:t xml:space="preserve"> og </w:t>
      </w:r>
      <w:r w:rsidR="006D57BA" w:rsidRPr="006D57BA">
        <w:rPr>
          <w:lang w:val="en-US"/>
        </w:rPr>
        <w:t>remove</w:t>
      </w:r>
      <w:r w:rsidR="006D57BA">
        <w:t>.</w:t>
      </w:r>
    </w:p>
    <w:p w14:paraId="4AAE041C" w14:textId="77777777" w:rsidR="00117901" w:rsidRDefault="00117901" w:rsidP="0031713E">
      <w:pPr>
        <w:pStyle w:val="Overskrift4"/>
      </w:pPr>
      <w:r>
        <w:t>Indsætte elementer i bunke</w:t>
      </w:r>
    </w:p>
    <w:p w14:paraId="10E08AA7" w14:textId="77777777" w:rsidR="00117901" w:rsidRDefault="00117901" w:rsidP="00117901">
      <w:pPr>
        <w:keepNext/>
      </w:pPr>
      <w:r>
        <w:t>Hvis bunken er tom, indsættes det nye element som bunkens knude.</w:t>
      </w:r>
    </w:p>
    <w:p w14:paraId="1133F267" w14:textId="77777777" w:rsidR="00117901" w:rsidRPr="00631E20" w:rsidRDefault="00117901" w:rsidP="00117901">
      <w:pPr>
        <w:keepNext/>
      </w:pPr>
      <w:r>
        <w:t xml:space="preserve">Ellers: Vi sætter først det nye element ind </w:t>
      </w:r>
      <w:r w:rsidRPr="00D937C1">
        <w:rPr>
          <w:u w:val="single" w:color="800000"/>
        </w:rPr>
        <w:t>i bunden af bunken</w:t>
      </w:r>
      <w:r>
        <w:t>. Resultatet er et balanceret træ, men træet overholder nu ikke længere forudsætningerne for at være en bunke.</w:t>
      </w:r>
    </w:p>
    <w:p w14:paraId="10E702B5" w14:textId="77777777" w:rsidR="00117901" w:rsidRDefault="00117901" w:rsidP="006D57BA">
      <w:pPr>
        <w:ind w:left="1134" w:right="1134"/>
      </w:pPr>
      <w:r>
        <w:rPr>
          <w:noProof/>
        </w:rPr>
        <w:drawing>
          <wp:inline distT="0" distB="0" distL="0" distR="0" wp14:anchorId="0B2BC4D9" wp14:editId="1C76EEA8">
            <wp:extent cx="3132000" cy="2095690"/>
            <wp:effectExtent l="19050" t="19050" r="11430" b="1905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00" cy="2095690"/>
                    </a:xfrm>
                    <a:prstGeom prst="rect">
                      <a:avLst/>
                    </a:prstGeom>
                    <a:ln w="12696" cmpd="sng">
                      <a:solidFill>
                        <a:srgbClr val="3D603F"/>
                      </a:solidFill>
                      <a:prstDash val="solid"/>
                    </a:ln>
                  </pic:spPr>
                </pic:pic>
              </a:graphicData>
            </a:graphic>
          </wp:inline>
        </w:drawing>
      </w:r>
    </w:p>
    <w:p w14:paraId="095F9075" w14:textId="77777777" w:rsidR="00117901" w:rsidRDefault="00117901" w:rsidP="00117901">
      <w:pPr>
        <w:keepNext/>
      </w:pPr>
      <w:r>
        <w:lastRenderedPageBreak/>
        <w:t>Vi swapper op indtil knuden er på plads.</w:t>
      </w:r>
    </w:p>
    <w:p w14:paraId="32357C8C" w14:textId="77777777" w:rsidR="00117901" w:rsidRDefault="00117901" w:rsidP="006D57BA">
      <w:pPr>
        <w:ind w:left="1134" w:right="1134"/>
      </w:pPr>
      <w:r>
        <w:rPr>
          <w:noProof/>
        </w:rPr>
        <w:drawing>
          <wp:inline distT="0" distB="0" distL="0" distR="0" wp14:anchorId="004BD6DE" wp14:editId="4615D362">
            <wp:extent cx="3132000" cy="1955631"/>
            <wp:effectExtent l="19050" t="19050" r="11430" b="260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2000" cy="1955631"/>
                    </a:xfrm>
                    <a:prstGeom prst="rect">
                      <a:avLst/>
                    </a:prstGeom>
                    <a:ln w="12696" cmpd="sng">
                      <a:solidFill>
                        <a:srgbClr val="3D603F"/>
                      </a:solidFill>
                      <a:prstDash val="solid"/>
                    </a:ln>
                  </pic:spPr>
                </pic:pic>
              </a:graphicData>
            </a:graphic>
          </wp:inline>
        </w:drawing>
      </w:r>
    </w:p>
    <w:p w14:paraId="48F7C87F" w14:textId="77777777" w:rsidR="00117901" w:rsidRPr="00631E20" w:rsidRDefault="00117901" w:rsidP="006D57BA">
      <w:pPr>
        <w:ind w:left="1134" w:right="1134"/>
      </w:pPr>
      <w:r>
        <w:rPr>
          <w:noProof/>
        </w:rPr>
        <w:drawing>
          <wp:inline distT="0" distB="0" distL="0" distR="0" wp14:anchorId="32204426" wp14:editId="7427FD54">
            <wp:extent cx="3132000" cy="2202279"/>
            <wp:effectExtent l="19050" t="19050" r="11430" b="266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00" cy="2202279"/>
                    </a:xfrm>
                    <a:prstGeom prst="rect">
                      <a:avLst/>
                    </a:prstGeom>
                    <a:ln w="12696" cmpd="sng">
                      <a:solidFill>
                        <a:srgbClr val="3D603F"/>
                      </a:solidFill>
                      <a:prstDash val="solid"/>
                    </a:ln>
                  </pic:spPr>
                </pic:pic>
              </a:graphicData>
            </a:graphic>
          </wp:inline>
        </w:drawing>
      </w:r>
    </w:p>
    <w:p w14:paraId="64D38E78" w14:textId="77777777" w:rsidR="00117901" w:rsidRDefault="00117901" w:rsidP="00117901">
      <w:pPr>
        <w:pStyle w:val="Overskrift4"/>
      </w:pPr>
      <w:r>
        <w:t>Tidskompleksitet</w:t>
      </w:r>
    </w:p>
    <w:p w14:paraId="230D85BC" w14:textId="77777777" w:rsidR="00117901" w:rsidRPr="005A0489" w:rsidRDefault="00117901" w:rsidP="00117901">
      <w:r>
        <w:t xml:space="preserve">Da vi højest swapper i træets højde bliver tidskompleksiteten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eastAsiaTheme="minorEastAsia"/>
        </w:rPr>
        <w:t xml:space="preserve"> for at swappe et element på plads</w:t>
      </w:r>
      <w:r>
        <w:rPr>
          <w:rStyle w:val="Fodnotehenvisning"/>
          <w:rFonts w:eastAsiaTheme="minorEastAsia"/>
        </w:rPr>
        <w:footnoteReference w:id="8"/>
      </w:r>
      <w:r>
        <w:rPr>
          <w:rFonts w:eastAsiaTheme="minorEastAsia"/>
        </w:rPr>
        <w:t xml:space="preserve">. </w:t>
      </w:r>
    </w:p>
    <w:p w14:paraId="58D0459A" w14:textId="77777777" w:rsidR="00117901" w:rsidRDefault="00117901" w:rsidP="0031713E">
      <w:pPr>
        <w:pStyle w:val="Overskrift4"/>
      </w:pPr>
      <w:bookmarkStart w:id="61" w:name="_Ref22732857"/>
      <w:r w:rsidRPr="00DF7F59">
        <w:t>Implementation af swap</w:t>
      </w:r>
      <w:bookmarkEnd w:id="61"/>
    </w:p>
    <w:p w14:paraId="490B09A6" w14:textId="77777777" w:rsidR="00117901" w:rsidRDefault="00117901" w:rsidP="00117901">
      <w:r>
        <w:t>Det kan være lidt svært at holde styr på alle detaljer når man skal swappe to knuder. Det skyldes at der er mange referencer der skal opdateres.</w:t>
      </w:r>
    </w:p>
    <w:p w14:paraId="477E03F0" w14:textId="3B303C8C" w:rsidR="00117901" w:rsidRDefault="00117901" w:rsidP="0031713E">
      <w:pPr>
        <w:pStyle w:val="Overskrift5"/>
      </w:pPr>
      <w:r>
        <w:t xml:space="preserve">Den nemme løsning </w:t>
      </w:r>
    </w:p>
    <w:p w14:paraId="4869F7D6" w14:textId="3E3EB790" w:rsidR="00117901" w:rsidRDefault="00117901" w:rsidP="00117901">
      <w:r>
        <w:t>Man kan bare ”snyde” og bytte værdierne på de to knuder om, sådan at knuderne som sådan ikke bytter plads, man bytter bare værdierne om mellem de to knuder. Det vil nok i praksis være den metode man oftest vil anvende.</w:t>
      </w:r>
    </w:p>
    <w:p w14:paraId="2455AAEE" w14:textId="1BE2870E" w:rsidR="00117901" w:rsidRDefault="00117901" w:rsidP="00117901">
      <w:r>
        <w:t>Man kan tænke at det er lidt snyd fordi knuderne ikke byttes om, hvad nu hvis en knude bestod af mange forskellige informationer som man således skulle flytte rundt med? Det ville også være nemt at løse ved simpelt hen at erklære en klasse til at holde informationen og så lade knudernes værdi være objekter af denne klasse.</w:t>
      </w:r>
    </w:p>
    <w:p w14:paraId="058B2C4E" w14:textId="0DEC1A18" w:rsidR="00117901" w:rsidRDefault="00117901" w:rsidP="0031713E">
      <w:pPr>
        <w:pStyle w:val="Overskrift5"/>
      </w:pPr>
      <w:r>
        <w:lastRenderedPageBreak/>
        <w:t>Den svære løsning</w:t>
      </w:r>
      <w:r w:rsidR="00880DA9">
        <w:t xml:space="preserve"> (hvis man har mod på lidt referencegymnastik)</w:t>
      </w:r>
    </w:p>
    <w:p w14:paraId="31A912B0" w14:textId="77777777" w:rsidR="00D9405A" w:rsidRDefault="00D9405A" w:rsidP="00D9405A">
      <w:r>
        <w:t>Til nogle opgaver kan man dog være nødt til at bytte rundt ved at ændre objekternes referencer - det gælder i de tilfælde hvor man har referencer udefra til knuder i træet.</w:t>
      </w:r>
    </w:p>
    <w:p w14:paraId="205950C8" w14:textId="0C612AB7" w:rsidR="00880DA9" w:rsidRPr="00880DA9" w:rsidRDefault="00880DA9" w:rsidP="00880DA9">
      <w:r>
        <w:t>Alternativt kan man bytte to knuder rundt ved at flytte rundt med deres referencer. Det kræver man har overblik og styr på detaljerne.</w:t>
      </w:r>
      <w:r w:rsidR="00430871">
        <w:t xml:space="preserve"> I nogle tilfælde kan man have </w:t>
      </w:r>
      <w:r w:rsidR="00A36775">
        <w:t xml:space="preserve">fordel af </w:t>
      </w:r>
      <w:r w:rsidR="00430871">
        <w:t xml:space="preserve">at implementere </w:t>
      </w:r>
      <w:r w:rsidR="00430871" w:rsidRPr="00430871">
        <w:rPr>
          <w:rFonts w:ascii="Consolas" w:hAnsi="Consolas" w:cs="Consolas"/>
          <w:noProof/>
          <w:color w:val="000000"/>
          <w:szCs w:val="19"/>
        </w:rPr>
        <w:t>Swap</w:t>
      </w:r>
      <w:r w:rsidR="00430871">
        <w:t xml:space="preserve"> </w:t>
      </w:r>
      <w:r w:rsidR="00A36775">
        <w:t xml:space="preserve">på denne måde, f.eks. hvis knudens værdi skal kende selve knuden (det er lidt kryptisk, men det bliver aktuelt i forbindelse med grafer </w:t>
      </w:r>
      <w:r w:rsidR="00D9405A">
        <w:t xml:space="preserve">i </w:t>
      </w:r>
      <w:r w:rsidR="00A36775">
        <w:t xml:space="preserve">afsnit </w:t>
      </w:r>
      <w:r w:rsidR="00A36775">
        <w:fldChar w:fldCharType="begin"/>
      </w:r>
      <w:r w:rsidR="00A36775">
        <w:instrText xml:space="preserve"> REF _Ref70599826 \r \h </w:instrText>
      </w:r>
      <w:r w:rsidR="00A36775">
        <w:fldChar w:fldCharType="separate"/>
      </w:r>
      <w:r w:rsidR="001D7926">
        <w:t>10</w:t>
      </w:r>
      <w:r w:rsidR="00A36775">
        <w:fldChar w:fldCharType="end"/>
      </w:r>
      <w:r w:rsidR="00A36775">
        <w:t xml:space="preserve">). Se følgende beskrivelse: </w:t>
      </w:r>
      <w:hyperlink r:id="rId41" w:history="1">
        <w:r w:rsidR="00A36775">
          <w:rPr>
            <w:rStyle w:val="Hyperlink"/>
          </w:rPr>
          <w:t>Swap med referencer</w:t>
        </w:r>
      </w:hyperlink>
      <w:r>
        <w:t>.</w:t>
      </w:r>
    </w:p>
    <w:p w14:paraId="777A3064" w14:textId="77777777" w:rsidR="00117901" w:rsidRDefault="00117901" w:rsidP="0031713E">
      <w:pPr>
        <w:pStyle w:val="Overskrift4"/>
      </w:pPr>
      <w:r>
        <w:t>Tage roden ud af bunke</w:t>
      </w:r>
    </w:p>
    <w:p w14:paraId="259F5109" w14:textId="77777777" w:rsidR="00117901" w:rsidRPr="005A6108" w:rsidRDefault="00117901" w:rsidP="00117901">
      <w:r>
        <w:t>Det er forholdsvis simpelt at slette roden fra en bunke.</w:t>
      </w:r>
    </w:p>
    <w:p w14:paraId="6BF47E8A" w14:textId="77777777" w:rsidR="00117901" w:rsidRDefault="00117901" w:rsidP="006D57BA">
      <w:pPr>
        <w:keepNext/>
        <w:ind w:left="1134" w:right="1134"/>
      </w:pPr>
      <w:r>
        <w:rPr>
          <w:noProof/>
        </w:rPr>
        <w:drawing>
          <wp:inline distT="0" distB="0" distL="0" distR="0" wp14:anchorId="052432D5" wp14:editId="2177E9CA">
            <wp:extent cx="3132000" cy="2090492"/>
            <wp:effectExtent l="19050" t="19050" r="11430" b="2413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00" cy="2090492"/>
                    </a:xfrm>
                    <a:prstGeom prst="rect">
                      <a:avLst/>
                    </a:prstGeom>
                    <a:ln w="12696" cmpd="sng">
                      <a:solidFill>
                        <a:srgbClr val="3D603F"/>
                      </a:solidFill>
                      <a:prstDash val="solid"/>
                    </a:ln>
                  </pic:spPr>
                </pic:pic>
              </a:graphicData>
            </a:graphic>
          </wp:inline>
        </w:drawing>
      </w:r>
    </w:p>
    <w:p w14:paraId="1DA75DC9" w14:textId="5DDE1680" w:rsidR="00117901" w:rsidRDefault="00117901" w:rsidP="00117901">
      <w:r>
        <w:t>Vi fjerner først bare roden og flytter det sidste element op på dets plads.</w:t>
      </w:r>
    </w:p>
    <w:p w14:paraId="2C1223B7" w14:textId="3F5838E1" w:rsidR="006D57BA" w:rsidRDefault="006D57BA" w:rsidP="006D57BA">
      <w:pPr>
        <w:keepNext/>
      </w:pPr>
      <w:r>
        <w:t>Det giver følgende træ:</w:t>
      </w:r>
    </w:p>
    <w:p w14:paraId="38C59FFE" w14:textId="77777777" w:rsidR="00117901" w:rsidRDefault="00117901" w:rsidP="006D57BA">
      <w:pPr>
        <w:keepNext/>
        <w:ind w:left="1134" w:right="1134"/>
      </w:pPr>
      <w:r>
        <w:rPr>
          <w:noProof/>
        </w:rPr>
        <w:drawing>
          <wp:inline distT="0" distB="0" distL="0" distR="0" wp14:anchorId="28ADFC6F" wp14:editId="003A766E">
            <wp:extent cx="3132000" cy="2105765"/>
            <wp:effectExtent l="19050" t="19050" r="11430" b="279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2000" cy="2105765"/>
                    </a:xfrm>
                    <a:prstGeom prst="rect">
                      <a:avLst/>
                    </a:prstGeom>
                    <a:ln w="12696" cmpd="sng">
                      <a:solidFill>
                        <a:srgbClr val="3D603F"/>
                      </a:solidFill>
                      <a:prstDash val="solid"/>
                    </a:ln>
                  </pic:spPr>
                </pic:pic>
              </a:graphicData>
            </a:graphic>
          </wp:inline>
        </w:drawing>
      </w:r>
    </w:p>
    <w:p w14:paraId="1097A10D" w14:textId="77777777" w:rsidR="00117901" w:rsidRDefault="00117901" w:rsidP="00117901">
      <w:pPr>
        <w:keepNext/>
        <w:spacing w:after="0"/>
      </w:pPr>
      <w:r>
        <w:t xml:space="preserve">Bemærk at vi på den måde bevarer at træet stadig er balanceret, men nu er træstrukturen ikke længere en bunke. Men det kan ordnes ved at swappe (22) på plads sådan at kravene til en </w:t>
      </w:r>
      <w:r w:rsidRPr="005A6108">
        <w:t>bunke</w:t>
      </w:r>
      <w:r>
        <w:t xml:space="preserve"> igen er opfyldt. </w:t>
      </w:r>
      <w:r>
        <w:lastRenderedPageBreak/>
        <w:t>Umiddelbart kan vi vælge at bytte mod venstre eller mod højre. Hvis vi bytter mod venstre, har vi dog et problem fordi 20 ikke er mindre end 12. Vi bytter derfor med den mindste af de to underelementer.</w:t>
      </w:r>
    </w:p>
    <w:p w14:paraId="240A3808" w14:textId="77777777" w:rsidR="00117901" w:rsidRDefault="00117901" w:rsidP="00361181">
      <w:pPr>
        <w:keepNext/>
        <w:spacing w:after="0"/>
        <w:ind w:left="1134" w:right="1134"/>
      </w:pPr>
      <w:r>
        <w:rPr>
          <w:noProof/>
        </w:rPr>
        <w:drawing>
          <wp:inline distT="0" distB="0" distL="0" distR="0" wp14:anchorId="38AD94E9" wp14:editId="1B6E16D4">
            <wp:extent cx="3172570" cy="2033962"/>
            <wp:effectExtent l="19050" t="19050" r="27940" b="234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377" cy="2065894"/>
                    </a:xfrm>
                    <a:prstGeom prst="rect">
                      <a:avLst/>
                    </a:prstGeom>
                    <a:ln w="12696" cmpd="sng">
                      <a:solidFill>
                        <a:srgbClr val="3D603F"/>
                      </a:solidFill>
                      <a:prstDash val="solid"/>
                    </a:ln>
                  </pic:spPr>
                </pic:pic>
              </a:graphicData>
            </a:graphic>
          </wp:inline>
        </w:drawing>
      </w:r>
    </w:p>
    <w:p w14:paraId="0252F7D7" w14:textId="43FA9772" w:rsidR="0079195D" w:rsidRDefault="00117901" w:rsidP="00117901">
      <w:pPr>
        <w:spacing w:before="120" w:after="120"/>
      </w:pPr>
      <w:r>
        <w:t>22 står stadig forkert</w:t>
      </w:r>
      <w:r w:rsidR="0079195D">
        <w:t>.</w:t>
      </w:r>
    </w:p>
    <w:p w14:paraId="3714493F" w14:textId="7138E1F3" w:rsidR="00117901" w:rsidRDefault="0079195D" w:rsidP="00210CFE">
      <w:pPr>
        <w:keepNext/>
        <w:spacing w:before="120" w:after="120"/>
      </w:pPr>
      <w:r>
        <w:t>V</w:t>
      </w:r>
      <w:r w:rsidR="00117901">
        <w:t xml:space="preserve">i bytter med </w:t>
      </w:r>
      <w:r w:rsidR="00117901" w:rsidRPr="00B91AEA">
        <w:rPr>
          <w:i/>
        </w:rPr>
        <w:t>det mindste</w:t>
      </w:r>
      <w:r w:rsidR="00117901">
        <w:t xml:space="preserve"> af de to </w:t>
      </w:r>
      <w:r w:rsidR="006D57BA">
        <w:t>under</w:t>
      </w:r>
      <w:r w:rsidR="00117901">
        <w:t>knuder:</w:t>
      </w:r>
    </w:p>
    <w:p w14:paraId="204AD486" w14:textId="77777777" w:rsidR="00117901" w:rsidRDefault="00117901" w:rsidP="00210CFE">
      <w:pPr>
        <w:keepNext/>
        <w:ind w:left="1134" w:right="1134"/>
      </w:pPr>
      <w:r>
        <w:rPr>
          <w:noProof/>
        </w:rPr>
        <w:drawing>
          <wp:inline distT="0" distB="0" distL="0" distR="0" wp14:anchorId="2435F932" wp14:editId="7DE4CD09">
            <wp:extent cx="3132000" cy="1966355"/>
            <wp:effectExtent l="19050" t="19050" r="11430" b="152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0" cy="1966355"/>
                    </a:xfrm>
                    <a:prstGeom prst="rect">
                      <a:avLst/>
                    </a:prstGeom>
                    <a:ln w="12696" cmpd="sng">
                      <a:solidFill>
                        <a:srgbClr val="3D603F"/>
                      </a:solidFill>
                      <a:prstDash val="solid"/>
                    </a:ln>
                  </pic:spPr>
                </pic:pic>
              </a:graphicData>
            </a:graphic>
          </wp:inline>
        </w:drawing>
      </w:r>
    </w:p>
    <w:p w14:paraId="71C7DBF6" w14:textId="77777777" w:rsidR="00117901" w:rsidRDefault="00117901" w:rsidP="00117901">
      <w:pPr>
        <w:spacing w:before="120"/>
      </w:pPr>
      <w:r>
        <w:t>Nu har vi igen en korrekt, balanceret bunke.</w:t>
      </w:r>
    </w:p>
    <w:p w14:paraId="1B4E70EB" w14:textId="77777777" w:rsidR="00117901" w:rsidRDefault="00117901" w:rsidP="0031713E">
      <w:pPr>
        <w:pStyle w:val="Overskrift5"/>
      </w:pPr>
      <w:r>
        <w:t>Tidskompleksitet</w:t>
      </w:r>
    </w:p>
    <w:p w14:paraId="2B4EA749" w14:textId="77777777" w:rsidR="00117901" w:rsidRPr="005A0489" w:rsidRDefault="00117901" w:rsidP="00117901">
      <w:r>
        <w:t xml:space="preserve">At tage roden ud af bunken har en tidskompleksitet på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eastAsiaTheme="minorEastAsia"/>
        </w:rPr>
        <w:t>. Dette kan vi se fordi det antal operationer vi foretager vokser med højden af træet, hver gang vi vælger at bytte til højre eller venstre halverer vi antallet af mulige ombytninger.</w:t>
      </w:r>
    </w:p>
    <w:p w14:paraId="0374730A" w14:textId="7092D07A" w:rsidR="00117901" w:rsidRDefault="00117901" w:rsidP="0031713E">
      <w:pPr>
        <w:pStyle w:val="Overskrift4"/>
      </w:pPr>
      <w:r w:rsidRPr="00D937C1">
        <w:t>Hold styr på</w:t>
      </w:r>
      <w:r>
        <w:t xml:space="preserve"> ”bunden af bunken”</w:t>
      </w:r>
      <w:r w:rsidR="00210CFE">
        <w:t xml:space="preserve"> ved indsættelse</w:t>
      </w:r>
    </w:p>
    <w:p w14:paraId="256E001B" w14:textId="77777777" w:rsidR="00117901" w:rsidRDefault="00117901" w:rsidP="00117901">
      <w:r>
        <w:t>Det kan være lidt svært at holde styr på præcis hvor i træet nye elementer skal indsættes. En hjælp kan være at holde en reference til det sted hvor bunden af bunken er. Ud fra den kan vi finde ud af hvor det næste element skal indsættes.</w:t>
      </w:r>
    </w:p>
    <w:p w14:paraId="0806CB80" w14:textId="77777777" w:rsidR="00117901" w:rsidRDefault="00117901" w:rsidP="00117901">
      <w:pPr>
        <w:keepNext/>
      </w:pPr>
      <w:r>
        <w:lastRenderedPageBreak/>
        <w:t xml:space="preserve">Men det er alligevel ikke helt simpelt at finde det nye indsættelsessted ud fra den nuværende </w:t>
      </w:r>
      <w:r w:rsidRPr="001416C6">
        <w:rPr>
          <w:i/>
        </w:rPr>
        <w:t>bund</w:t>
      </w:r>
      <w:r>
        <w:t xml:space="preserve"> af bunken, lad os prøve at se på det.</w:t>
      </w:r>
    </w:p>
    <w:p w14:paraId="07B9B01D" w14:textId="77777777" w:rsidR="00117901" w:rsidRDefault="00117901" w:rsidP="00210CFE">
      <w:pPr>
        <w:keepNext/>
        <w:ind w:left="1134" w:right="1134"/>
      </w:pPr>
      <w:r>
        <w:rPr>
          <w:noProof/>
        </w:rPr>
        <w:drawing>
          <wp:inline distT="0" distB="0" distL="0" distR="0" wp14:anchorId="02F04579" wp14:editId="348AADC5">
            <wp:extent cx="3276432" cy="2305878"/>
            <wp:effectExtent l="19050" t="19050" r="1968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209" cy="2310647"/>
                    </a:xfrm>
                    <a:prstGeom prst="rect">
                      <a:avLst/>
                    </a:prstGeom>
                    <a:ln w="12696" cmpd="sng">
                      <a:solidFill>
                        <a:srgbClr val="3D603F"/>
                      </a:solidFill>
                      <a:prstDash val="solid"/>
                    </a:ln>
                  </pic:spPr>
                </pic:pic>
              </a:graphicData>
            </a:graphic>
          </wp:inline>
        </w:drawing>
      </w:r>
    </w:p>
    <w:p w14:paraId="79A60E5D" w14:textId="77777777" w:rsidR="00117901" w:rsidRDefault="00117901" w:rsidP="00117901">
      <w:r>
        <w:t>Hvis vi skal indsætte en ny knude, hvor skal det så være?</w:t>
      </w:r>
    </w:p>
    <w:p w14:paraId="72821113" w14:textId="77777777" w:rsidR="00117901" w:rsidRDefault="00117901" w:rsidP="00117901">
      <w:pPr>
        <w:pStyle w:val="Listeafsnit"/>
        <w:numPr>
          <w:ilvl w:val="0"/>
          <w:numId w:val="7"/>
        </w:numPr>
      </w:pPr>
      <w:r>
        <w:t>Da den nuværende bund kan betegnes som et af træets ”blade”, altså det yderste niveau, skal den næste knude placeres på samme niveau hvis det er muligt.</w:t>
      </w:r>
    </w:p>
    <w:p w14:paraId="02D5F985" w14:textId="77777777" w:rsidR="00117901" w:rsidRDefault="00117901" w:rsidP="00117901">
      <w:pPr>
        <w:pStyle w:val="Listeafsnit"/>
        <w:numPr>
          <w:ilvl w:val="0"/>
          <w:numId w:val="7"/>
        </w:numPr>
      </w:pPr>
      <w:r>
        <w:t xml:space="preserve">Vi undersøger derfor først om </w:t>
      </w:r>
      <w:r w:rsidRPr="00A43101">
        <w:rPr>
          <w:rFonts w:ascii="Consolas" w:hAnsi="Consolas" w:cs="Consolas"/>
          <w:noProof/>
          <w:color w:val="000000"/>
          <w:szCs w:val="19"/>
        </w:rPr>
        <w:t>parent</w:t>
      </w:r>
      <w:r>
        <w:t xml:space="preserve"> knude (28) har plads til flere blade under sig. Havde bunden været knuden med værdien 38 (og den nuværende knude med værdien 30 derfor ikke havde været en del af træet) ville der være plads til et blad mere under knuden.</w:t>
      </w:r>
    </w:p>
    <w:p w14:paraId="65D22148" w14:textId="77777777" w:rsidR="00117901" w:rsidRDefault="00117901" w:rsidP="00117901">
      <w:pPr>
        <w:pStyle w:val="Listeafsnit"/>
        <w:numPr>
          <w:ilvl w:val="0"/>
          <w:numId w:val="7"/>
        </w:numPr>
      </w:pPr>
      <w:r>
        <w:t xml:space="preserve">I dette tilfælde har </w:t>
      </w:r>
      <w:r w:rsidRPr="00A43101">
        <w:rPr>
          <w:rFonts w:ascii="Consolas" w:hAnsi="Consolas" w:cs="Consolas"/>
          <w:noProof/>
          <w:color w:val="000000"/>
          <w:szCs w:val="19"/>
        </w:rPr>
        <w:t>parent</w:t>
      </w:r>
      <w:r>
        <w:t xml:space="preserve"> knude (28) ikke plads til flere blade, så vi må finde en anden gren højere oppe i træet. Vi går op til (28)’s </w:t>
      </w:r>
      <w:r w:rsidRPr="00A43101">
        <w:rPr>
          <w:lang w:val="en-US"/>
        </w:rPr>
        <w:t>parent</w:t>
      </w:r>
      <w:r>
        <w:t xml:space="preserve"> (15).</w:t>
      </w:r>
    </w:p>
    <w:p w14:paraId="4953A950" w14:textId="444BFB65" w:rsidR="00117901" w:rsidRDefault="00117901" w:rsidP="00117901">
      <w:pPr>
        <w:pStyle w:val="Listeafsnit"/>
        <w:numPr>
          <w:ilvl w:val="0"/>
          <w:numId w:val="7"/>
        </w:numPr>
      </w:pPr>
      <w:r>
        <w:t>Da vi kommer fra venstre undergren til (15) og vi kommer fra bunden, ved vi at det nye element skal indsættes i højre undertræ til (15)</w:t>
      </w:r>
      <w:r w:rsidR="00CF4B06">
        <w:t xml:space="preserve">. </w:t>
      </w:r>
      <w:r w:rsidR="006A59A4">
        <w:t>Vi går derfor til højre til knuden (20).</w:t>
      </w:r>
      <w:r>
        <w:t xml:space="preserve"> </w:t>
      </w:r>
      <w:r w:rsidR="006A59A4">
        <w:t xml:space="preserve">Herefter </w:t>
      </w:r>
      <w:r>
        <w:t>følge</w:t>
      </w:r>
      <w:r w:rsidR="006A59A4">
        <w:t>r vi</w:t>
      </w:r>
      <w:r>
        <w:t xml:space="preserve"> venstre undergren gentagne gange (i dette tilfælde nul gange) </w:t>
      </w:r>
      <w:r w:rsidR="006A59A4">
        <w:t>ind</w:t>
      </w:r>
      <w:r>
        <w:t xml:space="preserve">til vi når laveste niveau. Vi ved også at det laveste niveau vil være ét niveau højere </w:t>
      </w:r>
      <w:r w:rsidR="006A59A4">
        <w:t xml:space="preserve">oppe i træet end vores eksisterende bund (30) </w:t>
      </w:r>
      <w:r>
        <w:t>sådan at der er plads til et nyt blad i venstre undertræ.</w:t>
      </w:r>
    </w:p>
    <w:p w14:paraId="299350F5" w14:textId="10F6F45A" w:rsidR="00117901" w:rsidRDefault="00117901" w:rsidP="00117901">
      <w:r>
        <w:t xml:space="preserve">Algoritmen er altså kort beskrevet at hvis man ikke kan indsætte den nye knude som højre undertræ til nuværende </w:t>
      </w:r>
      <w:r w:rsidRPr="00491B84">
        <w:rPr>
          <w:lang w:val="en-US"/>
        </w:rPr>
        <w:t>parent</w:t>
      </w:r>
      <w:r>
        <w:t>, så gå et ekstra niveau op indtil der er en knude til højre</w:t>
      </w:r>
      <w:r w:rsidR="006A59A4">
        <w:t xml:space="preserve"> som ikke er den man kommer fra.</w:t>
      </w:r>
      <w:r>
        <w:t xml:space="preserve"> </w:t>
      </w:r>
      <w:r w:rsidR="006A59A4">
        <w:t>F</w:t>
      </w:r>
      <w:r>
        <w:t xml:space="preserve">ølg </w:t>
      </w:r>
      <w:r w:rsidR="006A59A4">
        <w:t xml:space="preserve">derefter </w:t>
      </w:r>
      <w:r>
        <w:t>dennes underknuder til hele tiden til venstre, indtil der ikke er flere knuder under. Indsæt derefter knuden som venstre underknude.</w:t>
      </w:r>
    </w:p>
    <w:p w14:paraId="6D08D165" w14:textId="6CD40FF3" w:rsidR="006A59A4" w:rsidRDefault="006A59A4" w:rsidP="00117901">
      <w:r>
        <w:t>En anden måde at betragte denne algoritme på er at forestille sig at man fysisk bevæger sig rundt i træet i f.eks. en bil. Hvis man starter fra (30) og kører opad og hele tiden holder mod højre, vil man komme til (28), derefter (15) og endelig (20). Bemærk, det højre set fra føreren af bilen hele tiden.</w:t>
      </w:r>
    </w:p>
    <w:p w14:paraId="13959A41" w14:textId="77777777" w:rsidR="00117901" w:rsidRDefault="00117901" w:rsidP="00117901">
      <w:pPr>
        <w:keepNext/>
      </w:pPr>
      <w:r>
        <w:rPr>
          <w:noProof/>
        </w:rPr>
        <w:lastRenderedPageBreak/>
        <mc:AlternateContent>
          <mc:Choice Requires="wps">
            <w:drawing>
              <wp:anchor distT="0" distB="0" distL="114300" distR="114300" simplePos="0" relativeHeight="251659264" behindDoc="0" locked="0" layoutInCell="1" allowOverlap="1" wp14:anchorId="354C8496" wp14:editId="53873E37">
                <wp:simplePos x="0" y="0"/>
                <wp:positionH relativeFrom="column">
                  <wp:posOffset>2645410</wp:posOffset>
                </wp:positionH>
                <wp:positionV relativeFrom="paragraph">
                  <wp:posOffset>459105</wp:posOffset>
                </wp:positionV>
                <wp:extent cx="1362035" cy="381000"/>
                <wp:effectExtent l="38100" t="0" r="0" b="95250"/>
                <wp:wrapNone/>
                <wp:docPr id="25" name="Kombinationstegning: fig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35" cy="381000"/>
                        </a:xfrm>
                        <a:custGeom>
                          <a:avLst/>
                          <a:gdLst>
                            <a:gd name="connsiteX0" fmla="*/ 946150 w 1362035"/>
                            <a:gd name="connsiteY0" fmla="*/ 0 h 381000"/>
                            <a:gd name="connsiteX1" fmla="*/ 1314450 w 1362035"/>
                            <a:gd name="connsiteY1" fmla="*/ 273050 h 381000"/>
                            <a:gd name="connsiteX2" fmla="*/ 0 w 1362035"/>
                            <a:gd name="connsiteY2" fmla="*/ 381000 h 381000"/>
                          </a:gdLst>
                          <a:ahLst/>
                          <a:cxnLst>
                            <a:cxn ang="0">
                              <a:pos x="connsiteX0" y="connsiteY0"/>
                            </a:cxn>
                            <a:cxn ang="0">
                              <a:pos x="connsiteX1" y="connsiteY1"/>
                            </a:cxn>
                            <a:cxn ang="0">
                              <a:pos x="connsiteX2" y="connsiteY2"/>
                            </a:cxn>
                          </a:cxnLst>
                          <a:rect l="l" t="t" r="r" b="b"/>
                          <a:pathLst>
                            <a:path w="1362035" h="381000">
                              <a:moveTo>
                                <a:pt x="946150" y="0"/>
                              </a:moveTo>
                              <a:cubicBezTo>
                                <a:pt x="1209146" y="104775"/>
                                <a:pt x="1472142" y="209550"/>
                                <a:pt x="1314450" y="273050"/>
                              </a:cubicBezTo>
                              <a:cubicBezTo>
                                <a:pt x="1156758" y="336550"/>
                                <a:pt x="578379" y="358775"/>
                                <a:pt x="0" y="3810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39AF93" id="Kombinationstegning: figur 25" o:spid="_x0000_s1026" style="position:absolute;margin-left:208.3pt;margin-top:36.15pt;width:107.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6203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" path="m946150,v262996,104775,525992,209550,368300,273050c1156758,336550,578379,358775,,381000e" fillcolor="#4472c4 [3204]" strokecolor="#8b0000">
                <v:fill opacity="0"/>
                <v:stroke endarrow="block" joinstyle="miter"/>
                <v:path arrowok="t" o:connecttype="custom" o:connectlocs="946150,0;1314450,273050;0,381000" o:connectangles="0,0,0"/>
              </v:shape>
            </w:pict>
          </mc:Fallback>
        </mc:AlternateContent>
      </w:r>
      <w:r>
        <w:t>Et specialtilfælde opstår når der ikke er mere plads i træet på samme niveau som den nuværende bund. Det opdager man når man leder op gennem træet efter en ledig højre underknude, men da vi selv kommer fra den højre underknude når vi op til roden uden at finde en.</w:t>
      </w:r>
    </w:p>
    <w:p w14:paraId="6D4B5B85" w14:textId="77777777" w:rsidR="00117901" w:rsidRDefault="00117901" w:rsidP="00210CFE">
      <w:pPr>
        <w:keepNext/>
        <w:ind w:left="1134" w:right="1134"/>
      </w:pPr>
      <w:r>
        <w:rPr>
          <w:noProof/>
        </w:rPr>
        <w:drawing>
          <wp:inline distT="0" distB="0" distL="0" distR="0" wp14:anchorId="066AA803" wp14:editId="6EA479E0">
            <wp:extent cx="3132000" cy="1875040"/>
            <wp:effectExtent l="19050" t="19050" r="11430" b="114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000" cy="1875040"/>
                    </a:xfrm>
                    <a:prstGeom prst="rect">
                      <a:avLst/>
                    </a:prstGeom>
                    <a:ln w="12696" cmpd="sng">
                      <a:solidFill>
                        <a:srgbClr val="3D603F"/>
                      </a:solidFill>
                      <a:prstDash val="solid"/>
                    </a:ln>
                  </pic:spPr>
                </pic:pic>
              </a:graphicData>
            </a:graphic>
          </wp:inline>
        </w:drawing>
      </w:r>
    </w:p>
    <w:p w14:paraId="7F02E816" w14:textId="77777777" w:rsidR="00117901" w:rsidRDefault="00117901" w:rsidP="00117901">
      <w:r>
        <w:t>Nu ved vi at den nye knude skal indsættes som underknude til den knude vi får ved at følge alle venstre-underknuderne helt ned til der ikke er flere venstre-underknuder.</w:t>
      </w:r>
    </w:p>
    <w:p w14:paraId="2D8E8E0D" w14:textId="36E476FE" w:rsidR="00117901" w:rsidRDefault="00117901" w:rsidP="00117901">
      <w:r>
        <w:t xml:space="preserve">Når den nye knude er indsat, sættes den som bunkens </w:t>
      </w:r>
      <w:r w:rsidRPr="001416C6">
        <w:rPr>
          <w:rFonts w:ascii="Consolas" w:hAnsi="Consolas" w:cs="Consolas"/>
          <w:i/>
          <w:noProof/>
          <w:color w:val="000000"/>
          <w:szCs w:val="19"/>
        </w:rPr>
        <w:t>bund</w:t>
      </w:r>
      <w:r>
        <w:t>.</w:t>
      </w:r>
    </w:p>
    <w:p w14:paraId="75B5C869" w14:textId="0D05AF75" w:rsidR="00210CFE" w:rsidRDefault="00210CFE" w:rsidP="00210CFE">
      <w:pPr>
        <w:pStyle w:val="Overskrift4"/>
      </w:pPr>
      <w:r>
        <w:t>Holde styr på bunden af bunken ved sletning</w:t>
      </w:r>
    </w:p>
    <w:p w14:paraId="2E28C311" w14:textId="425A72D0" w:rsidR="00210CFE" w:rsidRPr="00210CFE" w:rsidRDefault="00210CFE" w:rsidP="00210CFE">
      <w:r>
        <w:t xml:space="preserve">Når man sletter </w:t>
      </w:r>
    </w:p>
    <w:p w14:paraId="50EC5E84" w14:textId="77777777" w:rsidR="00117901" w:rsidRDefault="00117901" w:rsidP="0031713E">
      <w:pPr>
        <w:pStyle w:val="Overskrift5"/>
      </w:pPr>
      <w:r>
        <w:t>Tidskompleksitet</w:t>
      </w:r>
    </w:p>
    <w:p w14:paraId="16F2C6F9" w14:textId="77777777" w:rsidR="00117901" w:rsidRPr="005A0489" w:rsidRDefault="00117901" w:rsidP="00117901">
      <w:r>
        <w:t xml:space="preserve">At finde den nye bund når vi indsætter eller sletter kræver at vi bevæger os op i træet indtil det er muligt at bevæge os nedad igen. I værste tilfælde kommer vi helt op til roden før vi kan begynde at gå nedad. Det betyder at vi i værste tilfælde skal gennemløbe træets højde to gange. Da træets højde vokser med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bliver det tidskompleksiteten for at finde den nye </w:t>
      </w:r>
      <w:r w:rsidRPr="001416C6">
        <w:rPr>
          <w:i/>
        </w:rPr>
        <w:t>bund</w:t>
      </w:r>
      <w:r>
        <w:t>.</w:t>
      </w:r>
    </w:p>
    <w:p w14:paraId="7AC7E9D6" w14:textId="37DB4267" w:rsidR="00117901" w:rsidRDefault="00117901" w:rsidP="0031713E">
      <w:pPr>
        <w:pStyle w:val="Overskrift3"/>
        <w:rPr>
          <w:lang w:val="en-US"/>
        </w:rPr>
      </w:pPr>
      <w:bookmarkStart w:id="62" w:name="_Ref22557304"/>
      <w:bookmarkStart w:id="63" w:name="_Toc87523657"/>
      <w:r>
        <w:t xml:space="preserve">Bunkesortering/hobsortering – </w:t>
      </w:r>
      <w:r w:rsidRPr="00E2790B">
        <w:rPr>
          <w:lang w:val="en-US"/>
        </w:rPr>
        <w:t>heapsort</w:t>
      </w:r>
      <w:bookmarkEnd w:id="62"/>
      <w:r w:rsidR="008D631C">
        <w:rPr>
          <w:lang w:val="en-US"/>
        </w:rPr>
        <w:t xml:space="preserve"> O(</w:t>
      </w:r>
      <w:proofErr w:type="spellStart"/>
      <w:r w:rsidR="008D631C">
        <w:rPr>
          <w:lang w:val="en-US"/>
        </w:rPr>
        <w:t>n</w:t>
      </w:r>
      <w:r w:rsidR="008D631C">
        <w:rPr>
          <w:rFonts w:cstheme="majorHAnsi"/>
          <w:lang w:val="en-US"/>
        </w:rPr>
        <w:t>∙</w:t>
      </w:r>
      <w:r w:rsidR="008D631C">
        <w:rPr>
          <w:lang w:val="en-US"/>
        </w:rPr>
        <w:t>log</w:t>
      </w:r>
      <w:proofErr w:type="spellEnd"/>
      <w:r w:rsidR="008D631C">
        <w:rPr>
          <w:lang w:val="en-US"/>
        </w:rPr>
        <w:t>(n))</w:t>
      </w:r>
      <w:bookmarkEnd w:id="63"/>
    </w:p>
    <w:p w14:paraId="6262BD76" w14:textId="353EB32F" w:rsidR="00117901" w:rsidRDefault="00117901" w:rsidP="00117901">
      <w:r w:rsidRPr="005704F7">
        <w:t>Lidt til</w:t>
      </w:r>
      <w:r>
        <w:t xml:space="preserve">svarende sortering ved hjælp af søgetræ, så fungerer </w:t>
      </w:r>
      <w:r w:rsidRPr="005704F7">
        <w:rPr>
          <w:rFonts w:ascii="Consolas" w:hAnsi="Consolas" w:cs="Consolas"/>
          <w:noProof/>
          <w:color w:val="000000"/>
          <w:szCs w:val="19"/>
        </w:rPr>
        <w:t>heapsort</w:t>
      </w:r>
      <w:r>
        <w:t xml:space="preserve"> ved først at indsætte alle elementerne i bunken og derefter hente dem ud ét efter ét.</w:t>
      </w:r>
    </w:p>
    <w:p w14:paraId="010B487D" w14:textId="77777777" w:rsidR="00117901" w:rsidRDefault="00117901" w:rsidP="00117901">
      <w:pPr>
        <w:rPr>
          <w:rFonts w:eastAsiaTheme="minorEastAsia"/>
        </w:rPr>
      </w:pPr>
      <w:r>
        <w:t xml:space="preserve">At indsætte et nyt element har tidskompleksitet </w:t>
      </w:r>
      <m:oMath>
        <m:r>
          <m:rPr>
            <m:sty m:val="p"/>
          </m:rPr>
          <w:rPr>
            <w:rFonts w:ascii="Cambria Math" w:hAnsi="Cambria Math"/>
          </w:rPr>
          <m:t>log⁡</m:t>
        </m:r>
        <m:r>
          <w:rPr>
            <w:rFonts w:ascii="Cambria Math" w:hAnsi="Cambria Math"/>
          </w:rPr>
          <m:t>(n)</m:t>
        </m:r>
      </m:oMath>
      <w:r>
        <w:rPr>
          <w:rFonts w:eastAsiaTheme="minorEastAsia"/>
        </w:rPr>
        <w:t xml:space="preserve"> da følgende skal udføres:</w:t>
      </w:r>
    </w:p>
    <w:p w14:paraId="28E8971D" w14:textId="77777777" w:rsidR="00117901" w:rsidRDefault="00117901" w:rsidP="00117901">
      <w:pPr>
        <w:pStyle w:val="Listeafsnit"/>
        <w:numPr>
          <w:ilvl w:val="0"/>
          <w:numId w:val="8"/>
        </w:numPr>
      </w:pPr>
      <w:r>
        <w:t xml:space="preserve">Find knude til indsættelse (to gange træets højde – i værste tilfælde helt op til roden fra bunden og helt ned til den nye bund):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w:t>
      </w:r>
    </w:p>
    <w:p w14:paraId="7DF9F3BF" w14:textId="77777777" w:rsidR="00117901" w:rsidRDefault="00117901" w:rsidP="00117901">
      <w:pPr>
        <w:pStyle w:val="Listeafsnit"/>
        <w:numPr>
          <w:ilvl w:val="0"/>
          <w:numId w:val="8"/>
        </w:numPr>
      </w:pPr>
      <w:r>
        <w:t xml:space="preserve">Indsæt ny knude (træets højde - knuden indsættes og swappes op – vi værste tilfælde helt op til roden):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rPr>
          <w:rFonts w:eastAsiaTheme="minorEastAsia"/>
        </w:rPr>
        <w:t>.</w:t>
      </w:r>
    </w:p>
    <w:p w14:paraId="7908E546" w14:textId="77777777" w:rsidR="00117901" w:rsidRDefault="00117901" w:rsidP="00117901">
      <w:pPr>
        <w:pStyle w:val="Listeafsnit"/>
        <w:numPr>
          <w:ilvl w:val="0"/>
          <w:numId w:val="8"/>
        </w:numPr>
      </w:pPr>
      <w:r>
        <w:t xml:space="preserve">Holde styr på træets </w:t>
      </w:r>
      <w:r>
        <w:rPr>
          <w:i/>
        </w:rPr>
        <w:t>bund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550B2D3" w14:textId="77777777" w:rsidR="00117901" w:rsidRPr="005704F7" w:rsidRDefault="00117901" w:rsidP="00117901">
      <w:pPr>
        <w:spacing w:before="120"/>
      </w:pPr>
      <w:r>
        <w:t xml:space="preserve">At indsætte alle (n) elementer får derfor tidskompleksiteten </w:t>
      </w:r>
      <m:oMath>
        <m:r>
          <w:rPr>
            <w:rFonts w:ascii="Cambria Math" w:hAnsi="Cambria Math"/>
          </w:rPr>
          <m:t>n∙</m:t>
        </m:r>
        <m:r>
          <m:rPr>
            <m:sty m:val="p"/>
          </m:rPr>
          <w:rPr>
            <w:rFonts w:ascii="Cambria Math" w:hAnsi="Cambria Math"/>
          </w:rPr>
          <m:t>log⁡</m:t>
        </m:r>
        <m:r>
          <w:rPr>
            <w:rFonts w:ascii="Cambria Math" w:hAnsi="Cambria Math"/>
          </w:rPr>
          <m:t>(n)</m:t>
        </m:r>
      </m:oMath>
      <w:r>
        <w:rPr>
          <w:rFonts w:eastAsiaTheme="minorEastAsia"/>
        </w:rPr>
        <w:t>.</w:t>
      </w:r>
    </w:p>
    <w:p w14:paraId="63E9475B" w14:textId="2DC85285" w:rsidR="00117901" w:rsidRDefault="00117901" w:rsidP="0031713E">
      <w:pPr>
        <w:pStyle w:val="Overskrift3"/>
      </w:pPr>
      <w:bookmarkStart w:id="64" w:name="_Toc87523658"/>
      <w:r>
        <w:t>Opgave</w:t>
      </w:r>
      <w:bookmarkEnd w:id="64"/>
      <w:r w:rsidR="00B91AEA">
        <w:t xml:space="preserve">: </w:t>
      </w:r>
      <w:r w:rsidR="00B91AEA">
        <w:rPr>
          <w:noProof/>
        </w:rPr>
        <w:t>HeapSort</w:t>
      </w:r>
      <w:r w:rsidR="00B91AEA">
        <w:t xml:space="preserve"> (bunkesortering)</w:t>
      </w:r>
    </w:p>
    <w:p w14:paraId="07634DD2"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med en bunke implementeret ved hjælp af et træ bestående af knuder og referencer.</w:t>
      </w:r>
    </w:p>
    <w:p w14:paraId="07AD2A03" w14:textId="77777777" w:rsidR="00117901" w:rsidRDefault="00117901" w:rsidP="0031713E">
      <w:pPr>
        <w:pStyle w:val="Overskrift3"/>
      </w:pPr>
      <w:bookmarkStart w:id="65" w:name="_Toc87523659"/>
      <w:r w:rsidRPr="002E2E54">
        <w:t xml:space="preserve">En bunke i </w:t>
      </w:r>
      <w:r>
        <w:t>et array</w:t>
      </w:r>
      <w:bookmarkEnd w:id="65"/>
    </w:p>
    <w:p w14:paraId="19317BD3" w14:textId="77777777" w:rsidR="00117901" w:rsidRDefault="00117901" w:rsidP="00117901">
      <w:r>
        <w:t xml:space="preserve">Som beskrevet ovenfor, så er den store fordel ved en bunke at den kan holdes balanceret hele tiden. En konsekvens af dette er at det giver os mulighed for at holde bunken i et array (eller en </w:t>
      </w:r>
      <w:r w:rsidRPr="00567DC5">
        <w:rPr>
          <w:rFonts w:ascii="Consolas" w:hAnsi="Consolas" w:cs="Consolas"/>
          <w:noProof/>
          <w:color w:val="000000"/>
          <w:szCs w:val="19"/>
        </w:rPr>
        <w:t>List&lt;&gt;</w:t>
      </w:r>
      <w:r>
        <w:t>) i stedet for en træstruktur bygget op med referencer.</w:t>
      </w:r>
    </w:p>
    <w:p w14:paraId="1A68131D" w14:textId="77777777" w:rsidR="00117901" w:rsidRDefault="00117901" w:rsidP="00117901">
      <w:r>
        <w:t xml:space="preserve">Mange ting bliver lettere i </w:t>
      </w:r>
      <w:proofErr w:type="spellStart"/>
      <w:r w:rsidRPr="006B1255">
        <w:rPr>
          <w:rFonts w:ascii="Consolas" w:hAnsi="Consolas" w:cs="Consolas"/>
          <w:noProof/>
          <w:color w:val="000000"/>
          <w:szCs w:val="19"/>
        </w:rPr>
        <w:t>array</w:t>
      </w:r>
      <w:r>
        <w:t>’et</w:t>
      </w:r>
      <w:proofErr w:type="spellEnd"/>
      <w:r>
        <w:t>.</w:t>
      </w:r>
    </w:p>
    <w:p w14:paraId="25B201A0" w14:textId="77777777" w:rsidR="00117901" w:rsidRDefault="00117901" w:rsidP="00117901">
      <w:pPr>
        <w:pStyle w:val="Listeafsnit"/>
        <w:numPr>
          <w:ilvl w:val="0"/>
          <w:numId w:val="9"/>
        </w:numPr>
        <w:spacing w:before="120"/>
        <w:contextualSpacing w:val="0"/>
      </w:pPr>
      <w:r w:rsidRPr="006B1255">
        <w:rPr>
          <w:rFonts w:ascii="Consolas" w:hAnsi="Consolas" w:cs="Consolas"/>
          <w:noProof/>
          <w:color w:val="000000"/>
          <w:szCs w:val="19"/>
        </w:rPr>
        <w:lastRenderedPageBreak/>
        <w:t>Root</w:t>
      </w:r>
      <w:r>
        <w:t xml:space="preserve"> er det første element</w:t>
      </w:r>
    </w:p>
    <w:p w14:paraId="38F5128B" w14:textId="77777777" w:rsidR="00117901" w:rsidRDefault="00117901" w:rsidP="00117901">
      <w:pPr>
        <w:pStyle w:val="Listeafsnit"/>
        <w:numPr>
          <w:ilvl w:val="0"/>
          <w:numId w:val="9"/>
        </w:numPr>
      </w:pPr>
      <w:r w:rsidRPr="006B1255">
        <w:rPr>
          <w:rFonts w:ascii="Consolas" w:hAnsi="Consolas" w:cs="Consolas"/>
          <w:noProof/>
          <w:color w:val="000000"/>
          <w:szCs w:val="19"/>
        </w:rPr>
        <w:t>LastElement</w:t>
      </w:r>
      <w:r>
        <w:t xml:space="preserve"> er det sidste element</w:t>
      </w:r>
    </w:p>
    <w:p w14:paraId="2CD539E9" w14:textId="77777777" w:rsidR="00117901" w:rsidRDefault="00117901" w:rsidP="00117901">
      <w:pPr>
        <w:pStyle w:val="Listeafsnit"/>
        <w:numPr>
          <w:ilvl w:val="0"/>
          <w:numId w:val="9"/>
        </w:numPr>
      </w:pPr>
      <w:r w:rsidRPr="006B1255">
        <w:rPr>
          <w:rFonts w:ascii="Consolas" w:hAnsi="Consolas" w:cs="Consolas"/>
          <w:noProof/>
          <w:color w:val="000000"/>
          <w:szCs w:val="19"/>
        </w:rPr>
        <w:t>parent</w:t>
      </w:r>
      <w:r>
        <w:t xml:space="preserve"> findes ved en simpel beregning</w:t>
      </w:r>
    </w:p>
    <w:p w14:paraId="0B1B6A34" w14:textId="77777777" w:rsidR="00117901" w:rsidRDefault="00117901" w:rsidP="00117901">
      <w:pPr>
        <w:pStyle w:val="Listeafsnit"/>
        <w:numPr>
          <w:ilvl w:val="0"/>
          <w:numId w:val="9"/>
        </w:numPr>
      </w:pPr>
      <w:r w:rsidRPr="00117901">
        <w:rPr>
          <w:lang w:val="en-US"/>
        </w:rPr>
        <w:t>Left</w:t>
      </w:r>
      <w:r>
        <w:t xml:space="preserve"> og </w:t>
      </w:r>
      <w:r w:rsidRPr="00117901">
        <w:rPr>
          <w:lang w:val="en-US"/>
        </w:rPr>
        <w:t>right</w:t>
      </w:r>
      <w:r>
        <w:t xml:space="preserve"> findes ved en simpel beregning</w:t>
      </w:r>
    </w:p>
    <w:p w14:paraId="35C5F61A" w14:textId="77777777" w:rsidR="00117901" w:rsidRDefault="00117901" w:rsidP="00117901">
      <w:pPr>
        <w:pStyle w:val="Listeafsnit"/>
        <w:numPr>
          <w:ilvl w:val="0"/>
          <w:numId w:val="9"/>
        </w:numPr>
      </w:pPr>
      <w:r>
        <w:t>Ombytning foregår ved at bytte værdierne af to indekserede objekter</w:t>
      </w:r>
    </w:p>
    <w:p w14:paraId="067F198B" w14:textId="3A2EA8B5" w:rsidR="00117901" w:rsidRDefault="00117901" w:rsidP="00117901">
      <w:pPr>
        <w:rPr>
          <w:rFonts w:eastAsiaTheme="minorEastAsia"/>
        </w:rPr>
      </w:pPr>
      <w:r>
        <w:t xml:space="preserve">Da vi overordnet set benytter samme metoder som i afsnit </w:t>
      </w:r>
      <w:r>
        <w:fldChar w:fldCharType="begin"/>
      </w:r>
      <w:r>
        <w:instrText xml:space="preserve"> REF _Ref22557304 \r \h </w:instrText>
      </w:r>
      <w:r>
        <w:fldChar w:fldCharType="separate"/>
      </w:r>
      <w:r w:rsidR="001D7926">
        <w:t>5.4.2</w:t>
      </w:r>
      <w:r>
        <w:fldChar w:fldCharType="end"/>
      </w:r>
      <w:r>
        <w:t xml:space="preserve"> bliver tidskompleksiteten ved </w:t>
      </w:r>
      <w:r w:rsidRPr="00567DC5">
        <w:rPr>
          <w:rFonts w:ascii="Consolas" w:hAnsi="Consolas" w:cs="Consolas"/>
          <w:noProof/>
          <w:color w:val="000000"/>
          <w:szCs w:val="19"/>
        </w:rPr>
        <w:t>heapsort</w:t>
      </w:r>
      <w:r>
        <w:t xml:space="preserve"> med array-løsningen også den samme, altså </w:t>
      </w:r>
      <m:oMath>
        <m:r>
          <w:rPr>
            <w:rFonts w:ascii="Cambria Math" w:hAnsi="Cambria Math"/>
          </w:rPr>
          <m:t>n∙</m:t>
        </m:r>
        <m:r>
          <m:rPr>
            <m:sty m:val="p"/>
          </m:rPr>
          <w:rPr>
            <w:rFonts w:ascii="Cambria Math" w:hAnsi="Cambria Math"/>
          </w:rPr>
          <m:t>log⁡</m:t>
        </m:r>
        <m:r>
          <w:rPr>
            <w:rFonts w:ascii="Cambria Math" w:hAnsi="Cambria Math"/>
          </w:rPr>
          <m:t>(n)</m:t>
        </m:r>
      </m:oMath>
      <w:r>
        <w:rPr>
          <w:rFonts w:eastAsiaTheme="minorEastAsia"/>
        </w:rPr>
        <w:t>.</w:t>
      </w:r>
    </w:p>
    <w:p w14:paraId="550391A8" w14:textId="77777777" w:rsidR="00117901" w:rsidRDefault="00117901" w:rsidP="0031713E">
      <w:pPr>
        <w:pStyle w:val="Overskrift3"/>
      </w:pPr>
      <w:bookmarkStart w:id="66" w:name="_Toc87523660"/>
      <w:r>
        <w:t>Opgave</w:t>
      </w:r>
      <w:bookmarkEnd w:id="66"/>
    </w:p>
    <w:p w14:paraId="04F7C1A9"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ved hjælp af en bunke i et array (eller en </w:t>
      </w:r>
      <w:r w:rsidRPr="00583F0D">
        <w:rPr>
          <w:rFonts w:ascii="Consolas" w:hAnsi="Consolas" w:cs="Consolas"/>
          <w:noProof/>
          <w:color w:val="000000"/>
          <w:szCs w:val="19"/>
        </w:rPr>
        <w:t>List&lt;&gt;</w:t>
      </w:r>
      <w:r>
        <w:t>).</w:t>
      </w:r>
    </w:p>
    <w:p w14:paraId="2FCD2BE4" w14:textId="4FDE4305" w:rsidR="00135147" w:rsidRPr="009F7306" w:rsidRDefault="00FB6685" w:rsidP="00FB6685">
      <w:pPr>
        <w:pStyle w:val="Overskrift1"/>
        <w:rPr>
          <w:color w:val="92D050"/>
        </w:rPr>
      </w:pPr>
      <w:bookmarkStart w:id="67" w:name="_Ref51833067"/>
      <w:bookmarkStart w:id="68" w:name="_Toc87523661"/>
      <w:r w:rsidRPr="009F7306">
        <w:rPr>
          <w:color w:val="92D050"/>
        </w:rPr>
        <w:t>Teori versus virkelighed</w:t>
      </w:r>
      <w:bookmarkEnd w:id="67"/>
      <w:bookmarkEnd w:id="68"/>
    </w:p>
    <w:p w14:paraId="1CBDECD6" w14:textId="129FE6CD" w:rsidR="00FB6685" w:rsidRPr="009F7306" w:rsidRDefault="00295A2D" w:rsidP="00FB6685">
      <w:pPr>
        <w:rPr>
          <w:color w:val="92D050"/>
        </w:rPr>
      </w:pPr>
      <w:r w:rsidRPr="009F7306">
        <w:rPr>
          <w:color w:val="92D050"/>
        </w:rPr>
        <w:t>Nu har vi set en del forskellige sorteringsalgoritmer og regnet på tidskompleksiteten. Men et er teori, et andet praksis.</w:t>
      </w:r>
    </w:p>
    <w:p w14:paraId="1B65F47B" w14:textId="677D6965" w:rsidR="00295A2D" w:rsidRPr="009F7306" w:rsidRDefault="00295A2D" w:rsidP="00FB6685">
      <w:pPr>
        <w:rPr>
          <w:color w:val="92D050"/>
        </w:rPr>
      </w:pPr>
      <w:r w:rsidRPr="009F7306">
        <w:rPr>
          <w:color w:val="92D050"/>
        </w:rPr>
        <w:t xml:space="preserve">Nu skal vi prøve at måle </w:t>
      </w:r>
      <w:r w:rsidR="004555B9" w:rsidRPr="009F7306">
        <w:rPr>
          <w:color w:val="92D050"/>
        </w:rPr>
        <w:t xml:space="preserve">hvor hurtige vores sorteringsprogrammer er i virkeligheden. Dette gøres ved at </w:t>
      </w:r>
      <w:r w:rsidR="003C5D29" w:rsidRPr="009F7306">
        <w:rPr>
          <w:color w:val="92D050"/>
        </w:rPr>
        <w:t>foretage et tidsstempel før sorteringen</w:t>
      </w:r>
      <w:r w:rsidR="00244A51" w:rsidRPr="009F7306">
        <w:rPr>
          <w:color w:val="92D050"/>
        </w:rPr>
        <w:t xml:space="preserve"> og et nyt efter og trække de to fra hinanden.</w:t>
      </w:r>
    </w:p>
    <w:p w14:paraId="3330D401" w14:textId="444B44C7" w:rsidR="00C0059D" w:rsidRPr="009F7306" w:rsidRDefault="00C0059D" w:rsidP="00244A51">
      <w:pPr>
        <w:pStyle w:val="Overskrift2"/>
        <w:rPr>
          <w:color w:val="92D050"/>
        </w:rPr>
      </w:pPr>
      <w:bookmarkStart w:id="69" w:name="_Toc87523662"/>
      <w:bookmarkStart w:id="70" w:name="_Ref51149257"/>
      <w:r w:rsidRPr="009F7306">
        <w:rPr>
          <w:color w:val="92D050"/>
        </w:rPr>
        <w:t>Opgave</w:t>
      </w:r>
      <w:bookmarkEnd w:id="69"/>
      <w:r w:rsidR="004452FC" w:rsidRPr="009F7306">
        <w:rPr>
          <w:color w:val="92D050"/>
        </w:rPr>
        <w:t>: Tilføj tidsmålinger til søgninger</w:t>
      </w:r>
    </w:p>
    <w:p w14:paraId="378D0DA4" w14:textId="50066228" w:rsidR="00C0059D" w:rsidRPr="009F7306" w:rsidRDefault="00C0059D" w:rsidP="00C0059D">
      <w:pPr>
        <w:rPr>
          <w:color w:val="92D050"/>
        </w:rPr>
      </w:pPr>
      <w:r w:rsidRPr="009F7306">
        <w:rPr>
          <w:color w:val="92D050"/>
        </w:rPr>
        <w:t>Tilret dit program sådan at det udskriver antal millisekunder hver sortering har taget. Det vil være en god idé at rette programmet til sådan at det foretager samme sortering med alle de forskellige sorteringsmetoder.</w:t>
      </w:r>
    </w:p>
    <w:p w14:paraId="2D10CB63" w14:textId="0669A418" w:rsidR="00244A51" w:rsidRPr="009F7306" w:rsidRDefault="00244A51" w:rsidP="00244A51">
      <w:pPr>
        <w:pStyle w:val="Overskrift2"/>
        <w:rPr>
          <w:color w:val="92D050"/>
        </w:rPr>
      </w:pPr>
      <w:bookmarkStart w:id="71" w:name="_Toc87523663"/>
      <w:r w:rsidRPr="009F7306">
        <w:rPr>
          <w:color w:val="92D050"/>
        </w:rPr>
        <w:t>Opgave</w:t>
      </w:r>
      <w:bookmarkEnd w:id="70"/>
      <w:bookmarkEnd w:id="71"/>
      <w:r w:rsidR="004452FC" w:rsidRPr="009F7306">
        <w:rPr>
          <w:color w:val="92D050"/>
        </w:rPr>
        <w:t>: Udfør tidsmålinger</w:t>
      </w:r>
    </w:p>
    <w:p w14:paraId="4068CF5D" w14:textId="0CE49AF3" w:rsidR="00244A51" w:rsidRPr="009F7306" w:rsidRDefault="00244A51" w:rsidP="00244A51">
      <w:pPr>
        <w:rPr>
          <w:color w:val="92D050"/>
        </w:rPr>
      </w:pPr>
      <w:r w:rsidRPr="009F7306">
        <w:rPr>
          <w:color w:val="92D050"/>
        </w:rPr>
        <w:t>Foretag flere målinger (mindst fem) af alle sorteringsalgoritmer. Målingerne skal foretages på forskellige størrelser rådata. Nogle af sorteringsalgoritmerne bliver hurtigt meget langsomme, slå dem fra ved store mængder rådata så du ikke skal sidde og vente i rigtig lang tid.</w:t>
      </w:r>
      <w:r w:rsidR="009177AB" w:rsidRPr="009F7306">
        <w:rPr>
          <w:color w:val="92D050"/>
        </w:rPr>
        <w:t xml:space="preserve"> Det største antal elementer i en sortering bør være over en million sådan at vi kan føle os sikre på der ikke sker spændende ting ved store antal elementer som vi ikke ser ved små antal.</w:t>
      </w:r>
    </w:p>
    <w:p w14:paraId="16DC0B13" w14:textId="051FC25A" w:rsidR="00244A51" w:rsidRPr="009F7306" w:rsidRDefault="00244A51" w:rsidP="00244A51">
      <w:pPr>
        <w:rPr>
          <w:color w:val="92D050"/>
        </w:rPr>
      </w:pPr>
      <w:r w:rsidRPr="009F7306">
        <w:rPr>
          <w:color w:val="92D050"/>
        </w:rPr>
        <w:t>Indlæs tallene fra opgave i Excel, sådan at både antal elementer der skal sorteres og sorteringstiden fremgår, f.eks. sådan:</w:t>
      </w:r>
    </w:p>
    <w:p w14:paraId="2A9AE0F2" w14:textId="2A96C4DE" w:rsidR="00244A51" w:rsidRPr="009F7306" w:rsidRDefault="00244A51" w:rsidP="00361181">
      <w:pPr>
        <w:keepNext/>
        <w:rPr>
          <w:color w:val="92D050"/>
        </w:rPr>
      </w:pPr>
      <w:r w:rsidRPr="009F7306">
        <w:rPr>
          <w:noProof/>
          <w:color w:val="92D050"/>
        </w:rPr>
        <w:drawing>
          <wp:inline distT="0" distB="0" distL="0" distR="0" wp14:anchorId="750B4E10" wp14:editId="5CCE23ED">
            <wp:extent cx="5926347" cy="337578"/>
            <wp:effectExtent l="19050" t="19050" r="17780" b="2476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6053" cy="383131"/>
                    </a:xfrm>
                    <a:prstGeom prst="rect">
                      <a:avLst/>
                    </a:prstGeom>
                    <a:ln w="12696" cmpd="sng">
                      <a:solidFill>
                        <a:srgbClr val="3D603F"/>
                      </a:solidFill>
                      <a:prstDash val="solid"/>
                    </a:ln>
                  </pic:spPr>
                </pic:pic>
              </a:graphicData>
            </a:graphic>
          </wp:inline>
        </w:drawing>
      </w:r>
    </w:p>
    <w:p w14:paraId="51413FBA" w14:textId="6ABE54D6" w:rsidR="00244A51" w:rsidRPr="009F7306" w:rsidRDefault="00244A51" w:rsidP="00FB6685">
      <w:pPr>
        <w:rPr>
          <w:color w:val="92D050"/>
        </w:rPr>
      </w:pPr>
      <w:r w:rsidRPr="009F7306">
        <w:rPr>
          <w:color w:val="92D050"/>
        </w:rPr>
        <w:t>Gør det samme med alle sorteringsmetoderne</w:t>
      </w:r>
      <w:r w:rsidR="00C0059D" w:rsidRPr="009F7306">
        <w:rPr>
          <w:color w:val="92D050"/>
        </w:rPr>
        <w:t xml:space="preserve"> sådan at du får en række for hver metode. Faktisk kan det være nemmest at lave kolonnerne én ad gangen hvis du for hver kørsel af programmet får data fra alle sorteringsmetoder.</w:t>
      </w:r>
    </w:p>
    <w:p w14:paraId="22C993C6" w14:textId="0192A0EB" w:rsidR="00C0059D" w:rsidRPr="009F7306" w:rsidRDefault="001470D2" w:rsidP="00366714">
      <w:pPr>
        <w:keepNext/>
        <w:rPr>
          <w:color w:val="92D050"/>
        </w:rPr>
      </w:pPr>
      <w:r w:rsidRPr="009F7306">
        <w:rPr>
          <w:color w:val="92D050"/>
        </w:rPr>
        <w:lastRenderedPageBreak/>
        <w:t>Eksempel på udskrift:</w:t>
      </w:r>
    </w:p>
    <w:p w14:paraId="5891BDAC" w14:textId="77777777"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Tidsforbrug: (2 elementer)</w:t>
      </w:r>
    </w:p>
    <w:p w14:paraId="6A2657C8" w14:textId="66E1289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SearchTree:     </w:t>
      </w:r>
      <w:r w:rsidRPr="009F7306">
        <w:rPr>
          <w:noProof/>
          <w:color w:val="92D050"/>
        </w:rPr>
        <w:tab/>
        <w:t>31,3195</w:t>
      </w:r>
    </w:p>
    <w:p w14:paraId="5C028DDD" w14:textId="66DF91F5"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InsertionSort:  </w:t>
      </w:r>
      <w:r w:rsidRPr="009F7306">
        <w:rPr>
          <w:noProof/>
          <w:color w:val="92D050"/>
        </w:rPr>
        <w:tab/>
        <w:t>0,2481</w:t>
      </w:r>
    </w:p>
    <w:p w14:paraId="69093AF0" w14:textId="29EF4111"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SelectionSort:  </w:t>
      </w:r>
      <w:r w:rsidRPr="009F7306">
        <w:rPr>
          <w:noProof/>
          <w:color w:val="92D050"/>
        </w:rPr>
        <w:tab/>
        <w:t>0,1582</w:t>
      </w:r>
    </w:p>
    <w:p w14:paraId="2226F95B" w14:textId="5A9FF394"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QuickSort:      </w:t>
      </w:r>
      <w:r w:rsidRPr="009F7306">
        <w:rPr>
          <w:noProof/>
          <w:color w:val="92D050"/>
        </w:rPr>
        <w:tab/>
        <w:t>0,3091</w:t>
      </w:r>
    </w:p>
    <w:p w14:paraId="4C38EEAD" w14:textId="3703A98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MergeSort:     </w:t>
      </w:r>
      <w:r w:rsidRPr="009F7306">
        <w:rPr>
          <w:noProof/>
          <w:color w:val="92D050"/>
        </w:rPr>
        <w:tab/>
        <w:t>0,3757</w:t>
      </w:r>
    </w:p>
    <w:p w14:paraId="3F293BCA" w14:textId="228BE0E9"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HeapBinaryTree: </w:t>
      </w:r>
      <w:r w:rsidRPr="009F7306">
        <w:rPr>
          <w:noProof/>
          <w:color w:val="92D050"/>
        </w:rPr>
        <w:tab/>
        <w:t>2,0786</w:t>
      </w:r>
    </w:p>
    <w:p w14:paraId="2BE77F2A" w14:textId="6B4012F3"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HeapArray:      </w:t>
      </w:r>
      <w:r w:rsidRPr="009F7306">
        <w:rPr>
          <w:noProof/>
          <w:color w:val="92D050"/>
        </w:rPr>
        <w:tab/>
        <w:t>1,7917</w:t>
      </w:r>
    </w:p>
    <w:p w14:paraId="71341A6E" w14:textId="1423D8FC" w:rsidR="001470D2"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HeapList:       </w:t>
      </w:r>
      <w:r w:rsidRPr="009F7306">
        <w:rPr>
          <w:noProof/>
          <w:color w:val="92D050"/>
        </w:rPr>
        <w:tab/>
        <w:t>1,4249</w:t>
      </w:r>
    </w:p>
    <w:p w14:paraId="4F7744FD" w14:textId="3E47F3D2" w:rsidR="00F52648" w:rsidRPr="009F7306" w:rsidRDefault="00366714" w:rsidP="009177AB">
      <w:pPr>
        <w:spacing w:before="120"/>
        <w:rPr>
          <w:noProof/>
          <w:color w:val="92D050"/>
        </w:rPr>
      </w:pPr>
      <w:r w:rsidRPr="009F7306">
        <w:rPr>
          <w:noProof/>
          <w:color w:val="92D050"/>
        </w:rPr>
        <w:t>Det er nemt at benytte sådan en udskrift fra programmet til at selecte alle tallene og lægge dem ind i Excel til videreforarbejdning.</w:t>
      </w:r>
    </w:p>
    <w:p w14:paraId="69618293" w14:textId="5ED713CD"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Hvilke algoritmer er hurtigst ved små mængder data? </w:t>
      </w:r>
      <w:r w:rsidR="00F52648" w:rsidRPr="009F7306">
        <w:rPr>
          <w:noProof/>
          <w:color w:val="92D050"/>
        </w:rPr>
        <w:t>Hvilke algoritmer er hurtigst ved store mængder data?</w:t>
      </w:r>
    </w:p>
    <w:p w14:paraId="317885C8" w14:textId="106C0AAB"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Er svaret overraskende? Hvorfor/Hvorfor ikke?</w:t>
      </w:r>
    </w:p>
    <w:p w14:paraId="07523647" w14:textId="6F61D8F5" w:rsidR="00C30359"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 xml:space="preserve">Hvilke årsager kan der være til at </w:t>
      </w:r>
      <w:r w:rsidR="00D275A9" w:rsidRPr="009F7306">
        <w:rPr>
          <w:noProof/>
          <w:color w:val="92D050"/>
        </w:rPr>
        <w:t xml:space="preserve">netop </w:t>
      </w:r>
      <w:r w:rsidR="00F52648" w:rsidRPr="009F7306">
        <w:rPr>
          <w:i/>
          <w:noProof/>
          <w:color w:val="92D050"/>
        </w:rPr>
        <w:t>de</w:t>
      </w:r>
      <w:r w:rsidR="00F52648" w:rsidRPr="009F7306">
        <w:rPr>
          <w:noProof/>
          <w:color w:val="92D050"/>
        </w:rPr>
        <w:t xml:space="preserve"> er de hurtigste algoritmer? Hvad gør de andre langsomme</w:t>
      </w:r>
      <w:r w:rsidRPr="009F7306">
        <w:rPr>
          <w:noProof/>
          <w:color w:val="92D050"/>
        </w:rPr>
        <w:t>re</w:t>
      </w:r>
      <w:r w:rsidR="00F52648" w:rsidRPr="009F7306">
        <w:rPr>
          <w:noProof/>
          <w:color w:val="92D050"/>
        </w:rPr>
        <w:t>?</w:t>
      </w:r>
    </w:p>
    <w:p w14:paraId="0AB8A628" w14:textId="77777777" w:rsidR="00366714" w:rsidRPr="009F7306" w:rsidRDefault="00366714" w:rsidP="00292138">
      <w:pPr>
        <w:pStyle w:val="Overskrift2"/>
        <w:spacing w:before="160"/>
        <w:rPr>
          <w:noProof/>
          <w:color w:val="92D050"/>
        </w:rPr>
      </w:pPr>
      <w:bookmarkStart w:id="72" w:name="_Toc87523664"/>
      <w:r w:rsidRPr="009F7306">
        <w:rPr>
          <w:noProof/>
          <w:color w:val="92D050"/>
        </w:rPr>
        <w:t>Opgave Grafer</w:t>
      </w:r>
      <w:bookmarkEnd w:id="72"/>
    </w:p>
    <w:p w14:paraId="3451A0F0" w14:textId="51C480F0" w:rsidR="00366714" w:rsidRPr="009F7306" w:rsidRDefault="00366714" w:rsidP="00366714">
      <w:pPr>
        <w:rPr>
          <w:noProof/>
          <w:color w:val="92D050"/>
        </w:rPr>
      </w:pPr>
      <w:r w:rsidRPr="009F7306">
        <w:rPr>
          <w:noProof/>
          <w:color w:val="92D050"/>
        </w:rPr>
        <w:t>Indsæt nu tallene i en graf. I Excel gøres det ved at markere alle tallene og vælge Indsæt punktserie:</w:t>
      </w:r>
    </w:p>
    <w:p w14:paraId="6594B1E2" w14:textId="5AB0E3E7" w:rsidR="00366714" w:rsidRPr="009F7306" w:rsidRDefault="009177AB" w:rsidP="00361181">
      <w:pPr>
        <w:keepNext/>
        <w:ind w:left="1134"/>
        <w:rPr>
          <w:noProof/>
          <w:color w:val="92D050"/>
        </w:rPr>
      </w:pPr>
      <w:r w:rsidRPr="009F7306">
        <w:rPr>
          <w:noProof/>
          <w:color w:val="92D050"/>
        </w:rPr>
        <w:drawing>
          <wp:inline distT="0" distB="0" distL="0" distR="0" wp14:anchorId="4F23FD84" wp14:editId="3A374EA7">
            <wp:extent cx="4876469" cy="1742536"/>
            <wp:effectExtent l="19050" t="19050" r="19685" b="1016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260" cy="1748893"/>
                    </a:xfrm>
                    <a:prstGeom prst="rect">
                      <a:avLst/>
                    </a:prstGeom>
                    <a:ln w="12696" cmpd="sng">
                      <a:solidFill>
                        <a:srgbClr val="3D603F"/>
                      </a:solidFill>
                      <a:prstDash val="solid"/>
                    </a:ln>
                  </pic:spPr>
                </pic:pic>
              </a:graphicData>
            </a:graphic>
          </wp:inline>
        </w:drawing>
      </w:r>
    </w:p>
    <w:p w14:paraId="384CEA8F" w14:textId="2EA4C5BF" w:rsidR="009177AB" w:rsidRPr="009F7306" w:rsidRDefault="009177AB" w:rsidP="00361181">
      <w:pPr>
        <w:rPr>
          <w:noProof/>
          <w:color w:val="92D050"/>
        </w:rPr>
      </w:pPr>
      <w:r w:rsidRPr="009F7306">
        <w:rPr>
          <w:noProof/>
          <w:color w:val="92D050"/>
        </w:rPr>
        <w:t xml:space="preserve">Bemærk: Mine tal </w:t>
      </w:r>
      <w:r w:rsidR="00FB055C" w:rsidRPr="009F7306">
        <w:rPr>
          <w:noProof/>
          <w:color w:val="92D050"/>
        </w:rPr>
        <w:t xml:space="preserve">ovenfor er baseret på sortering af kun få elementer. </w:t>
      </w:r>
      <w:r w:rsidR="00361181" w:rsidRPr="009F7306">
        <w:rPr>
          <w:noProof/>
          <w:color w:val="92D050"/>
        </w:rPr>
        <w:t xml:space="preserve">Jeg har bevidst vist mine tider på alt for få elementer for ikke at mine personlige resultater skal påvirke den måde du arbejder med tallene på. De små datamængder i eksemplet ovenfor </w:t>
      </w:r>
      <w:r w:rsidR="00FB055C" w:rsidRPr="009F7306">
        <w:rPr>
          <w:noProof/>
          <w:color w:val="92D050"/>
        </w:rPr>
        <w:t xml:space="preserve">er ikke retvisende for hvilke sorteringsalgoritmer der er mest effektive ved et stort antal elementer, så find tiderne </w:t>
      </w:r>
      <w:r w:rsidR="00751487" w:rsidRPr="009F7306">
        <w:rPr>
          <w:noProof/>
          <w:color w:val="92D050"/>
        </w:rPr>
        <w:t>for både få og mange elementer (op til i hvert fald 1.000.000 elementer</w:t>
      </w:r>
      <w:r w:rsidR="00361181" w:rsidRPr="009F7306">
        <w:rPr>
          <w:noProof/>
          <w:color w:val="92D050"/>
        </w:rPr>
        <w:t>)</w:t>
      </w:r>
      <w:r w:rsidR="00751487" w:rsidRPr="009F7306">
        <w:rPr>
          <w:noProof/>
          <w:color w:val="92D050"/>
        </w:rPr>
        <w:t>.</w:t>
      </w:r>
    </w:p>
    <w:p w14:paraId="7FB8154C" w14:textId="24C23A13" w:rsidR="00366714" w:rsidRPr="009F7306" w:rsidRDefault="00366714" w:rsidP="00F52648">
      <w:pPr>
        <w:keepNext/>
        <w:rPr>
          <w:noProof/>
          <w:color w:val="92D050"/>
        </w:rPr>
      </w:pPr>
      <w:r w:rsidRPr="009F7306">
        <w:rPr>
          <w:noProof/>
          <w:color w:val="92D050"/>
        </w:rPr>
        <w:lastRenderedPageBreak/>
        <w:t xml:space="preserve">Nu får du alle </w:t>
      </w:r>
      <w:r w:rsidR="009177AB" w:rsidRPr="009F7306">
        <w:rPr>
          <w:noProof/>
          <w:color w:val="92D050"/>
        </w:rPr>
        <w:t>tallene i én graf, men Excel hjælper med at holde styr på punkterne ved at benytte farvekoder</w:t>
      </w:r>
      <w:r w:rsidR="00FB055C" w:rsidRPr="009F7306">
        <w:rPr>
          <w:noProof/>
          <w:color w:val="92D050"/>
        </w:rPr>
        <w:t>:</w:t>
      </w:r>
    </w:p>
    <w:p w14:paraId="4A3AAC50" w14:textId="0F0C10DB" w:rsidR="00FB055C" w:rsidRPr="009F7306" w:rsidRDefault="00FB055C" w:rsidP="00FB055C">
      <w:pPr>
        <w:ind w:left="1134" w:right="1134"/>
        <w:rPr>
          <w:noProof/>
          <w:color w:val="92D050"/>
        </w:rPr>
      </w:pPr>
      <w:r w:rsidRPr="009F7306">
        <w:rPr>
          <w:noProof/>
          <w:color w:val="92D050"/>
        </w:rPr>
        <w:drawing>
          <wp:inline distT="0" distB="0" distL="0" distR="0" wp14:anchorId="0D5BFB33" wp14:editId="2DD034CB">
            <wp:extent cx="4639154" cy="3148642"/>
            <wp:effectExtent l="0" t="0" r="9525" b="13970"/>
            <wp:docPr id="43" name="Diagram 43">
              <a:extLst xmlns:a="http://schemas.openxmlformats.org/drawingml/2006/main">
                <a:ext uri="{FF2B5EF4-FFF2-40B4-BE49-F238E27FC236}">
                  <a16:creationId xmlns:a16="http://schemas.microsoft.com/office/drawing/2014/main" id="{8C0AE6F7-3CE7-4FCA-9064-F538F4378D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EF58A1" w14:textId="285454D1" w:rsidR="00FB055C" w:rsidRPr="009F7306" w:rsidRDefault="00B92B5C" w:rsidP="00AE3483">
      <w:pPr>
        <w:ind w:left="1134"/>
        <w:rPr>
          <w:noProof/>
          <w:color w:val="92D050"/>
        </w:rPr>
      </w:pPr>
      <w:r w:rsidRPr="009F7306">
        <w:rPr>
          <w:noProof/>
          <w:color w:val="92D050"/>
        </w:rPr>
        <w:drawing>
          <wp:inline distT="0" distB="0" distL="0" distR="0" wp14:anchorId="6DC9BAB7" wp14:editId="535A559C">
            <wp:extent cx="4629142" cy="2398144"/>
            <wp:effectExtent l="19050" t="19050" r="19685" b="215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244" cy="2432388"/>
                    </a:xfrm>
                    <a:prstGeom prst="rect">
                      <a:avLst/>
                    </a:prstGeom>
                    <a:ln w="12696" cmpd="sng">
                      <a:solidFill>
                        <a:srgbClr val="3D6052"/>
                      </a:solidFill>
                      <a:prstDash val="solid"/>
                    </a:ln>
                  </pic:spPr>
                </pic:pic>
              </a:graphicData>
            </a:graphic>
          </wp:inline>
        </w:drawing>
      </w:r>
    </w:p>
    <w:p w14:paraId="0769C61B" w14:textId="4349E09B" w:rsidR="00AE3483" w:rsidRPr="009F7306" w:rsidRDefault="00AE3483" w:rsidP="00AE3483">
      <w:pPr>
        <w:keepNext/>
        <w:rPr>
          <w:noProof/>
          <w:color w:val="92D050"/>
        </w:rPr>
      </w:pPr>
      <w:r w:rsidRPr="009F7306">
        <w:rPr>
          <w:noProof/>
          <w:color w:val="92D050"/>
        </w:rPr>
        <w:t>Når man indsætter en tendenslinje, vil Excel finde den linje - ellere mere generelt kurve - der bedst beskriver de punkter der er plottet ind i koordinatsystemet.</w:t>
      </w:r>
    </w:p>
    <w:p w14:paraId="043A841C" w14:textId="1E60C724" w:rsidR="00AE3483" w:rsidRPr="009F7306" w:rsidRDefault="00AE3483" w:rsidP="00AE3483">
      <w:pPr>
        <w:keepNext/>
        <w:rPr>
          <w:noProof/>
          <w:color w:val="92D050"/>
        </w:rPr>
      </w:pPr>
      <w:r w:rsidRPr="009F7306">
        <w:rPr>
          <w:noProof/>
          <w:color w:val="92D050"/>
        </w:rPr>
        <w:t xml:space="preserve">Under indstillinger for tendenslinje kan man vælge forskellige funktionstyper (kurver). Vi kommer til at arbejde med </w:t>
      </w:r>
      <w:r w:rsidR="00F52648" w:rsidRPr="009F7306">
        <w:rPr>
          <w:noProof/>
          <w:color w:val="92D050"/>
        </w:rPr>
        <w:t xml:space="preserve">de to funktionstyper </w:t>
      </w:r>
      <w:r w:rsidRPr="009F7306">
        <w:rPr>
          <w:noProof/>
          <w:color w:val="92D050"/>
        </w:rPr>
        <w:t>polynomisk og lineær.</w:t>
      </w:r>
    </w:p>
    <w:p w14:paraId="7EDABE36" w14:textId="39971BDD" w:rsidR="00AE3483" w:rsidRPr="009F7306" w:rsidRDefault="00C92927" w:rsidP="00AE3483">
      <w:pPr>
        <w:keepNext/>
        <w:rPr>
          <w:noProof/>
          <w:color w:val="92D050"/>
        </w:rPr>
      </w:pPr>
      <w:r w:rsidRPr="009F7306">
        <w:rPr>
          <w:noProof/>
          <w:color w:val="92D050"/>
        </w:rPr>
        <w:t xml:space="preserve">Som vi så i afsnit </w:t>
      </w:r>
      <w:r w:rsidRPr="009F7306">
        <w:rPr>
          <w:noProof/>
          <w:color w:val="92D050"/>
        </w:rPr>
        <w:fldChar w:fldCharType="begin"/>
      </w:r>
      <w:r w:rsidRPr="009F7306">
        <w:rPr>
          <w:noProof/>
          <w:color w:val="92D050"/>
        </w:rPr>
        <w:instrText xml:space="preserve"> REF _Ref51160033 \r \h </w:instrText>
      </w:r>
      <w:r w:rsidRPr="009F7306">
        <w:rPr>
          <w:noProof/>
          <w:color w:val="92D050"/>
        </w:rPr>
      </w:r>
      <w:r w:rsidRPr="009F7306">
        <w:rPr>
          <w:noProof/>
          <w:color w:val="92D050"/>
        </w:rPr>
        <w:fldChar w:fldCharType="separate"/>
      </w:r>
      <w:r w:rsidR="001D7926" w:rsidRPr="009F7306">
        <w:rPr>
          <w:noProof/>
          <w:color w:val="92D050"/>
        </w:rPr>
        <w:t>0</w:t>
      </w:r>
      <w:r w:rsidRPr="009F7306">
        <w:rPr>
          <w:noProof/>
          <w:color w:val="92D050"/>
        </w:rPr>
        <w:fldChar w:fldCharType="end"/>
      </w:r>
      <w:r w:rsidRPr="009F7306">
        <w:rPr>
          <w:noProof/>
          <w:color w:val="92D050"/>
        </w:rPr>
        <w:t xml:space="preserve">, vil  vi forvente at nogle af sorteringsalgoritmerne opfører sig som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Pr="009F7306">
        <w:rPr>
          <w:rFonts w:eastAsiaTheme="minorEastAsia"/>
          <w:noProof/>
          <w:color w:val="92D050"/>
        </w:rPr>
        <w:t xml:space="preserve">, mens andre opfører sig som </w:t>
      </w:r>
      <m:oMath>
        <m:r>
          <w:rPr>
            <w:rFonts w:ascii="Cambria Math" w:eastAsiaTheme="minorEastAsia" w:hAnsi="Cambria Math"/>
            <w:noProof/>
            <w:color w:val="92D050"/>
          </w:rPr>
          <m:t>n·</m:t>
        </m:r>
        <m:r>
          <m:rPr>
            <m:sty m:val="p"/>
          </m:rPr>
          <w:rPr>
            <w:rFonts w:ascii="Cambria Math" w:eastAsiaTheme="minorEastAsia" w:hAnsi="Cambria Math"/>
            <w:noProof/>
            <w:color w:val="92D050"/>
          </w:rPr>
          <m:t>log⁡</m:t>
        </m:r>
        <m:r>
          <w:rPr>
            <w:rFonts w:ascii="Cambria Math" w:eastAsiaTheme="minorEastAsia" w:hAnsi="Cambria Math"/>
            <w:noProof/>
            <w:color w:val="92D050"/>
          </w:rPr>
          <m:t>(n)</m:t>
        </m:r>
      </m:oMath>
      <w:r w:rsidR="00AE3483" w:rsidRPr="009F7306">
        <w:rPr>
          <w:rFonts w:eastAsiaTheme="minorEastAsia"/>
          <w:noProof/>
          <w:color w:val="92D050"/>
        </w:rPr>
        <w:t>.</w:t>
      </w:r>
      <w:r w:rsidR="00F52648" w:rsidRPr="009F7306">
        <w:rPr>
          <w:rFonts w:eastAsiaTheme="minorEastAsia"/>
          <w:noProof/>
          <w:color w:val="92D050"/>
        </w:rPr>
        <w:t xml:space="preserve"> </w:t>
      </w:r>
      <w:r w:rsidR="00AE3483" w:rsidRPr="009F7306">
        <w:rPr>
          <w:noProof/>
          <w:color w:val="92D050"/>
        </w:rPr>
        <w:t xml:space="preserve">Hvis man vælger Polynomisk af grad 2, får man en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00AE3483" w:rsidRPr="009F7306">
        <w:rPr>
          <w:rFonts w:eastAsiaTheme="minorEastAsia"/>
          <w:noProof/>
          <w:color w:val="92D050"/>
        </w:rPr>
        <w:t>-</w:t>
      </w:r>
      <w:r w:rsidR="00AE3483" w:rsidRPr="009F7306">
        <w:rPr>
          <w:noProof/>
          <w:color w:val="92D050"/>
        </w:rPr>
        <w:t xml:space="preserve">graf. Man kan ikke vælge </w:t>
      </w:r>
      <m:oMath>
        <m:r>
          <w:rPr>
            <w:rFonts w:ascii="Cambria Math" w:hAnsi="Cambria Math"/>
            <w:noProof/>
            <w:color w:val="92D050"/>
          </w:rPr>
          <m:t>n·</m:t>
        </m:r>
        <m:r>
          <m:rPr>
            <m:sty m:val="p"/>
          </m:rPr>
          <w:rPr>
            <w:rFonts w:ascii="Cambria Math" w:hAnsi="Cambria Math"/>
            <w:noProof/>
            <w:color w:val="92D050"/>
          </w:rPr>
          <m:t>log⁡</m:t>
        </m:r>
        <m:r>
          <w:rPr>
            <w:rFonts w:ascii="Cambria Math" w:hAnsi="Cambria Math"/>
            <w:noProof/>
            <w:color w:val="92D050"/>
          </w:rPr>
          <m:t>(n)</m:t>
        </m:r>
      </m:oMath>
      <w:r w:rsidR="00AE3483" w:rsidRPr="009F7306">
        <w:rPr>
          <w:rFonts w:eastAsiaTheme="minorEastAsia"/>
          <w:noProof/>
          <w:color w:val="92D050"/>
        </w:rPr>
        <w:t xml:space="preserve">, men som vi så i afsnit </w:t>
      </w:r>
      <w:r w:rsidR="00AE3483" w:rsidRPr="009F7306">
        <w:rPr>
          <w:rFonts w:eastAsiaTheme="minorEastAsia"/>
          <w:noProof/>
          <w:color w:val="92D050"/>
        </w:rPr>
        <w:fldChar w:fldCharType="begin"/>
      </w:r>
      <w:r w:rsidR="00AE3483" w:rsidRPr="009F7306">
        <w:rPr>
          <w:rFonts w:eastAsiaTheme="minorEastAsia"/>
          <w:noProof/>
          <w:color w:val="92D050"/>
        </w:rPr>
        <w:instrText xml:space="preserve"> REF _Ref51160267 \r \h </w:instrText>
      </w:r>
      <w:r w:rsidR="00AE3483" w:rsidRPr="009F7306">
        <w:rPr>
          <w:rFonts w:eastAsiaTheme="minorEastAsia"/>
          <w:noProof/>
          <w:color w:val="92D050"/>
        </w:rPr>
      </w:r>
      <w:r w:rsidR="00AE3483" w:rsidRPr="009F7306">
        <w:rPr>
          <w:rFonts w:eastAsiaTheme="minorEastAsia"/>
          <w:noProof/>
          <w:color w:val="92D050"/>
        </w:rPr>
        <w:fldChar w:fldCharType="separate"/>
      </w:r>
      <w:r w:rsidR="001D7926" w:rsidRPr="009F7306">
        <w:rPr>
          <w:rFonts w:eastAsiaTheme="minorEastAsia"/>
          <w:noProof/>
          <w:color w:val="92D050"/>
        </w:rPr>
        <w:t>3.4</w:t>
      </w:r>
      <w:r w:rsidR="00AE3483" w:rsidRPr="009F7306">
        <w:rPr>
          <w:rFonts w:eastAsiaTheme="minorEastAsia"/>
          <w:noProof/>
          <w:color w:val="92D050"/>
        </w:rPr>
        <w:fldChar w:fldCharType="end"/>
      </w:r>
      <w:r w:rsidR="00AE3483" w:rsidRPr="009F7306">
        <w:rPr>
          <w:rFonts w:eastAsiaTheme="minorEastAsia"/>
          <w:noProof/>
          <w:color w:val="92D050"/>
        </w:rPr>
        <w:t xml:space="preserve">, så opfører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AE3483" w:rsidRPr="009F7306">
        <w:rPr>
          <w:rFonts w:eastAsiaTheme="minorEastAsia"/>
          <w:noProof/>
          <w:color w:val="92D050"/>
        </w:rPr>
        <w:t xml:space="preserve"> sig næsten ligesom </w:t>
      </w:r>
      <m:oMath>
        <m:r>
          <w:rPr>
            <w:rFonts w:ascii="Cambria Math" w:eastAsiaTheme="minorEastAsia" w:hAnsi="Cambria Math"/>
            <w:noProof/>
            <w:color w:val="92D050"/>
          </w:rPr>
          <m:t>O(n)</m:t>
        </m:r>
      </m:oMath>
      <w:r w:rsidR="00AE3483" w:rsidRPr="009F7306">
        <w:rPr>
          <w:rFonts w:eastAsiaTheme="minorEastAsia"/>
          <w:noProof/>
          <w:color w:val="92D050"/>
        </w:rPr>
        <w:t xml:space="preserve"> </w:t>
      </w:r>
      <w:r w:rsidR="00F52648" w:rsidRPr="009F7306">
        <w:rPr>
          <w:rFonts w:eastAsiaTheme="minorEastAsia"/>
          <w:noProof/>
          <w:color w:val="92D050"/>
        </w:rPr>
        <w:t xml:space="preserve">(det vil sige </w:t>
      </w:r>
      <w:r w:rsidR="00F52648" w:rsidRPr="009F7306">
        <w:rPr>
          <w:rFonts w:eastAsiaTheme="minorEastAsia"/>
          <w:noProof/>
          <w:color w:val="92D050"/>
        </w:rPr>
        <w:lastRenderedPageBreak/>
        <w:t xml:space="preserve">lineært) </w:t>
      </w:r>
      <w:r w:rsidR="00AE3483" w:rsidRPr="009F7306">
        <w:rPr>
          <w:rFonts w:eastAsiaTheme="minorEastAsia"/>
          <w:noProof/>
          <w:color w:val="92D050"/>
        </w:rPr>
        <w:t xml:space="preserve">når </w:t>
      </w:r>
      <m:oMath>
        <m:r>
          <w:rPr>
            <w:rFonts w:ascii="Cambria Math" w:eastAsiaTheme="minorEastAsia" w:hAnsi="Cambria Math"/>
            <w:noProof/>
            <w:color w:val="92D050"/>
          </w:rPr>
          <m:t>n</m:t>
        </m:r>
      </m:oMath>
      <w:r w:rsidR="00AE3483" w:rsidRPr="009F7306">
        <w:rPr>
          <w:rFonts w:eastAsiaTheme="minorEastAsia"/>
          <w:noProof/>
          <w:color w:val="92D050"/>
        </w:rPr>
        <w:t xml:space="preserve"> bliver stor. Derfor kan vi vælge </w:t>
      </w:r>
      <w:r w:rsidR="00F52648" w:rsidRPr="009F7306">
        <w:rPr>
          <w:rFonts w:eastAsiaTheme="minorEastAsia"/>
          <w:noProof/>
          <w:color w:val="92D050"/>
        </w:rPr>
        <w:t xml:space="preserve">en </w:t>
      </w:r>
      <w:r w:rsidR="00AE3483" w:rsidRPr="009F7306">
        <w:rPr>
          <w:rFonts w:eastAsiaTheme="minorEastAsia"/>
          <w:noProof/>
          <w:color w:val="92D050"/>
        </w:rPr>
        <w:t xml:space="preserve">lineær </w:t>
      </w:r>
      <w:r w:rsidR="00F52648" w:rsidRPr="009F7306">
        <w:rPr>
          <w:rFonts w:eastAsiaTheme="minorEastAsia"/>
          <w:noProof/>
          <w:color w:val="92D050"/>
        </w:rPr>
        <w:t xml:space="preserve">graf til de algoritmer hvor vi forventer en tidskompleksitet på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F52648" w:rsidRPr="009F7306">
        <w:rPr>
          <w:rFonts w:eastAsiaTheme="minorEastAsia"/>
          <w:noProof/>
          <w:color w:val="92D050"/>
        </w:rPr>
        <w:t>.</w:t>
      </w:r>
    </w:p>
    <w:p w14:paraId="66343B04" w14:textId="7F534196" w:rsidR="00A22679" w:rsidRPr="009F7306" w:rsidRDefault="00A22679" w:rsidP="00751487">
      <w:pPr>
        <w:ind w:left="1134"/>
        <w:rPr>
          <w:noProof/>
          <w:color w:val="92D050"/>
        </w:rPr>
      </w:pPr>
      <w:r w:rsidRPr="009F7306">
        <w:rPr>
          <w:noProof/>
          <w:color w:val="92D050"/>
        </w:rPr>
        <w:drawing>
          <wp:inline distT="0" distB="0" distL="0" distR="0" wp14:anchorId="1A5C13A7" wp14:editId="48B08F12">
            <wp:extent cx="1584681" cy="3498574"/>
            <wp:effectExtent l="19050" t="19050" r="15875" b="260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61" cy="3540698"/>
                    </a:xfrm>
                    <a:prstGeom prst="rect">
                      <a:avLst/>
                    </a:prstGeom>
                    <a:ln w="12696" cmpd="sng">
                      <a:solidFill>
                        <a:srgbClr val="3D6052"/>
                      </a:solidFill>
                      <a:prstDash val="solid"/>
                    </a:ln>
                  </pic:spPr>
                </pic:pic>
              </a:graphicData>
            </a:graphic>
          </wp:inline>
        </w:drawing>
      </w:r>
    </w:p>
    <w:p w14:paraId="38080843" w14:textId="58D0C3CB" w:rsidR="00751487" w:rsidRPr="009F7306" w:rsidRDefault="00751487" w:rsidP="00751487">
      <w:pPr>
        <w:keepNext/>
        <w:rPr>
          <w:noProof/>
          <w:color w:val="92D050"/>
        </w:rPr>
      </w:pPr>
      <w:r w:rsidRPr="009F7306">
        <w:rPr>
          <w:noProof/>
          <w:color w:val="92D050"/>
        </w:rPr>
        <w:t>Et eksempel på en lineær tendenslinje ses nedenfor:</w:t>
      </w:r>
    </w:p>
    <w:p w14:paraId="793CB393" w14:textId="1785BFDC" w:rsidR="00A22679" w:rsidRPr="009F7306" w:rsidRDefault="00A22679" w:rsidP="00751487">
      <w:pPr>
        <w:keepNext/>
        <w:ind w:left="1134" w:right="1134"/>
        <w:rPr>
          <w:noProof/>
          <w:color w:val="92D050"/>
        </w:rPr>
      </w:pPr>
      <w:r w:rsidRPr="009F7306">
        <w:rPr>
          <w:noProof/>
          <w:color w:val="92D050"/>
        </w:rPr>
        <w:drawing>
          <wp:inline distT="0" distB="0" distL="0" distR="0" wp14:anchorId="2A5BB62A" wp14:editId="75FE816D">
            <wp:extent cx="4126727" cy="3230989"/>
            <wp:effectExtent l="19050" t="19050" r="26670" b="2667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24" cy="3281486"/>
                    </a:xfrm>
                    <a:prstGeom prst="rect">
                      <a:avLst/>
                    </a:prstGeom>
                    <a:ln w="12696" cmpd="sng">
                      <a:solidFill>
                        <a:srgbClr val="3D6052"/>
                      </a:solidFill>
                      <a:prstDash val="solid"/>
                    </a:ln>
                  </pic:spPr>
                </pic:pic>
              </a:graphicData>
            </a:graphic>
          </wp:inline>
        </w:drawing>
      </w:r>
    </w:p>
    <w:p w14:paraId="01150A3B" w14:textId="61973C67" w:rsidR="00C92927" w:rsidRPr="009F7306" w:rsidRDefault="00C92927" w:rsidP="00F524AF">
      <w:pPr>
        <w:spacing w:before="120"/>
        <w:rPr>
          <w:rFonts w:eastAsiaTheme="minorEastAsia"/>
          <w:noProof/>
          <w:color w:val="92D050"/>
        </w:rPr>
      </w:pPr>
      <w:r w:rsidRPr="009F7306">
        <w:rPr>
          <w:noProof/>
          <w:color w:val="92D050"/>
        </w:rPr>
        <w:t xml:space="preserve">Ligningen </w:t>
      </w:r>
      <m:oMath>
        <m:r>
          <w:rPr>
            <w:rFonts w:ascii="Cambria Math" w:hAnsi="Cambria Math"/>
            <w:noProof/>
            <w:color w:val="92D050"/>
          </w:rPr>
          <m:t>y=-0,0016x+2,18</m:t>
        </m:r>
      </m:oMath>
      <w:r w:rsidRPr="009F7306">
        <w:rPr>
          <w:rFonts w:eastAsiaTheme="minorEastAsia"/>
          <w:noProof/>
          <w:color w:val="92D050"/>
        </w:rPr>
        <w:t xml:space="preserve"> er en matematisk beskrivelse af den rette linje der bedst beskriver data. Tallet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fortæller hvor god linjen beskriver tallene. Hvis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er 1, beskriver linjen tallene 100%. I dette eksempel fortæller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at linjen kun meget dårligt beskriver de observerede tal. I dette tilfælde kan vi </w:t>
      </w:r>
      <w:r w:rsidRPr="009F7306">
        <w:rPr>
          <w:rFonts w:eastAsiaTheme="minorEastAsia"/>
          <w:noProof/>
          <w:color w:val="92D050"/>
        </w:rPr>
        <w:lastRenderedPageBreak/>
        <w:t>konkludere at observationerne ikke afhænger lineært af opgavens størrelse.</w:t>
      </w:r>
      <w:r w:rsidR="00751487" w:rsidRPr="009F7306">
        <w:rPr>
          <w:rFonts w:eastAsiaTheme="minorEastAsia"/>
          <w:noProof/>
          <w:color w:val="92D050"/>
        </w:rPr>
        <w:t xml:space="preserve"> Specielt sorteringstiden ved 10 elementer skiller sig ud.</w:t>
      </w:r>
    </w:p>
    <w:p w14:paraId="29C52B12" w14:textId="1D75C1A9" w:rsidR="00C92927" w:rsidRPr="009F7306" w:rsidRDefault="00C92927" w:rsidP="00A22679">
      <w:pPr>
        <w:rPr>
          <w:rFonts w:eastAsiaTheme="minorEastAsia"/>
          <w:noProof/>
          <w:color w:val="92D050"/>
        </w:rPr>
      </w:pPr>
      <w:r w:rsidRPr="009F7306">
        <w:rPr>
          <w:rFonts w:eastAsiaTheme="minorEastAsia"/>
          <w:noProof/>
          <w:color w:val="92D050"/>
        </w:rPr>
        <w:t xml:space="preserve">Det hænger sammen med at antallet af elementer der skal sorteres her er så lille at selve sorteringsopgaven ikke har så meget indflydelse på hvad computeren bruger tid på som de andre programmer der kører. For eksempel foretages garbage collection fra tid til anden, hvilket </w:t>
      </w:r>
      <w:r w:rsidR="00751487" w:rsidRPr="009F7306">
        <w:rPr>
          <w:rFonts w:eastAsiaTheme="minorEastAsia"/>
          <w:noProof/>
          <w:color w:val="92D050"/>
        </w:rPr>
        <w:t xml:space="preserve">(kortvarigt) </w:t>
      </w:r>
      <w:r w:rsidRPr="009F7306">
        <w:rPr>
          <w:rFonts w:eastAsiaTheme="minorEastAsia"/>
          <w:noProof/>
          <w:color w:val="92D050"/>
        </w:rPr>
        <w:t xml:space="preserve">kan </w:t>
      </w:r>
      <w:r w:rsidR="00751487" w:rsidRPr="009F7306">
        <w:rPr>
          <w:rFonts w:eastAsiaTheme="minorEastAsia"/>
          <w:noProof/>
          <w:color w:val="92D050"/>
        </w:rPr>
        <w:t>påvirke computerens performance. Det er sandsynligvis det der har påvirket udførelsestiden ved sortering af 10 elementer.</w:t>
      </w:r>
    </w:p>
    <w:p w14:paraId="3DFED613" w14:textId="52F4DAB3" w:rsidR="00A22679" w:rsidRPr="009F7306" w:rsidRDefault="00751487" w:rsidP="00A22679">
      <w:pPr>
        <w:rPr>
          <w:noProof/>
          <w:color w:val="92D050"/>
        </w:rPr>
      </w:pPr>
      <w:r w:rsidRPr="009F7306">
        <w:rPr>
          <w:b/>
          <w:noProof/>
          <w:color w:val="92D050"/>
        </w:rPr>
        <w:t>Opgave</w:t>
      </w:r>
      <w:r w:rsidRPr="009F7306">
        <w:rPr>
          <w:noProof/>
          <w:color w:val="92D050"/>
        </w:rPr>
        <w:t xml:space="preserve">: </w:t>
      </w:r>
      <w:r w:rsidR="00A22679" w:rsidRPr="009F7306">
        <w:rPr>
          <w:noProof/>
          <w:color w:val="92D050"/>
        </w:rPr>
        <w:t xml:space="preserve">Foretag nu denne øvelse med alle </w:t>
      </w:r>
      <w:r w:rsidR="00C92927" w:rsidRPr="009F7306">
        <w:rPr>
          <w:noProof/>
          <w:color w:val="92D050"/>
        </w:rPr>
        <w:t>punktserierne</w:t>
      </w:r>
      <w:r w:rsidRPr="009F7306">
        <w:rPr>
          <w:noProof/>
          <w:color w:val="92D050"/>
        </w:rPr>
        <w:t>. For nogle af punktserierne har du måske ikke tider for de største mængder data, men det betyder bare at der er færre punkter.</w:t>
      </w:r>
    </w:p>
    <w:p w14:paraId="1676DCEC" w14:textId="6800D120" w:rsidR="00751487" w:rsidRPr="009F7306" w:rsidRDefault="00751487" w:rsidP="00A22679">
      <w:pPr>
        <w:rPr>
          <w:noProof/>
          <w:color w:val="92D050"/>
        </w:rPr>
      </w:pPr>
      <w:r w:rsidRPr="009F7306">
        <w:rPr>
          <w:b/>
          <w:noProof/>
          <w:color w:val="92D050"/>
        </w:rPr>
        <w:t>Opgave</w:t>
      </w:r>
      <w:r w:rsidRPr="009F7306">
        <w:rPr>
          <w:noProof/>
          <w:color w:val="92D050"/>
        </w:rPr>
        <w:t xml:space="preserve">: </w:t>
      </w:r>
      <w:r w:rsidR="00F524AF" w:rsidRPr="009F7306">
        <w:rPr>
          <w:noProof/>
          <w:color w:val="92D050"/>
        </w:rPr>
        <w:t>Passer sorteringsalgoritmernes tidsforbrug med det du havde forventet?</w:t>
      </w:r>
    </w:p>
    <w:p w14:paraId="0263AB92" w14:textId="6D47F078" w:rsidR="00292138" w:rsidRPr="009F7306" w:rsidRDefault="00C52C58" w:rsidP="00A22679">
      <w:pPr>
        <w:rPr>
          <w:rFonts w:eastAsiaTheme="minorEastAsia"/>
          <w:noProof/>
          <w:color w:val="92D050"/>
        </w:rPr>
      </w:pPr>
      <w:r w:rsidRPr="009F7306">
        <w:rPr>
          <w:b/>
          <w:noProof/>
          <w:color w:val="92D050"/>
        </w:rPr>
        <w:t>Opgave</w:t>
      </w:r>
      <w:r w:rsidRPr="009F7306">
        <w:rPr>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m:t>
        </m:r>
        <m:func>
          <m:funcPr>
            <m:ctrlPr>
              <w:rPr>
                <w:rFonts w:ascii="Cambria Math" w:hAnsi="Cambria Math"/>
                <w:noProof/>
                <w:color w:val="92D050"/>
              </w:rPr>
            </m:ctrlPr>
          </m:funcPr>
          <m:fName>
            <m:r>
              <m:rPr>
                <m:sty m:val="p"/>
              </m:rPr>
              <w:rPr>
                <w:rFonts w:ascii="Cambria Math" w:hAnsi="Cambria Math"/>
                <w:noProof/>
                <w:color w:val="92D050"/>
              </w:rPr>
              <m:t>log</m:t>
            </m:r>
            <m:ctrlPr>
              <w:rPr>
                <w:rFonts w:ascii="Cambria Math" w:hAnsi="Cambria Math"/>
                <w:i/>
                <w:noProof/>
                <w:color w:val="92D050"/>
              </w:rPr>
            </m:ctrlPr>
          </m:fName>
          <m:e>
            <m:d>
              <m:dPr>
                <m:ctrlPr>
                  <w:rPr>
                    <w:rFonts w:ascii="Cambria Math" w:hAnsi="Cambria Math"/>
                    <w:i/>
                    <w:noProof/>
                    <w:color w:val="92D050"/>
                  </w:rPr>
                </m:ctrlPr>
              </m:dPr>
              <m:e>
                <m:r>
                  <w:rPr>
                    <w:rFonts w:ascii="Cambria Math" w:hAnsi="Cambria Math"/>
                    <w:noProof/>
                    <w:color w:val="92D050"/>
                  </w:rPr>
                  <m:t>n</m:t>
                </m:r>
              </m:e>
            </m:d>
          </m:e>
        </m:func>
        <m:r>
          <w:rPr>
            <w:rFonts w:ascii="Cambria Math" w:hAnsi="Cambria Math"/>
            <w:noProof/>
            <w:color w:val="92D050"/>
          </w:rPr>
          <m:t>)</m:t>
        </m:r>
      </m:oMath>
      <w:r w:rsidRPr="009F7306">
        <w:rPr>
          <w:rFonts w:eastAsiaTheme="minorEastAsia"/>
          <w:noProof/>
          <w:color w:val="92D050"/>
        </w:rPr>
        <w:t xml:space="preserve"> - worst case er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Kan du opstille et (ja</w:t>
      </w:r>
      <w:r w:rsidRPr="009F7306">
        <w:rPr>
          <w:rFonts w:eastAsiaTheme="minorEastAsia"/>
          <w:noProof/>
          <w:color w:val="92D050"/>
        </w:rPr>
        <w:t>,</w:t>
      </w:r>
      <w:r w:rsidR="00292138" w:rsidRPr="009F7306">
        <w:rPr>
          <w:rFonts w:eastAsiaTheme="minorEastAsia"/>
          <w:noProof/>
          <w:color w:val="92D050"/>
        </w:rPr>
        <w:t xml:space="preserve"> jo helst </w:t>
      </w:r>
      <w:r w:rsidRPr="009F7306">
        <w:rPr>
          <w:rFonts w:eastAsiaTheme="minorEastAsia"/>
          <w:noProof/>
          <w:color w:val="92D050"/>
        </w:rPr>
        <w:t xml:space="preserve">i </w:t>
      </w:r>
      <w:r w:rsidR="00292138" w:rsidRPr="009F7306">
        <w:rPr>
          <w:rFonts w:eastAsiaTheme="minorEastAsia"/>
          <w:noProof/>
          <w:color w:val="92D050"/>
        </w:rPr>
        <w:t xml:space="preserve">flere </w:t>
      </w:r>
      <w:r w:rsidRPr="009F7306">
        <w:rPr>
          <w:rFonts w:eastAsiaTheme="minorEastAsia"/>
          <w:noProof/>
          <w:color w:val="92D050"/>
        </w:rPr>
        <w:t xml:space="preserve">størrelser </w:t>
      </w:r>
      <w:r w:rsidR="00292138" w:rsidRPr="009F7306">
        <w:rPr>
          <w:rFonts w:eastAsiaTheme="minorEastAsia"/>
          <w:noProof/>
          <w:color w:val="92D050"/>
        </w:rPr>
        <w:t xml:space="preserve">for at vi kan undersøge det) datasæt til sortering der gør QuickSort til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O(n·log(n))</m:t>
        </m:r>
      </m:oMath>
      <w:r w:rsidR="00292138" w:rsidRPr="009F7306">
        <w:rPr>
          <w:noProof/>
          <w:color w:val="92D050"/>
        </w:rPr>
        <w:t>. Kan du opstille et (ja jo helst flere for at vi kan unders</w:t>
      </w:r>
      <w:r w:rsidR="00292138" w:rsidRPr="009F7306">
        <w:rPr>
          <w:rFonts w:ascii="Calibri" w:hAnsi="Calibri" w:cs="Calibri"/>
          <w:noProof/>
          <w:color w:val="92D050"/>
        </w:rPr>
        <w:t>ø</w:t>
      </w:r>
      <w:r w:rsidR="00292138" w:rsidRPr="009F7306">
        <w:rPr>
          <w:noProof/>
          <w:color w:val="92D050"/>
        </w:rPr>
        <w:t>ge det) datas</w:t>
      </w:r>
      <w:r w:rsidR="00292138" w:rsidRPr="009F7306">
        <w:rPr>
          <w:rFonts w:ascii="Calibri" w:hAnsi="Calibri" w:cs="Calibri"/>
          <w:noProof/>
          <w:color w:val="92D050"/>
        </w:rPr>
        <w:t>æ</w:t>
      </w:r>
      <w:r w:rsidR="00292138" w:rsidRPr="009F7306">
        <w:rPr>
          <w:noProof/>
          <w:color w:val="92D050"/>
        </w:rPr>
        <w:t>t til sortering der g</w:t>
      </w:r>
      <w:r w:rsidR="00292138" w:rsidRPr="009F7306">
        <w:rPr>
          <w:rFonts w:ascii="Calibri" w:hAnsi="Calibri" w:cs="Calibri"/>
          <w:noProof/>
          <w:color w:val="92D050"/>
        </w:rPr>
        <w:t>ø</w:t>
      </w:r>
      <w:r w:rsidR="00292138" w:rsidRPr="009F7306">
        <w:rPr>
          <w:noProof/>
          <w:color w:val="92D050"/>
        </w:rPr>
        <w:t xml:space="preserve">r QuickSort til </w:t>
      </w:r>
      <m:oMath>
        <m:r>
          <w:rPr>
            <w:rFonts w:ascii="Cambria Math" w:hAnsi="Cambria Math"/>
            <w:noProof/>
            <w:color w:val="92D050"/>
          </w:rPr>
          <m:t>O(</m:t>
        </m:r>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r>
          <w:rPr>
            <w:rFonts w:ascii="Cambria Math" w:hAnsi="Cambria Math"/>
            <w:noProof/>
            <w:color w:val="92D050"/>
          </w:rPr>
          <m:t>)?</m:t>
        </m:r>
      </m:oMath>
    </w:p>
    <w:p w14:paraId="7BE125CC" w14:textId="3AF0C1C8" w:rsidR="00C120CA" w:rsidRDefault="00C120CA" w:rsidP="00A22679">
      <w:pPr>
        <w:rPr>
          <w:noProof/>
        </w:rPr>
      </w:pPr>
      <w:r w:rsidRPr="009F7306">
        <w:rPr>
          <w:b/>
          <w:noProof/>
          <w:color w:val="92D050"/>
        </w:rPr>
        <w:t>Opgave</w:t>
      </w:r>
      <w:r w:rsidRPr="009F7306">
        <w:rPr>
          <w:noProof/>
          <w:color w:val="92D050"/>
        </w:rPr>
        <w:t xml:space="preserve">: Prøv at implementere de to hurtigste sorteringsmetoder både som </w:t>
      </w:r>
      <w:r w:rsidR="00096BF5" w:rsidRPr="009F7306">
        <w:rPr>
          <w:noProof/>
          <w:color w:val="92D050"/>
        </w:rPr>
        <w:t>generiske metoder der kan sortere alle arrays der implementerer ICompare.  Ændrer det på billedet af hvilken af de to der er hurtigst?</w:t>
      </w:r>
    </w:p>
    <w:p w14:paraId="1A325350" w14:textId="6A304275" w:rsidR="00F5175E" w:rsidRPr="00F5175E" w:rsidRDefault="00371A90" w:rsidP="00F5175E">
      <w:pPr>
        <w:pStyle w:val="Overskrift1"/>
        <w:rPr>
          <w:noProof/>
        </w:rPr>
      </w:pPr>
      <w:bookmarkStart w:id="73" w:name="_Toc87523665"/>
      <w:r>
        <w:rPr>
          <w:noProof/>
        </w:rPr>
        <w:t>Hvad gør .NET?</w:t>
      </w:r>
      <w:bookmarkEnd w:id="73"/>
    </w:p>
    <w:p w14:paraId="58CB876B" w14:textId="5F7A8DA9" w:rsidR="00371A90" w:rsidRDefault="006C062B" w:rsidP="006C062B">
      <w:pPr>
        <w:pStyle w:val="Overskrift2"/>
        <w:rPr>
          <w:noProof/>
        </w:rPr>
      </w:pPr>
      <w:bookmarkStart w:id="74" w:name="_Toc87523666"/>
      <w:r>
        <w:rPr>
          <w:noProof/>
        </w:rPr>
        <w:t>List.Sort</w:t>
      </w:r>
      <w:r w:rsidR="003E5242">
        <w:rPr>
          <w:noProof/>
        </w:rPr>
        <w:t>/</w:t>
      </w:r>
      <w:r>
        <w:rPr>
          <w:noProof/>
        </w:rPr>
        <w:t>Array.Sort</w:t>
      </w:r>
      <w:bookmarkEnd w:id="74"/>
    </w:p>
    <w:p w14:paraId="1A8B8E6C" w14:textId="2DA03524" w:rsidR="00513E59" w:rsidRDefault="009F4554" w:rsidP="00513E59">
      <w:hyperlink r:id="rId54" w:anchor="System_Array_Sort_System_Array_" w:history="1">
        <w:r w:rsidR="00513E59" w:rsidRPr="00513E59">
          <w:rPr>
            <w:rStyle w:val="Hyperlink"/>
            <w:rFonts w:ascii="Consolas" w:hAnsi="Consolas" w:cs="Consolas"/>
            <w:noProof/>
            <w:szCs w:val="19"/>
          </w:rPr>
          <w:t>Array.Sort</w:t>
        </w:r>
      </w:hyperlink>
      <w:r w:rsidR="00513E59">
        <w:t xml:space="preserve"> </w:t>
      </w:r>
      <w:r w:rsidR="001D4842">
        <w:t xml:space="preserve">og </w:t>
      </w:r>
      <w:hyperlink r:id="rId55" w:history="1">
        <w:r w:rsidR="001D4842" w:rsidRPr="001D4842">
          <w:rPr>
            <w:rStyle w:val="Hyperlink"/>
            <w:rFonts w:ascii="Consolas" w:hAnsi="Consolas" w:cs="Consolas"/>
            <w:noProof/>
            <w:szCs w:val="19"/>
          </w:rPr>
          <w:t>List.Sort</w:t>
        </w:r>
      </w:hyperlink>
      <w:r w:rsidR="001D4842">
        <w:t xml:space="preserve"> </w:t>
      </w:r>
      <w:r w:rsidR="00B51239">
        <w:t>(</w:t>
      </w:r>
      <w:r w:rsidR="0064053B" w:rsidRPr="0064053B">
        <w:rPr>
          <w:rFonts w:ascii="Consolas" w:hAnsi="Consolas" w:cs="Consolas"/>
          <w:noProof/>
          <w:color w:val="000000"/>
          <w:szCs w:val="19"/>
          <w:lang w:val="en-US"/>
        </w:rPr>
        <w:t>List.Sort</w:t>
      </w:r>
      <w:r w:rsidR="0064053B">
        <w:t xml:space="preserve"> </w:t>
      </w:r>
      <w:r w:rsidR="00B51239">
        <w:t xml:space="preserve">benytter </w:t>
      </w:r>
      <w:r w:rsidR="0064053B" w:rsidRPr="0064053B">
        <w:rPr>
          <w:rFonts w:ascii="Consolas" w:hAnsi="Consolas" w:cs="Consolas"/>
          <w:noProof/>
          <w:color w:val="000000"/>
          <w:szCs w:val="19"/>
        </w:rPr>
        <w:t>Array.Sort</w:t>
      </w:r>
      <w:r w:rsidR="00B51239">
        <w:t xml:space="preserve">) </w:t>
      </w:r>
      <w:r w:rsidR="00513E59">
        <w:t xml:space="preserve">vælger ud fra input hvilken sorteringsalgoritme der er bedst at bruge: </w:t>
      </w:r>
      <w:r w:rsidR="00513E59" w:rsidRPr="00356761">
        <w:rPr>
          <w:rFonts w:ascii="Consolas" w:hAnsi="Consolas" w:cs="Consolas"/>
          <w:noProof/>
          <w:color w:val="000000"/>
          <w:szCs w:val="19"/>
        </w:rPr>
        <w:t>InsertionSort</w:t>
      </w:r>
      <w:r w:rsidR="00513E59">
        <w:t xml:space="preserve">, </w:t>
      </w:r>
      <w:r w:rsidR="00513E59" w:rsidRPr="00356761">
        <w:rPr>
          <w:rFonts w:ascii="Consolas" w:hAnsi="Consolas" w:cs="Consolas"/>
          <w:noProof/>
          <w:color w:val="000000"/>
          <w:szCs w:val="19"/>
        </w:rPr>
        <w:t>HeapSort</w:t>
      </w:r>
      <w:r w:rsidR="00513E59">
        <w:t xml:space="preserve"> eller </w:t>
      </w:r>
      <w:r w:rsidR="00513E59" w:rsidRPr="00356761">
        <w:rPr>
          <w:rFonts w:ascii="Consolas" w:hAnsi="Consolas" w:cs="Consolas"/>
          <w:noProof/>
          <w:color w:val="000000"/>
          <w:szCs w:val="19"/>
        </w:rPr>
        <w:t>QuickSort</w:t>
      </w:r>
      <w:r w:rsidR="00356761">
        <w:t>.</w:t>
      </w:r>
    </w:p>
    <w:p w14:paraId="58B70F93" w14:textId="77777777" w:rsidR="00FA499C" w:rsidRPr="004C7609" w:rsidRDefault="00FA499C" w:rsidP="004C7609">
      <w:pPr>
        <w:pStyle w:val="Listeafsnit"/>
        <w:numPr>
          <w:ilvl w:val="0"/>
          <w:numId w:val="21"/>
        </w:numPr>
        <w:rPr>
          <w:lang w:val="en-US"/>
        </w:rPr>
      </w:pPr>
      <w:r w:rsidRPr="004C7609">
        <w:rPr>
          <w:lang w:val="en-US"/>
        </w:rPr>
        <w:t>If the partition size is less than or equal to 16 elements, it uses an insertion sort algorithm</w:t>
      </w:r>
    </w:p>
    <w:p w14:paraId="01DD5A64" w14:textId="77777777" w:rsidR="00FA499C" w:rsidRPr="004C7609" w:rsidRDefault="00FA499C" w:rsidP="004C7609">
      <w:pPr>
        <w:pStyle w:val="Listeafsnit"/>
        <w:numPr>
          <w:ilvl w:val="0"/>
          <w:numId w:val="21"/>
        </w:numPr>
        <w:rPr>
          <w:lang w:val="en-US"/>
        </w:rPr>
      </w:pPr>
      <w:r w:rsidRPr="004C7609">
        <w:rPr>
          <w:lang w:val="en-US"/>
        </w:rPr>
        <w:t>If the number of partitions exceeds 2 log </w:t>
      </w:r>
      <w:r w:rsidRPr="004C7609">
        <w:rPr>
          <w:rStyle w:val="Fremhv"/>
          <w:rFonts w:ascii="Segoe UI" w:eastAsiaTheme="majorEastAsia" w:hAnsi="Segoe UI" w:cs="Segoe UI"/>
          <w:color w:val="171717"/>
          <w:lang w:val="en-US"/>
        </w:rPr>
        <w:t>n</w:t>
      </w:r>
      <w:r w:rsidRPr="004C7609">
        <w:rPr>
          <w:lang w:val="en-US"/>
        </w:rPr>
        <w:t>, where </w:t>
      </w:r>
      <w:r w:rsidRPr="004C7609">
        <w:rPr>
          <w:rStyle w:val="Fremhv"/>
          <w:rFonts w:ascii="Segoe UI" w:eastAsiaTheme="majorEastAsia" w:hAnsi="Segoe UI" w:cs="Segoe UI"/>
          <w:color w:val="171717"/>
          <w:lang w:val="en-US"/>
        </w:rPr>
        <w:t>n</w:t>
      </w:r>
      <w:r w:rsidRPr="004C7609">
        <w:rPr>
          <w:lang w:val="en-US"/>
        </w:rPr>
        <w:t> is the range of the input array, it uses a </w:t>
      </w:r>
      <w:hyperlink r:id="rId56" w:history="1">
        <w:r w:rsidRPr="004C7609">
          <w:rPr>
            <w:rStyle w:val="Hyperlink"/>
            <w:rFonts w:ascii="Segoe UI" w:hAnsi="Segoe UI" w:cs="Segoe UI"/>
            <w:lang w:val="en-US"/>
          </w:rPr>
          <w:t>Heapsort</w:t>
        </w:r>
      </w:hyperlink>
      <w:r w:rsidRPr="004C7609">
        <w:rPr>
          <w:lang w:val="en-US"/>
        </w:rPr>
        <w:t> algorithm.</w:t>
      </w:r>
    </w:p>
    <w:p w14:paraId="23E15598" w14:textId="77777777" w:rsidR="00FA499C" w:rsidRPr="004C7609" w:rsidRDefault="00FA499C" w:rsidP="004C7609">
      <w:pPr>
        <w:pStyle w:val="Listeafsnit"/>
        <w:numPr>
          <w:ilvl w:val="0"/>
          <w:numId w:val="21"/>
        </w:numPr>
        <w:rPr>
          <w:lang w:val="en-US"/>
        </w:rPr>
      </w:pPr>
      <w:r w:rsidRPr="004C7609">
        <w:rPr>
          <w:lang w:val="en-US"/>
        </w:rPr>
        <w:t>Otherwise, it uses a Quicksort algorithm.</w:t>
      </w:r>
    </w:p>
    <w:p w14:paraId="4697C9CC" w14:textId="25FD34F8" w:rsidR="0064053B" w:rsidRDefault="0064053B" w:rsidP="0070231E">
      <w:pPr>
        <w:keepNext/>
      </w:pPr>
      <w:r>
        <w:lastRenderedPageBreak/>
        <w:t xml:space="preserve">Der foretages en </w:t>
      </w:r>
      <w:r w:rsidRPr="0064053B">
        <w:t>såkaldt</w:t>
      </w:r>
      <w:r>
        <w:t xml:space="preserve"> </w:t>
      </w:r>
      <w:r w:rsidRPr="0064053B">
        <w:rPr>
          <w:i/>
          <w:lang w:val="en-US"/>
        </w:rPr>
        <w:t>unstable sort</w:t>
      </w:r>
      <w:r>
        <w:t>, det vil sige at man ikke kan sige noget om hvilken rækkefølge to objekter med samme værdi vil komme i.</w:t>
      </w:r>
    </w:p>
    <w:p w14:paraId="7DE5C649" w14:textId="1B4C20DD" w:rsidR="001E0DFF" w:rsidRDefault="001E0DFF" w:rsidP="001E0DFF">
      <w:pPr>
        <w:keepNext/>
        <w:ind w:left="1134"/>
      </w:pPr>
      <w:r>
        <w:rPr>
          <w:noProof/>
        </w:rPr>
        <w:drawing>
          <wp:inline distT="0" distB="0" distL="0" distR="0" wp14:anchorId="6C5CBFD3" wp14:editId="2C72F252">
            <wp:extent cx="4206240" cy="2668287"/>
            <wp:effectExtent l="19050" t="19050" r="22860" b="1778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336" cy="2701969"/>
                    </a:xfrm>
                    <a:prstGeom prst="rect">
                      <a:avLst/>
                    </a:prstGeom>
                    <a:ln w="12696" cmpd="sng">
                      <a:solidFill>
                        <a:srgbClr val="3D603F"/>
                      </a:solidFill>
                      <a:prstDash val="solid"/>
                    </a:ln>
                  </pic:spPr>
                </pic:pic>
              </a:graphicData>
            </a:graphic>
          </wp:inline>
        </w:drawing>
      </w:r>
    </w:p>
    <w:p w14:paraId="529571FC" w14:textId="4A6E09A3" w:rsidR="00FA499C" w:rsidRDefault="00FA499C" w:rsidP="004C7609">
      <w:pPr>
        <w:keepNext/>
      </w:pPr>
      <w:r>
        <w:t>Range er dog antallet af elementer</w:t>
      </w:r>
      <w:r w:rsidR="004C7609">
        <w:t xml:space="preserve"> </w:t>
      </w:r>
      <w:hyperlink r:id="rId58" w:history="1">
        <w:r w:rsidRPr="00FA499C">
          <w:rPr>
            <w:rStyle w:val="Hyperlink"/>
          </w:rPr>
          <w:t>Kilde</w:t>
        </w:r>
      </w:hyperlink>
      <w:r w:rsidR="004C7609">
        <w:rPr>
          <w:rStyle w:val="Hyperlink"/>
        </w:rPr>
        <w:t>.</w:t>
      </w:r>
    </w:p>
    <w:p w14:paraId="15E73ABF" w14:textId="258BB412" w:rsidR="006C062B" w:rsidRDefault="006C062B" w:rsidP="006C062B">
      <w:pPr>
        <w:pStyle w:val="Overskrift2"/>
        <w:rPr>
          <w:noProof/>
        </w:rPr>
      </w:pPr>
      <w:bookmarkStart w:id="75" w:name="_Toc87523667"/>
      <w:r>
        <w:rPr>
          <w:noProof/>
        </w:rPr>
        <w:t>Enumerable.OrderBy</w:t>
      </w:r>
      <w:bookmarkEnd w:id="75"/>
    </w:p>
    <w:p w14:paraId="7B87DA59" w14:textId="00A07C5B" w:rsidR="006C062B" w:rsidRDefault="006C062B" w:rsidP="006C062B">
      <w:r>
        <w:t xml:space="preserve">Denne </w:t>
      </w:r>
      <w:hyperlink r:id="rId59" w:anchor="System_Linq_Enumerable_OrderBy__2_System_Collections_Generic_IEnumerable___0__System_Func___0___1__System_Collections_Generic_IComparer___1__" w:history="1">
        <w:r w:rsidRPr="00D046EC">
          <w:rPr>
            <w:rStyle w:val="Hyperlink"/>
          </w:rPr>
          <w:t>metode</w:t>
        </w:r>
      </w:hyperlink>
      <w:r>
        <w:t xml:space="preserve"> er</w:t>
      </w:r>
      <w:r w:rsidR="00BE6F0E">
        <w:t xml:space="preserve"> tilsyneladende</w:t>
      </w:r>
      <w:r>
        <w:t xml:space="preserve"> implementeret med </w:t>
      </w:r>
      <w:r w:rsidRPr="006C062B">
        <w:rPr>
          <w:rFonts w:ascii="Consolas" w:hAnsi="Consolas" w:cs="Consolas"/>
          <w:noProof/>
          <w:color w:val="000000"/>
          <w:szCs w:val="19"/>
        </w:rPr>
        <w:t>QuickSort</w:t>
      </w:r>
      <w:r>
        <w:t>-algoritmen (</w:t>
      </w:r>
      <w:hyperlink r:id="rId60" w:anchor="Stability" w:history="1">
        <w:r w:rsidRPr="006C062B">
          <w:rPr>
            <w:rStyle w:val="Hyperlink"/>
          </w:rPr>
          <w:t>stable</w:t>
        </w:r>
      </w:hyperlink>
      <w:r>
        <w:t xml:space="preserve"> udgave</w:t>
      </w:r>
      <w:r w:rsidR="00D046EC">
        <w:t xml:space="preserve"> - det vil sige den bevarer den oprindelige orden på objekter med samme værdi</w:t>
      </w:r>
      <w:r>
        <w:t>)</w:t>
      </w:r>
      <w:r w:rsidR="00D046EC">
        <w:t>. Det fremgår dog ikke umiddelbart af dokumentationen.</w:t>
      </w:r>
    </w:p>
    <w:p w14:paraId="27CF531A" w14:textId="089557C1" w:rsidR="00B724D4" w:rsidRDefault="00D67D05" w:rsidP="00B724D4">
      <w:pPr>
        <w:pStyle w:val="Overskrift1"/>
      </w:pPr>
      <w:bookmarkStart w:id="76" w:name="_Toc87523668"/>
      <w:r>
        <w:t>Specielle trætyper</w:t>
      </w:r>
      <w:bookmarkEnd w:id="76"/>
    </w:p>
    <w:p w14:paraId="122C193D" w14:textId="15124E2E" w:rsidR="00C81C1B" w:rsidRDefault="00C81C1B" w:rsidP="00C81C1B">
      <w:pPr>
        <w:pStyle w:val="Overskrift2"/>
      </w:pPr>
      <w:bookmarkStart w:id="77" w:name="_Toc87523669"/>
      <w:r>
        <w:t>AVL træer - avanceret binært søgetræ</w:t>
      </w:r>
      <w:bookmarkEnd w:id="77"/>
      <w:r>
        <w:t xml:space="preserve"> </w:t>
      </w:r>
    </w:p>
    <w:p w14:paraId="7A4DF3BA" w14:textId="2F2002A1" w:rsidR="000C7483" w:rsidRDefault="000C7483" w:rsidP="000C7483">
      <w:pPr>
        <w:pStyle w:val="Overskrift3"/>
      </w:pPr>
      <w:bookmarkStart w:id="78" w:name="_Toc87523670"/>
      <w:r>
        <w:t>Hvad er et AVL træ?</w:t>
      </w:r>
      <w:bookmarkEnd w:id="78"/>
    </w:p>
    <w:p w14:paraId="7A119D65" w14:textId="51F3B053" w:rsidR="001908CF" w:rsidRDefault="001908CF" w:rsidP="001908CF">
      <w:r>
        <w:t>Et AVL-træ er populært sagt et søgetræ der automatisk holdes balanceret</w:t>
      </w:r>
      <w:r>
        <w:rPr>
          <w:rStyle w:val="Fodnotehenvisning"/>
        </w:rPr>
        <w:footnoteReference w:id="9"/>
      </w:r>
      <w:r>
        <w:t>. Dette hånd</w:t>
      </w:r>
      <w:r w:rsidR="0028158F">
        <w:t>teres gennem såkaldte rotationer</w:t>
      </w:r>
      <w:r w:rsidR="00B05FF3">
        <w:t xml:space="preserve"> hvor man trækker en underknude op </w:t>
      </w:r>
      <w:r w:rsidR="003E57A9">
        <w:t>og lader den være roden for et deltræ i stedet for deltræets tidligere rod</w:t>
      </w:r>
      <w:r w:rsidR="003E57A9">
        <w:rPr>
          <w:rStyle w:val="Fodnotehenvisning"/>
        </w:rPr>
        <w:footnoteReference w:id="10"/>
      </w:r>
      <w:r w:rsidR="003E57A9">
        <w:t>.</w:t>
      </w:r>
    </w:p>
    <w:p w14:paraId="0CC0490E" w14:textId="2E40BA3D" w:rsidR="009B455F" w:rsidRDefault="009B455F" w:rsidP="009B455F">
      <w:pPr>
        <w:pStyle w:val="Overskrift3"/>
      </w:pPr>
      <w:bookmarkStart w:id="79" w:name="_Toc87523671"/>
      <w:r>
        <w:t>Links</w:t>
      </w:r>
      <w:bookmarkEnd w:id="79"/>
    </w:p>
    <w:p w14:paraId="043593E6" w14:textId="1342F1CA" w:rsidR="009B455F" w:rsidRPr="009B455F" w:rsidRDefault="009B455F" w:rsidP="009B455F">
      <w:r>
        <w:t xml:space="preserve">Der er mange muligheder for at finde gode beskrivelser og forklaringer på AVL-træer på nettet. Her er angivet nogle få links, </w:t>
      </w:r>
      <w:r w:rsidR="005D2D86">
        <w:t>men søg også gerne selv.</w:t>
      </w:r>
    </w:p>
    <w:p w14:paraId="6479DF1F" w14:textId="114D4914" w:rsidR="00D75F41" w:rsidRDefault="00D75F41" w:rsidP="000C7483">
      <w:pPr>
        <w:pStyle w:val="Overskrift4"/>
      </w:pPr>
      <w:r>
        <w:t>Skriftlige forklaringer</w:t>
      </w:r>
    </w:p>
    <w:p w14:paraId="4460E4DF" w14:textId="5CF92EF9" w:rsidR="00D75F41" w:rsidRDefault="009F4554" w:rsidP="00D75F41">
      <w:hyperlink r:id="rId61" w:history="1">
        <w:r w:rsidR="00D75F41" w:rsidRPr="0095047D">
          <w:rPr>
            <w:rStyle w:val="Hyperlink"/>
          </w:rPr>
          <w:t>http://www.docjava.dk/datastrukturer/balancerede_traeer/avl_traeer/avl_traeer.htm</w:t>
        </w:r>
      </w:hyperlink>
    </w:p>
    <w:p w14:paraId="5E8BF4D3" w14:textId="56FBEA12" w:rsidR="00D75F41" w:rsidRDefault="00D75F41" w:rsidP="000C7483">
      <w:pPr>
        <w:pStyle w:val="Overskrift4"/>
      </w:pPr>
      <w:r>
        <w:t>Videoforklaringer</w:t>
      </w:r>
    </w:p>
    <w:p w14:paraId="19192892" w14:textId="77777777" w:rsidR="009128E7" w:rsidRDefault="009128E7" w:rsidP="009128E7">
      <w:r>
        <w:t xml:space="preserve">Video: </w:t>
      </w:r>
      <w:hyperlink r:id="rId62" w:history="1">
        <w:r w:rsidRPr="0095047D">
          <w:rPr>
            <w:rStyle w:val="Hyperlink"/>
          </w:rPr>
          <w:t>https://www.youtube.com/watch?v=vRwi_UcZGjU</w:t>
        </w:r>
      </w:hyperlink>
    </w:p>
    <w:p w14:paraId="00CC9003" w14:textId="01241D55" w:rsidR="00831985" w:rsidRDefault="00831985" w:rsidP="00831985">
      <w:r>
        <w:t xml:space="preserve">Video: </w:t>
      </w:r>
      <w:hyperlink r:id="rId63" w:history="1">
        <w:r w:rsidRPr="0095047D">
          <w:rPr>
            <w:rStyle w:val="Hyperlink"/>
          </w:rPr>
          <w:t>https://www.youtube.com/watch?v=FNeL18KsWPc</w:t>
        </w:r>
      </w:hyperlink>
    </w:p>
    <w:p w14:paraId="36877158" w14:textId="77E94C8C" w:rsidR="00BC274E" w:rsidRDefault="00C15524" w:rsidP="009B455F">
      <w:pPr>
        <w:pStyle w:val="Overskrift2"/>
      </w:pPr>
      <w:bookmarkStart w:id="80" w:name="_Toc87523672"/>
      <w:r>
        <w:lastRenderedPageBreak/>
        <w:t>Opgave</w:t>
      </w:r>
      <w:r w:rsidR="00D75F41">
        <w:t>r</w:t>
      </w:r>
      <w:r>
        <w:t xml:space="preserve">: </w:t>
      </w:r>
      <w:r w:rsidR="00BC274E">
        <w:t>Implementér et AVL</w:t>
      </w:r>
      <w:r>
        <w:t>-træ</w:t>
      </w:r>
      <w:bookmarkEnd w:id="80"/>
    </w:p>
    <w:p w14:paraId="1D973696" w14:textId="6AF4018B" w:rsidR="00D75F41" w:rsidRPr="00D75F41" w:rsidRDefault="00D75F41" w:rsidP="00D75F41">
      <w:r>
        <w:t xml:space="preserve">Du </w:t>
      </w:r>
      <w:r w:rsidR="000C7483">
        <w:t>skal nu implementere dit eget AVL-træ.</w:t>
      </w:r>
    </w:p>
    <w:p w14:paraId="091A142B" w14:textId="1DDA1210" w:rsidR="009B455F" w:rsidRDefault="009B455F" w:rsidP="00C15524">
      <w:pPr>
        <w:pStyle w:val="Overskrift3"/>
      </w:pPr>
      <w:bookmarkStart w:id="81" w:name="_Toc87523673"/>
      <w:r>
        <w:t xml:space="preserve">Opgave: </w:t>
      </w:r>
      <w:r w:rsidR="000C7483">
        <w:t>Indsættels</w:t>
      </w:r>
      <w:r>
        <w:t>e</w:t>
      </w:r>
      <w:bookmarkEnd w:id="81"/>
    </w:p>
    <w:p w14:paraId="01308526" w14:textId="4C08CFD6" w:rsidR="00C15524" w:rsidRDefault="00C15524" w:rsidP="009B455F">
      <w:r>
        <w:t>Lav dit eget AVL-træ der sørger for at holde sig selv balanceret ved indsættelse.</w:t>
      </w:r>
    </w:p>
    <w:p w14:paraId="2655017C" w14:textId="154DF947" w:rsidR="009C7165" w:rsidRPr="009C7165" w:rsidRDefault="000572B2" w:rsidP="009C7165">
      <w:r>
        <w:t xml:space="preserve">Prøv først selv. Hvis du går i stå, så kontakt din lærer eller se denne </w:t>
      </w:r>
      <w:hyperlink r:id="rId64" w:history="1">
        <w:r w:rsidRPr="000572B2">
          <w:rPr>
            <w:rStyle w:val="Hyperlink"/>
          </w:rPr>
          <w:t>video der implementerer AVL-træet</w:t>
        </w:r>
      </w:hyperlink>
      <w:r>
        <w:t>.</w:t>
      </w:r>
    </w:p>
    <w:p w14:paraId="787AC01E" w14:textId="77777777" w:rsidR="009B455F" w:rsidRDefault="009B455F" w:rsidP="00C15524">
      <w:pPr>
        <w:pStyle w:val="Overskrift3"/>
      </w:pPr>
      <w:bookmarkStart w:id="82" w:name="_Toc87523674"/>
      <w:r>
        <w:t xml:space="preserve">Opgave: </w:t>
      </w:r>
      <w:r w:rsidR="000C7483">
        <w:t>Sletning</w:t>
      </w:r>
      <w:bookmarkEnd w:id="82"/>
    </w:p>
    <w:p w14:paraId="6602E5CC" w14:textId="4DACC7D3" w:rsidR="00C15524" w:rsidRDefault="00C15524" w:rsidP="009B455F">
      <w:r>
        <w:t>Implementér sletning fra AVL-træet på en sådan måde at træet holdes balanceret</w:t>
      </w:r>
    </w:p>
    <w:p w14:paraId="7CAE40AB" w14:textId="77777777" w:rsidR="009B455F" w:rsidRDefault="009B455F" w:rsidP="000C7483">
      <w:pPr>
        <w:pStyle w:val="Overskrift3"/>
      </w:pPr>
      <w:bookmarkStart w:id="83" w:name="_Toc87523675"/>
      <w:r>
        <w:t>Opgave</w:t>
      </w:r>
      <w:bookmarkEnd w:id="83"/>
    </w:p>
    <w:p w14:paraId="5877FA91" w14:textId="13BF0490" w:rsidR="000C7483" w:rsidRDefault="000C7483" w:rsidP="009B455F">
      <w:r>
        <w:t>Implementér AVL-træet som en generisk klasse</w:t>
      </w:r>
    </w:p>
    <w:p w14:paraId="543FAE01" w14:textId="6AAA8B4C" w:rsidR="005D2D86" w:rsidRDefault="005D2D86" w:rsidP="005D2D86">
      <w:pPr>
        <w:pStyle w:val="Overskrift2"/>
      </w:pPr>
      <w:bookmarkStart w:id="84" w:name="_Toc87523676"/>
      <w:r>
        <w:t>Opgave: Tidskompleksitet</w:t>
      </w:r>
      <w:bookmarkEnd w:id="84"/>
    </w:p>
    <w:p w14:paraId="2BAEDA59" w14:textId="6E72BD5A" w:rsidR="005D2D86" w:rsidRDefault="005D2D86" w:rsidP="005D2D86">
      <w:r>
        <w:t>Gør rede for tidskompleksiteten ved indsættelse og sletning</w:t>
      </w:r>
      <w:r w:rsidR="00B97857">
        <w:t xml:space="preserve"> i AVL-træer</w:t>
      </w:r>
      <w:r>
        <w:t>.</w:t>
      </w:r>
    </w:p>
    <w:p w14:paraId="774FCE81" w14:textId="71E65A48" w:rsidR="00B97857" w:rsidRDefault="00B97857" w:rsidP="00B97857">
      <w:pPr>
        <w:pStyle w:val="Overskrift2"/>
      </w:pPr>
      <w:bookmarkStart w:id="85" w:name="_Toc87523677"/>
      <w:r>
        <w:t>Andre træstrukturer</w:t>
      </w:r>
      <w:bookmarkEnd w:id="85"/>
    </w:p>
    <w:p w14:paraId="2D22771D" w14:textId="25A86507" w:rsidR="00313F92" w:rsidRPr="00313F92" w:rsidRDefault="00313F92" w:rsidP="00313F92">
      <w:r>
        <w:t>Vi vil ikke gå dybere ind i de træstrukturer der er præsenteret nedenfor, de præsenteres bare kort sådan at man ved hvad datastrukturerne går ud på.</w:t>
      </w:r>
    </w:p>
    <w:p w14:paraId="52423CF9" w14:textId="5C174880" w:rsidR="00B97857" w:rsidRDefault="00B97857" w:rsidP="00B97857">
      <w:pPr>
        <w:pStyle w:val="Overskrift3"/>
        <w:rPr>
          <w:lang w:val="en-US"/>
        </w:rPr>
      </w:pPr>
      <w:bookmarkStart w:id="86" w:name="_Toc87523678"/>
      <w:r>
        <w:rPr>
          <w:noProof/>
        </w:rPr>
        <w:t>M-ary</w:t>
      </w:r>
      <w:r>
        <w:t xml:space="preserve"> </w:t>
      </w:r>
      <w:r w:rsidRPr="009C530D">
        <w:rPr>
          <w:lang w:val="en-US"/>
        </w:rPr>
        <w:t>trees</w:t>
      </w:r>
      <w:bookmarkEnd w:id="86"/>
    </w:p>
    <w:p w14:paraId="044531C4" w14:textId="40726E18" w:rsidR="00B97857" w:rsidRPr="00B97857" w:rsidRDefault="00B97857" w:rsidP="00B97857">
      <w:pPr>
        <w:rPr>
          <w:lang w:val="en-US"/>
        </w:rPr>
      </w:pPr>
      <w:r>
        <w:rPr>
          <w:lang w:val="en-US"/>
        </w:rPr>
        <w:t>M-</w:t>
      </w:r>
      <w:proofErr w:type="spellStart"/>
      <w:r w:rsidRPr="00B97857">
        <w:rPr>
          <w:noProof/>
          <w:lang w:val="en-US"/>
        </w:rPr>
        <w:t>ary</w:t>
      </w:r>
      <w:proofErr w:type="spellEnd"/>
      <w:r>
        <w:rPr>
          <w:lang w:val="en-US"/>
        </w:rPr>
        <w:t xml:space="preserve"> </w:t>
      </w:r>
      <w:r w:rsidRPr="00B97857">
        <w:t>træer</w:t>
      </w:r>
      <w:r>
        <w:t xml:space="preserve"> er træer der </w:t>
      </w:r>
      <w:r w:rsidR="00313F92">
        <w:t xml:space="preserve">kan have flere end to undertræer - op til </w:t>
      </w:r>
      <w:r w:rsidR="00313F92" w:rsidRPr="00313F92">
        <w:rPr>
          <w:i/>
        </w:rPr>
        <w:t>m</w:t>
      </w:r>
      <w:r w:rsidR="00313F92">
        <w:t xml:space="preserve"> underknuder til hver knude. Til disse holdes ofte en liste af undertræer på hver knude. Se mere på </w:t>
      </w:r>
      <w:hyperlink r:id="rId65" w:history="1">
        <w:r w:rsidR="00313F92" w:rsidRPr="00313F92">
          <w:rPr>
            <w:rStyle w:val="Hyperlink"/>
          </w:rPr>
          <w:t>Wikipedia</w:t>
        </w:r>
      </w:hyperlink>
      <w:r w:rsidR="00313F92">
        <w:t>.</w:t>
      </w:r>
    </w:p>
    <w:p w14:paraId="0C9778ED" w14:textId="519E7D03" w:rsidR="00B97857" w:rsidRDefault="00B97857" w:rsidP="00313F92">
      <w:pPr>
        <w:pStyle w:val="Overskrift3"/>
        <w:rPr>
          <w:lang w:val="en-US"/>
        </w:rPr>
      </w:pPr>
      <w:bookmarkStart w:id="87" w:name="_Toc87523679"/>
      <w:r>
        <w:rPr>
          <w:lang w:val="en-US"/>
        </w:rPr>
        <w:t>Splay tree</w:t>
      </w:r>
      <w:bookmarkEnd w:id="87"/>
    </w:p>
    <w:p w14:paraId="482ECF8E" w14:textId="25984CC3" w:rsidR="00313F92" w:rsidRPr="00313F92" w:rsidRDefault="00313F92" w:rsidP="00313F92">
      <w:r w:rsidRPr="00313F92">
        <w:t xml:space="preserve">Et </w:t>
      </w:r>
      <w:r w:rsidRPr="00313F92">
        <w:rPr>
          <w:noProof/>
        </w:rPr>
        <w:t>Splay</w:t>
      </w:r>
      <w:r w:rsidRPr="00313F92">
        <w:t xml:space="preserve"> træ er et træ hvor man hurtigt kan finde en tidligere brugt knude. Se mere på </w:t>
      </w:r>
      <w:hyperlink r:id="rId66" w:history="1">
        <w:r w:rsidRPr="00313F92">
          <w:rPr>
            <w:rStyle w:val="Hyperlink"/>
          </w:rPr>
          <w:t>Wikipedia</w:t>
        </w:r>
      </w:hyperlink>
      <w:r w:rsidRPr="00313F92">
        <w:t>.</w:t>
      </w:r>
    </w:p>
    <w:p w14:paraId="1EC7C7F1" w14:textId="2549F438" w:rsidR="00B97857" w:rsidRDefault="00313F92" w:rsidP="00313F92">
      <w:pPr>
        <w:pStyle w:val="Overskrift3"/>
      </w:pPr>
      <w:bookmarkStart w:id="88" w:name="_Toc87523680"/>
      <w:r>
        <w:t>Rød-sorte træer</w:t>
      </w:r>
      <w:bookmarkEnd w:id="88"/>
    </w:p>
    <w:p w14:paraId="11340142" w14:textId="7D83001D" w:rsidR="00313F92" w:rsidRPr="00313F92" w:rsidRDefault="00313F92" w:rsidP="00313F92">
      <w:r>
        <w:t xml:space="preserve">Rød-sorte træer er ligesom AVL-træer (forholdsvis) balancerede søgetræer. Her anvendes blot en anden metode til at holde træerne balancerede. Se mere på </w:t>
      </w:r>
      <w:hyperlink r:id="rId67" w:history="1">
        <w:r w:rsidRPr="00313F92">
          <w:rPr>
            <w:rStyle w:val="Hyperlink"/>
          </w:rPr>
          <w:t>Wikipedia</w:t>
        </w:r>
      </w:hyperlink>
      <w:r>
        <w:t>.</w:t>
      </w:r>
    </w:p>
    <w:p w14:paraId="33646EF9" w14:textId="776F78DE" w:rsidR="00D67D05" w:rsidRDefault="00D67D05" w:rsidP="00D67D05">
      <w:pPr>
        <w:pStyle w:val="Overskrift1"/>
      </w:pPr>
      <w:bookmarkStart w:id="89" w:name="_Toc87523681"/>
      <w:r>
        <w:t>Hashtabeller</w:t>
      </w:r>
      <w:bookmarkEnd w:id="89"/>
    </w:p>
    <w:p w14:paraId="6D21EBD7" w14:textId="2AE433DC" w:rsidR="00D67D05" w:rsidRDefault="00915D8C" w:rsidP="00D67D05">
      <w:pPr>
        <w:pStyle w:val="Overskrift2"/>
      </w:pPr>
      <w:bookmarkStart w:id="90" w:name="_Toc87523682"/>
      <w:r>
        <w:t>Hvad er en Hashtabel</w:t>
      </w:r>
      <w:bookmarkEnd w:id="90"/>
    </w:p>
    <w:p w14:paraId="59CDF3E2" w14:textId="70A230B8" w:rsidR="00915D8C" w:rsidRDefault="00915D8C" w:rsidP="00915D8C">
      <w:r>
        <w:t>En hashtabel er en datastruktur der kan benyttes til at gemme par (</w:t>
      </w:r>
      <w:r w:rsidRPr="00915D8C">
        <w:rPr>
          <w:lang w:val="en-US"/>
        </w:rPr>
        <w:t>key</w:t>
      </w:r>
      <w:r>
        <w:t xml:space="preserve">, </w:t>
      </w:r>
      <w:r w:rsidRPr="00915D8C">
        <w:rPr>
          <w:lang w:val="en-US"/>
        </w:rPr>
        <w:t>value</w:t>
      </w:r>
      <w:r>
        <w:t xml:space="preserve">), hvor </w:t>
      </w:r>
      <w:r w:rsidRPr="00915D8C">
        <w:rPr>
          <w:lang w:val="en-US"/>
        </w:rPr>
        <w:t>key</w:t>
      </w:r>
      <w:r>
        <w:t>-</w:t>
      </w:r>
      <w:r w:rsidRPr="00915D8C">
        <w:t>værdien</w:t>
      </w:r>
      <w:r>
        <w:t xml:space="preserve"> bruges til at slå op i datastrukturen, mens </w:t>
      </w:r>
      <w:r w:rsidRPr="00915D8C">
        <w:rPr>
          <w:lang w:val="en-US"/>
        </w:rPr>
        <w:t>value</w:t>
      </w:r>
      <w:r>
        <w:t xml:space="preserve"> er den værdi der gemmes. En hashtabel minder altså meget om et array, blot med den forskel at indeks i en hashtabel kan være mange forskellige typer (i arrays er indeks altid en </w:t>
      </w:r>
      <w:r w:rsidRPr="00915D8C">
        <w:rPr>
          <w:lang w:val="en-US"/>
        </w:rPr>
        <w:t>integer</w:t>
      </w:r>
      <w:r>
        <w:t xml:space="preserve">). En anden forskel er at </w:t>
      </w:r>
      <w:r w:rsidR="00AB109E" w:rsidRPr="00AB109E">
        <w:rPr>
          <w:lang w:val="en-US"/>
        </w:rPr>
        <w:t>key</w:t>
      </w:r>
      <w:r w:rsidR="00AB109E">
        <w:t>-værdierne i en hashtabel ikke behøver at være fortløbende. Hvis man skulle gemme kunder i et array med deres cpr-nummer som indeks, skulle man bruge et enormt stort array, selvom antallet af kunder ikke var nær så stort.</w:t>
      </w:r>
    </w:p>
    <w:p w14:paraId="1933EAD9" w14:textId="0F4B9EAD" w:rsidR="00AB109E" w:rsidRDefault="00AB109E" w:rsidP="00AB109E">
      <w:pPr>
        <w:pStyle w:val="Overskrift2"/>
      </w:pPr>
      <w:bookmarkStart w:id="91" w:name="_Toc87523683"/>
      <w:r>
        <w:t>Hvordan implementeres en hashtabel?</w:t>
      </w:r>
      <w:bookmarkEnd w:id="91"/>
    </w:p>
    <w:p w14:paraId="6F17DCCD" w14:textId="7CD22C48" w:rsidR="00B31110" w:rsidRDefault="00970551" w:rsidP="00026752">
      <w:r>
        <w:t xml:space="preserve">Vi vil gerne have det hurtige opslag fra et array, så det er nærliggende at implementere hashtabellen i et array. Så skal vi have fundet en måde til hurtigt at komme fra </w:t>
      </w:r>
      <w:r w:rsidRPr="00970551">
        <w:rPr>
          <w:lang w:val="en-US"/>
        </w:rPr>
        <w:t>key</w:t>
      </w:r>
      <w:r>
        <w:t>-værdien til et indeks i arrayet.</w:t>
      </w:r>
    </w:p>
    <w:p w14:paraId="2ABDE804" w14:textId="7A125939" w:rsidR="00C60FB0" w:rsidRDefault="00B31110" w:rsidP="00026752">
      <w:r>
        <w:t xml:space="preserve">Se </w:t>
      </w:r>
      <w:r w:rsidR="001E34CC">
        <w:t xml:space="preserve">evt. </w:t>
      </w:r>
      <w:r>
        <w:t xml:space="preserve">denne video for en gennemgang: </w:t>
      </w:r>
      <w:hyperlink r:id="rId68" w:history="1">
        <w:r w:rsidRPr="0095047D">
          <w:rPr>
            <w:rStyle w:val="Hyperlink"/>
          </w:rPr>
          <w:t>https://www.youtube.com/watch?v=KyUTuwz_b7Q</w:t>
        </w:r>
      </w:hyperlink>
      <w:r w:rsidR="00C60FB0">
        <w:t>.</w:t>
      </w:r>
    </w:p>
    <w:p w14:paraId="61CE81F6" w14:textId="30F4F485" w:rsidR="00B31110" w:rsidRDefault="00B31110" w:rsidP="00B31110">
      <w:pPr>
        <w:pStyle w:val="Overskrift3"/>
      </w:pPr>
      <w:bookmarkStart w:id="92" w:name="_Toc87523684"/>
      <w:r>
        <w:t xml:space="preserve">Implementation af </w:t>
      </w:r>
      <w:r w:rsidR="00C60FB0">
        <w:t>hashfunktion</w:t>
      </w:r>
      <w:bookmarkEnd w:id="92"/>
    </w:p>
    <w:p w14:paraId="4055571A" w14:textId="3BB32404" w:rsidR="00822080" w:rsidRDefault="00822080" w:rsidP="00822080">
      <w:r>
        <w:t xml:space="preserve">Som nævnt ovenfor, implementeres hashtabellen som et array. Men da </w:t>
      </w:r>
      <w:r w:rsidR="00C233E6">
        <w:t xml:space="preserve">vi skal kunne slå op med en </w:t>
      </w:r>
      <w:r w:rsidR="00C233E6" w:rsidRPr="00C233E6">
        <w:t>vilkårlig</w:t>
      </w:r>
      <w:r w:rsidR="00C233E6">
        <w:t xml:space="preserve"> </w:t>
      </w:r>
      <w:r w:rsidR="00C233E6" w:rsidRPr="00C233E6">
        <w:rPr>
          <w:lang w:val="en-US"/>
        </w:rPr>
        <w:t>key</w:t>
      </w:r>
      <w:r w:rsidR="00C233E6">
        <w:t xml:space="preserve">, skal vi finde en nem måde at omregne </w:t>
      </w:r>
      <w:r w:rsidR="00C233E6" w:rsidRPr="00C233E6">
        <w:rPr>
          <w:lang w:val="en-US"/>
        </w:rPr>
        <w:t>key</w:t>
      </w:r>
      <w:r w:rsidR="00C233E6">
        <w:t>-</w:t>
      </w:r>
      <w:r w:rsidR="00C233E6" w:rsidRPr="00C233E6">
        <w:t>værdien</w:t>
      </w:r>
      <w:r w:rsidR="00C233E6">
        <w:t xml:space="preserve"> til et indeks i arrayet.</w:t>
      </w:r>
    </w:p>
    <w:p w14:paraId="62797682" w14:textId="0126D7E2" w:rsidR="00C233E6" w:rsidRPr="00822080" w:rsidRDefault="00C233E6" w:rsidP="00822080">
      <w:r>
        <w:lastRenderedPageBreak/>
        <w:t xml:space="preserve">Den mest almindelige metode er først at omregne </w:t>
      </w:r>
      <w:r w:rsidRPr="00C233E6">
        <w:rPr>
          <w:lang w:val="en-US"/>
        </w:rPr>
        <w:t>key</w:t>
      </w:r>
      <w:r>
        <w:t>-</w:t>
      </w:r>
      <w:r w:rsidRPr="00C233E6">
        <w:t>værdien</w:t>
      </w:r>
      <w:r>
        <w:t xml:space="preserve"> til et tal og derefter bruge modulus</w:t>
      </w:r>
      <w:r>
        <w:rPr>
          <w:rStyle w:val="Fodnotehenvisning"/>
        </w:rPr>
        <w:footnoteReference w:id="11"/>
      </w:r>
      <w:r>
        <w:t xml:space="preserve">-operatoren </w:t>
      </w:r>
      <w:r w:rsidR="00DE1F26">
        <w:t xml:space="preserve">på </w:t>
      </w:r>
      <w:r>
        <w:t>dette tal med arrayets størrelse som divisor.</w:t>
      </w:r>
    </w:p>
    <w:p w14:paraId="49AF435A" w14:textId="63B7A331" w:rsidR="00C233E6" w:rsidRDefault="00C233E6" w:rsidP="00C233E6">
      <w:pPr>
        <w:pStyle w:val="Overskrift3"/>
      </w:pPr>
      <w:bookmarkStart w:id="93" w:name="_Toc87523685"/>
      <w:r>
        <w:t>Implementation af selve hashtabellen</w:t>
      </w:r>
      <w:bookmarkEnd w:id="93"/>
    </w:p>
    <w:p w14:paraId="16FC844B" w14:textId="3F6BF8A2" w:rsidR="00C233E6" w:rsidRDefault="00C233E6" w:rsidP="00C233E6">
      <w:r>
        <w:t xml:space="preserve">Ja, umiddelbart lyder det ikke til at der er så meget at </w:t>
      </w:r>
      <w:r w:rsidR="00C22FB5">
        <w:t>gøre her da vi jo allerede har fastslået at vi skal benytte et array, og hashfunktionen som vi har</w:t>
      </w:r>
      <w:r w:rsidR="001E34CC">
        <w:t xml:space="preserve"> beskrevet ovenfor sørger for at beregne det korrekte indeks.</w:t>
      </w:r>
    </w:p>
    <w:p w14:paraId="2C2E261C" w14:textId="5B49B9F3" w:rsidR="001E34CC" w:rsidRDefault="001E34CC" w:rsidP="00C233E6">
      <w:r>
        <w:t xml:space="preserve">Men der er noget vi ikke har taget højde for endnu. Hvordan sikrer vi at to </w:t>
      </w:r>
      <w:r w:rsidRPr="001E34CC">
        <w:rPr>
          <w:lang w:val="en-US"/>
        </w:rPr>
        <w:t>keys</w:t>
      </w:r>
      <w:r>
        <w:t xml:space="preserve"> ikke bliver tildelt samme indeks i arrayet? Det er jo ganske sandsynligt at hashfunktionen vil beregne samme </w:t>
      </w:r>
      <w:r w:rsidR="00EF767D">
        <w:t xml:space="preserve">indeks for to forskellige </w:t>
      </w:r>
      <w:r w:rsidR="00EF767D" w:rsidRPr="00EF767D">
        <w:rPr>
          <w:lang w:val="en-US"/>
        </w:rPr>
        <w:t>keys</w:t>
      </w:r>
      <w:r w:rsidR="00EF767D">
        <w:t>.</w:t>
      </w:r>
      <w:r w:rsidR="000277F3">
        <w:t xml:space="preserve"> </w:t>
      </w:r>
      <w:r w:rsidR="00087B93">
        <w:t xml:space="preserve">Den situation, som kaldes en </w:t>
      </w:r>
      <w:r w:rsidR="00087B93" w:rsidRPr="00087B93">
        <w:rPr>
          <w:lang w:val="en-US"/>
        </w:rPr>
        <w:t>collision</w:t>
      </w:r>
      <w:r w:rsidR="00087B93">
        <w:rPr>
          <w:lang w:val="en-US"/>
        </w:rPr>
        <w:t>,</w:t>
      </w:r>
      <w:r w:rsidR="00087B93">
        <w:t xml:space="preserve"> </w:t>
      </w:r>
      <w:r w:rsidR="000277F3">
        <w:t>bliver vi nødt til at håndtere.</w:t>
      </w:r>
    </w:p>
    <w:p w14:paraId="1B0BAB22" w14:textId="1007D817" w:rsidR="00A448A8" w:rsidRDefault="00087B93" w:rsidP="00A448A8">
      <w:r>
        <w:t xml:space="preserve">Der findes flere forskellige måder at håndtere </w:t>
      </w:r>
      <w:r w:rsidRPr="00087B93">
        <w:rPr>
          <w:lang w:val="en-US"/>
        </w:rPr>
        <w:t>collisions</w:t>
      </w:r>
      <w:r>
        <w:t xml:space="preserve"> på. Her er to af de mest </w:t>
      </w:r>
      <w:r w:rsidR="000E1D1B">
        <w:t>anvendte</w:t>
      </w:r>
      <w:r>
        <w:t>.</w:t>
      </w:r>
    </w:p>
    <w:p w14:paraId="37EAD4DD" w14:textId="6461F105" w:rsidR="00087B93" w:rsidRDefault="00087B93" w:rsidP="00A448A8">
      <w:pPr>
        <w:pStyle w:val="Listeafsnit"/>
        <w:numPr>
          <w:ilvl w:val="0"/>
          <w:numId w:val="20"/>
        </w:numPr>
      </w:pPr>
      <w:r>
        <w:t>Hvis den pågældende plads i arrayet er optaget, så find den næste ledige plads.</w:t>
      </w:r>
    </w:p>
    <w:p w14:paraId="2B0EB3E9" w14:textId="77777777" w:rsidR="00A448A8" w:rsidRDefault="00087B93" w:rsidP="00A448A8">
      <w:pPr>
        <w:pStyle w:val="Listeafsnit"/>
      </w:pPr>
      <w:r>
        <w:t>Med denne strategi skal vi når vi skal finde objektet</w:t>
      </w:r>
      <w:r w:rsidR="00A448A8">
        <w:t xml:space="preserve"> igen</w:t>
      </w:r>
      <w:r>
        <w:t xml:space="preserve">, </w:t>
      </w:r>
      <w:r w:rsidRPr="00A448A8">
        <w:rPr>
          <w:i/>
        </w:rPr>
        <w:t>starte med</w:t>
      </w:r>
      <w:r>
        <w:t xml:space="preserve"> at kigge</w:t>
      </w:r>
      <w:r w:rsidR="00A448A8">
        <w:t xml:space="preserve"> i det beregnede indeks og så søge lineært mod højre.</w:t>
      </w:r>
    </w:p>
    <w:p w14:paraId="336FEC74" w14:textId="4064CB62" w:rsidR="00087B93" w:rsidRPr="00C233E6" w:rsidRDefault="00A448A8" w:rsidP="00A448A8">
      <w:pPr>
        <w:pStyle w:val="Listeafsnit"/>
        <w:numPr>
          <w:ilvl w:val="0"/>
          <w:numId w:val="20"/>
        </w:numPr>
      </w:pPr>
      <w:r>
        <w:t xml:space="preserve">Arrayet holder ikke værdier, men en reference til en </w:t>
      </w:r>
      <w:r w:rsidRPr="00A448A8">
        <w:rPr>
          <w:lang w:val="en-US"/>
        </w:rPr>
        <w:t>linked</w:t>
      </w:r>
      <w:r>
        <w:t xml:space="preserve"> list hvor alle objekter der er registreret under dette indeks kan findes.</w:t>
      </w:r>
    </w:p>
    <w:p w14:paraId="7EB1AC0E" w14:textId="3E2A88FB" w:rsidR="00C60FB0" w:rsidRDefault="00C60FB0" w:rsidP="00C60FB0">
      <w:pPr>
        <w:pStyle w:val="Overskrift3"/>
      </w:pPr>
      <w:bookmarkStart w:id="94" w:name="_Toc87523686"/>
      <w:r>
        <w:t>Opgave</w:t>
      </w:r>
      <w:r w:rsidR="001E34CC">
        <w:t>:</w:t>
      </w:r>
      <w:r>
        <w:t xml:space="preserve"> Hashtabel</w:t>
      </w:r>
      <w:bookmarkEnd w:id="94"/>
    </w:p>
    <w:p w14:paraId="2A581DB3" w14:textId="7D2BD34B" w:rsidR="00C60FB0" w:rsidRDefault="00C60FB0" w:rsidP="00C60FB0">
      <w:r>
        <w:t xml:space="preserve">Implementér en </w:t>
      </w:r>
      <w:r w:rsidR="00026DD0">
        <w:t xml:space="preserve">klasse </w:t>
      </w:r>
      <w:r w:rsidR="00026DD0" w:rsidRPr="00026DD0">
        <w:rPr>
          <w:rFonts w:ascii="Consolas" w:hAnsi="Consolas" w:cs="Consolas"/>
          <w:noProof/>
          <w:color w:val="000000"/>
          <w:szCs w:val="19"/>
        </w:rPr>
        <w:t>H</w:t>
      </w:r>
      <w:r w:rsidRPr="00026DD0">
        <w:rPr>
          <w:rFonts w:ascii="Consolas" w:hAnsi="Consolas" w:cs="Consolas"/>
          <w:noProof/>
          <w:color w:val="000000"/>
          <w:szCs w:val="19"/>
        </w:rPr>
        <w:t>ash</w:t>
      </w:r>
      <w:r w:rsidR="00026DD0" w:rsidRPr="00026DD0">
        <w:rPr>
          <w:rFonts w:ascii="Consolas" w:hAnsi="Consolas" w:cs="Consolas"/>
          <w:noProof/>
          <w:color w:val="000000"/>
          <w:szCs w:val="19"/>
        </w:rPr>
        <w:t>T</w:t>
      </w:r>
      <w:r w:rsidRPr="00026DD0">
        <w:rPr>
          <w:rFonts w:ascii="Consolas" w:hAnsi="Consolas" w:cs="Consolas"/>
          <w:noProof/>
          <w:color w:val="000000"/>
          <w:szCs w:val="19"/>
        </w:rPr>
        <w:t>abl</w:t>
      </w:r>
      <w:r w:rsidR="00026DD0" w:rsidRPr="00026DD0">
        <w:rPr>
          <w:rFonts w:ascii="Consolas" w:hAnsi="Consolas" w:cs="Consolas"/>
          <w:noProof/>
          <w:color w:val="000000"/>
          <w:szCs w:val="19"/>
        </w:rPr>
        <w:t>e</w:t>
      </w:r>
      <w:r w:rsidR="00026DD0">
        <w:rPr>
          <w:rFonts w:ascii="Consolas" w:hAnsi="Consolas" w:cs="Consolas"/>
          <w:noProof/>
          <w:color w:val="000000"/>
          <w:szCs w:val="19"/>
        </w:rPr>
        <w:t>&lt;T&gt;</w:t>
      </w:r>
      <w:r w:rsidR="00026DD0">
        <w:t xml:space="preserve"> som er generisk i den forstand at nøglen skal være </w:t>
      </w:r>
      <w:r w:rsidR="00822080">
        <w:t xml:space="preserve">en </w:t>
      </w:r>
      <w:r w:rsidR="00822080" w:rsidRPr="00822080">
        <w:rPr>
          <w:lang w:val="en-US"/>
        </w:rPr>
        <w:t>string</w:t>
      </w:r>
      <w:r w:rsidR="00026DD0">
        <w:t>, mens</w:t>
      </w:r>
      <w:r w:rsidR="00822080">
        <w:t xml:space="preserve"> værdier</w:t>
      </w:r>
      <w:r w:rsidR="00026DD0">
        <w:t xml:space="preserve">ne skal være generiske, sådan at f.eks. </w:t>
      </w:r>
      <w:r w:rsidR="00026DD0" w:rsidRPr="00026DD0">
        <w:rPr>
          <w:rFonts w:ascii="Consolas" w:hAnsi="Consolas" w:cs="Consolas"/>
          <w:noProof/>
          <w:color w:val="000000"/>
          <w:szCs w:val="19"/>
        </w:rPr>
        <w:t>HashTable</w:t>
      </w:r>
      <w:r w:rsidR="00026DD0">
        <w:rPr>
          <w:rFonts w:ascii="Consolas" w:hAnsi="Consolas" w:cs="Consolas"/>
          <w:noProof/>
          <w:color w:val="000000"/>
          <w:szCs w:val="19"/>
        </w:rPr>
        <w:t>&lt;Player&gt;</w:t>
      </w:r>
      <w:r w:rsidR="00026DD0">
        <w:t xml:space="preserve"> vil være en hashtabel der kan holde spillere (nøglen kunne f.eks. være brugernavnet). A</w:t>
      </w:r>
      <w:r w:rsidR="00822080">
        <w:t>ltså skal hashtabellen være generisk på den type objekter der gemmes i systemet (men ikke på nøglen).</w:t>
      </w:r>
      <w:r w:rsidR="001E34CC">
        <w:t xml:space="preserve"> </w:t>
      </w:r>
    </w:p>
    <w:p w14:paraId="6FB935CE" w14:textId="5759B1C5" w:rsidR="001E34CC" w:rsidRPr="00C60FB0" w:rsidRDefault="001E34CC" w:rsidP="00C60FB0">
      <w:r>
        <w:t xml:space="preserve">Lav et program der tester hashtabellen, f.eks. oprettes et antal spillere </w:t>
      </w:r>
      <w:r w:rsidR="00860C8F">
        <w:t xml:space="preserve">med navn og </w:t>
      </w:r>
      <w:r w:rsidR="003720CE">
        <w:t>score i en konkurrence. Der tildeles løbende point i forskellige discipliner, så brugeren skal kunne indtaste navn og antal point der skal adderes.</w:t>
      </w:r>
      <w:r w:rsidR="00BC59DD">
        <w:t xml:space="preserve"> Test derefter at den rigtige spillers points opdateres.</w:t>
      </w:r>
    </w:p>
    <w:p w14:paraId="4FB364EE" w14:textId="5A95C16E" w:rsidR="00C60FB0" w:rsidRDefault="00C60FB0" w:rsidP="00575DA1">
      <w:pPr>
        <w:pStyle w:val="Overskrift2"/>
      </w:pPr>
      <w:bookmarkStart w:id="95" w:name="_Toc87523687"/>
      <w:r>
        <w:t>Hvor bruge</w:t>
      </w:r>
      <w:r w:rsidR="001E34CC">
        <w:t>r man</w:t>
      </w:r>
      <w:r>
        <w:t xml:space="preserve"> hashtabeller?</w:t>
      </w:r>
      <w:bookmarkEnd w:id="95"/>
    </w:p>
    <w:p w14:paraId="654607C5" w14:textId="294D59FC" w:rsidR="00C60FB0" w:rsidRDefault="00C60FB0" w:rsidP="00C60FB0">
      <w:pPr>
        <w:pStyle w:val="Overskrift3"/>
      </w:pPr>
      <w:bookmarkStart w:id="96" w:name="_Toc87523688"/>
      <w:r>
        <w:t>Databaser</w:t>
      </w:r>
      <w:bookmarkEnd w:id="96"/>
    </w:p>
    <w:p w14:paraId="1781D95D" w14:textId="762A2056" w:rsidR="00C60FB0" w:rsidRPr="00C60FB0" w:rsidRDefault="00C60FB0" w:rsidP="00C60FB0">
      <w:r>
        <w:t xml:space="preserve">Hashtabeller bruges i databaser til at sikre hurtig søgning på de felter man ofte søger på, det som i databaseverdenen kaldes for indeks. Der vil altid være </w:t>
      </w:r>
      <w:r w:rsidR="00822080">
        <w:t>indeks på primær- og fremmenøgler.</w:t>
      </w:r>
    </w:p>
    <w:p w14:paraId="1C4DA7A3" w14:textId="7DAB3B2E" w:rsidR="00D67D05" w:rsidRDefault="00C60FB0" w:rsidP="00C60FB0">
      <w:pPr>
        <w:pStyle w:val="Overskrift3"/>
      </w:pPr>
      <w:bookmarkStart w:id="97" w:name="_Toc87523689"/>
      <w:r>
        <w:t>Hashtabel i</w:t>
      </w:r>
      <w:r w:rsidR="00915D8C">
        <w:t xml:space="preserve"> </w:t>
      </w:r>
      <w:r w:rsidR="00575DA1">
        <w:t>.NET</w:t>
      </w:r>
      <w:bookmarkEnd w:id="97"/>
    </w:p>
    <w:p w14:paraId="1E53D469" w14:textId="2D0A4CCC" w:rsidR="00575DA1" w:rsidRDefault="00915D8C" w:rsidP="00575DA1">
      <w:r>
        <w:t xml:space="preserve">Datatypen </w:t>
      </w:r>
      <w:r w:rsidRPr="00915D8C">
        <w:rPr>
          <w:rFonts w:ascii="Consolas" w:hAnsi="Consolas" w:cs="Consolas"/>
          <w:noProof/>
          <w:color w:val="000000"/>
          <w:szCs w:val="19"/>
        </w:rPr>
        <w:t>Dictionary</w:t>
      </w:r>
      <w:r>
        <w:t xml:space="preserve"> er netop en datatype hvor vi kan gemme værdier med en </w:t>
      </w:r>
      <w:r w:rsidRPr="00915D8C">
        <w:rPr>
          <w:lang w:val="en-US"/>
        </w:rPr>
        <w:t>key</w:t>
      </w:r>
      <w:r>
        <w:t xml:space="preserve"> af selvvalgt type. </w:t>
      </w:r>
    </w:p>
    <w:p w14:paraId="1A60B3CA" w14:textId="2576FF10" w:rsidR="00915D8C" w:rsidRDefault="00915D8C" w:rsidP="00915D8C">
      <w:pPr>
        <w:pBdr>
          <w:top w:val="single" w:sz="12" w:space="1" w:color="3D603F"/>
          <w:left w:val="single" w:sz="12" w:space="4" w:color="3D603F"/>
          <w:bottom w:val="single" w:sz="12" w:space="1" w:color="3D603F"/>
          <w:right w:val="single" w:sz="12" w:space="0" w:color="3D603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134"/>
        <w:rPr>
          <w:rFonts w:ascii="Consolas" w:eastAsia="Times New Roman" w:hAnsi="Consolas" w:cs="Courier New"/>
          <w:noProof/>
          <w:color w:val="000000"/>
          <w:sz w:val="20"/>
          <w:szCs w:val="20"/>
          <w:lang w:eastAsia="da-DK"/>
        </w:rPr>
      </w:pPr>
      <w:r w:rsidRPr="00915D8C">
        <w:rPr>
          <w:rFonts w:ascii="Consolas" w:eastAsia="Times New Roman" w:hAnsi="Consolas" w:cs="Courier New"/>
          <w:noProof/>
          <w:color w:val="0000FF"/>
          <w:sz w:val="20"/>
          <w:szCs w:val="20"/>
          <w:lang w:eastAsia="da-DK"/>
        </w:rPr>
        <w:t>public</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0000FF"/>
          <w:sz w:val="20"/>
          <w:szCs w:val="20"/>
          <w:lang w:eastAsia="da-DK"/>
        </w:rPr>
        <w:t>class</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Dictionary</w:t>
      </w:r>
      <w:r w:rsidRPr="00915D8C">
        <w:rPr>
          <w:rFonts w:ascii="Consolas" w:eastAsia="Times New Roman" w:hAnsi="Consolas" w:cs="Courier New"/>
          <w:noProof/>
          <w:color w:val="000000"/>
          <w:sz w:val="20"/>
          <w:szCs w:val="20"/>
          <w:lang w:eastAsia="da-DK"/>
        </w:rPr>
        <w:t>&lt;</w:t>
      </w:r>
      <w:r w:rsidRPr="00915D8C">
        <w:rPr>
          <w:rFonts w:ascii="Consolas" w:eastAsia="Times New Roman" w:hAnsi="Consolas" w:cs="Courier New"/>
          <w:noProof/>
          <w:color w:val="2B91AF"/>
          <w:sz w:val="20"/>
          <w:szCs w:val="20"/>
          <w:lang w:eastAsia="da-DK"/>
        </w:rPr>
        <w:t>TKey</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TValue</w:t>
      </w:r>
      <w:r w:rsidRPr="00915D8C">
        <w:rPr>
          <w:rFonts w:ascii="Consolas" w:eastAsia="Times New Roman" w:hAnsi="Consolas" w:cs="Courier New"/>
          <w:noProof/>
          <w:color w:val="000000"/>
          <w:sz w:val="20"/>
          <w:szCs w:val="20"/>
          <w:lang w:eastAsia="da-DK"/>
        </w:rPr>
        <w:t>&gt;</w:t>
      </w:r>
      <w:r>
        <w:rPr>
          <w:rFonts w:ascii="Consolas" w:eastAsia="Times New Roman" w:hAnsi="Consolas" w:cs="Courier New"/>
          <w:noProof/>
          <w:color w:val="000000"/>
          <w:sz w:val="20"/>
          <w:szCs w:val="20"/>
          <w:lang w:eastAsia="da-DK"/>
        </w:rPr>
        <w:t xml:space="preserve"> {…}</w:t>
      </w:r>
    </w:p>
    <w:p w14:paraId="4C3CCD2E" w14:textId="77D5420F" w:rsidR="00915D8C" w:rsidRDefault="00915D8C" w:rsidP="00915D8C">
      <w:pPr>
        <w:spacing w:before="120"/>
      </w:pPr>
      <w:r w:rsidRPr="00915D8C">
        <w:rPr>
          <w:rFonts w:ascii="Consolas" w:hAnsi="Consolas" w:cs="Consolas"/>
          <w:noProof/>
          <w:color w:val="000000"/>
          <w:szCs w:val="19"/>
        </w:rPr>
        <w:t>Dictionary</w:t>
      </w:r>
      <w:r>
        <w:t xml:space="preserve"> er implementeret som en hashtabel.</w:t>
      </w:r>
    </w:p>
    <w:p w14:paraId="5A2400FB" w14:textId="5298A306" w:rsidR="00C51449" w:rsidRDefault="00C51449" w:rsidP="00575DA1">
      <w:pPr>
        <w:pStyle w:val="Overskrift2"/>
        <w:rPr>
          <w:lang w:val="en-US"/>
        </w:rPr>
      </w:pPr>
      <w:bookmarkStart w:id="98" w:name="_Toc87523690"/>
      <w:r w:rsidRPr="00C51449">
        <w:rPr>
          <w:lang w:val="en-US"/>
        </w:rPr>
        <w:t>Resizing</w:t>
      </w:r>
      <w:bookmarkEnd w:id="98"/>
      <w:r w:rsidR="00C279AE">
        <w:rPr>
          <w:lang w:val="en-US"/>
        </w:rPr>
        <w:t xml:space="preserve"> - rehashing</w:t>
      </w:r>
    </w:p>
    <w:p w14:paraId="16E275A3" w14:textId="4D74BB1F" w:rsidR="00C51449" w:rsidRDefault="00551D75" w:rsidP="00C51449">
      <w:r w:rsidRPr="00551D75">
        <w:t xml:space="preserve">Hvis man </w:t>
      </w:r>
      <w:r>
        <w:t>benytter et array til at gemme objekter i sin hashtabel, kan der opstå behov for at øge arrayets størrelse når det bliver fyldt.</w:t>
      </w:r>
    </w:p>
    <w:p w14:paraId="123B7141" w14:textId="1708A7FC" w:rsidR="00551D75" w:rsidRPr="00551D75" w:rsidRDefault="00551D75" w:rsidP="00C51449">
      <w:r>
        <w:t xml:space="preserve">Dette gøres forholdsvis nemt ved at oprette et nyt array og kopiere elementerne fra det gamle array over i det nye. Man skal dog være opmærksom på at Hashfunktionen sandsynligvis benytter arrayets størrelse til beregning af indeks, så indekset der svarer til en </w:t>
      </w:r>
      <w:r w:rsidRPr="00551D75">
        <w:rPr>
          <w:lang w:val="en-US"/>
        </w:rPr>
        <w:t xml:space="preserve">key </w:t>
      </w:r>
      <w:r>
        <w:t xml:space="preserve">i det gamle array duer ikke i det nye array. Man bliver </w:t>
      </w:r>
      <w:r>
        <w:lastRenderedPageBreak/>
        <w:t xml:space="preserve">derfor nødt til at </w:t>
      </w:r>
      <w:r w:rsidR="00E52A73">
        <w:t>indsætte elementerne forfra i det nye array med den ”nye” hashfunktion.</w:t>
      </w:r>
      <w:r w:rsidR="00C279AE">
        <w:t xml:space="preserve"> Dette kaldes </w:t>
      </w:r>
      <w:r w:rsidR="00C279AE" w:rsidRPr="00C279AE">
        <w:rPr>
          <w:i/>
          <w:lang w:val="en-US"/>
        </w:rPr>
        <w:t>rehashing</w:t>
      </w:r>
      <w:r w:rsidR="00C279AE">
        <w:t>.</w:t>
      </w:r>
    </w:p>
    <w:p w14:paraId="6EB0F9CE" w14:textId="17DEBAC5" w:rsidR="00E52A73" w:rsidRDefault="00E52A73" w:rsidP="00575DA1">
      <w:pPr>
        <w:pStyle w:val="Overskrift2"/>
      </w:pPr>
      <w:bookmarkStart w:id="99" w:name="_Toc87523691"/>
      <w:r>
        <w:t xml:space="preserve">Opgave: Automatisk </w:t>
      </w:r>
      <w:r w:rsidRPr="00E52A73">
        <w:rPr>
          <w:lang w:val="en-US"/>
        </w:rPr>
        <w:t>resizing</w:t>
      </w:r>
      <w:bookmarkEnd w:id="99"/>
    </w:p>
    <w:p w14:paraId="56AFE15F" w14:textId="0B954EDC" w:rsidR="00E52A73" w:rsidRPr="00E52A73" w:rsidRDefault="00E52A73" w:rsidP="00E52A73">
      <w:r>
        <w:t xml:space="preserve">Implementér automatisk </w:t>
      </w:r>
      <w:r w:rsidRPr="00E52A73">
        <w:rPr>
          <w:lang w:val="en-US"/>
        </w:rPr>
        <w:t>resizing</w:t>
      </w:r>
      <w:r>
        <w:t xml:space="preserve"> i din hashtabel sådan at hashtabellen gøres dobbelt så stor når antallet af elementer i tabellen bliver større end arrayets størrelse</w:t>
      </w:r>
      <w:r>
        <w:rPr>
          <w:rStyle w:val="Fodnotehenvisning"/>
        </w:rPr>
        <w:footnoteReference w:id="12"/>
      </w:r>
      <w:r>
        <w:t>.</w:t>
      </w:r>
    </w:p>
    <w:p w14:paraId="2D974CC5" w14:textId="3155D517" w:rsidR="0043524D" w:rsidRDefault="0043524D" w:rsidP="00575DA1">
      <w:pPr>
        <w:pStyle w:val="Overskrift2"/>
      </w:pPr>
      <w:bookmarkStart w:id="100" w:name="_Toc87523692"/>
      <w:r>
        <w:t>Tidskompleksitet</w:t>
      </w:r>
      <w:bookmarkEnd w:id="100"/>
    </w:p>
    <w:p w14:paraId="2474B56E" w14:textId="72D6AE35" w:rsidR="009B455F" w:rsidRDefault="009B455F" w:rsidP="009B455F">
      <w:pPr>
        <w:pStyle w:val="Overskrift3"/>
      </w:pPr>
      <w:bookmarkStart w:id="101" w:name="_Toc87523693"/>
      <w:r>
        <w:t>Ny værdi/opdateret værdi og læsning</w:t>
      </w:r>
      <w:bookmarkEnd w:id="101"/>
    </w:p>
    <w:p w14:paraId="44DCAB8C" w14:textId="57E4319D" w:rsidR="0043524D" w:rsidRDefault="009B455F" w:rsidP="0043524D">
      <w:r>
        <w:t>Da hashfunktionen udføres i konstant tid, vil tidskompleksiteten</w:t>
      </w:r>
      <w:r w:rsidR="00C4250E">
        <w:t xml:space="preserve"> ved læsning og indsættelse</w:t>
      </w:r>
      <w:r w:rsidR="00026DD0">
        <w:t>/opdatering</w:t>
      </w:r>
      <w:r w:rsidR="00C4250E">
        <w:t xml:space="preserve"> af </w:t>
      </w:r>
      <w:r w:rsidR="00026DD0">
        <w:t>værdier</w:t>
      </w:r>
      <w:r>
        <w:t xml:space="preserve"> i det optimale tilfælde være konstant, da der herefter bare skal indsættes en værdi på den rigtige plads i det tilknyttede array, altså i bedste fald en tidskompleksitet på </w:t>
      </w:r>
      <m:oMath>
        <m:r>
          <w:rPr>
            <w:rFonts w:ascii="Cambria Math" w:hAnsi="Cambria Math"/>
          </w:rPr>
          <m:t>O(1)</m:t>
        </m:r>
      </m:oMath>
      <w:r>
        <w:t>.</w:t>
      </w:r>
    </w:p>
    <w:p w14:paraId="39B7693D" w14:textId="46FE3BDB" w:rsidR="009B455F" w:rsidRDefault="009B455F" w:rsidP="0043524D">
      <w:r>
        <w:t>Imidlertid kan man med hashtabeller risikere at to nøgler giver samme hashværdi og dermed samme indeks til arrayet. Som nævnt kaldes dette en kollision, og hvis der opstår en kollision bliver man nødt til lineært at søge efter elementet med udgangspunkt i det indeks hashfunktionen gav. I værste tilfælde kan man risikere at skulle lede hele arrayet igennem, hvilket giver en tidskompleksitet for disse operationer på O(n).</w:t>
      </w:r>
    </w:p>
    <w:p w14:paraId="224B220B" w14:textId="7099384C" w:rsidR="009B455F" w:rsidRPr="0043524D" w:rsidRDefault="009B455F" w:rsidP="0043524D">
      <w:r>
        <w:t xml:space="preserve">I gennemsnit kan man dog forvente at antallet af kollisioner vil være forholdsvis lavt, sådan at man i langt de fleste tilfælde vil kunne finde objektet direkte under det beregnede indeks eller meget tæt på det, så man kan regne med en gennemsnitlig tidskompleksitet på </w:t>
      </w:r>
      <m:oMath>
        <m:r>
          <w:rPr>
            <w:rFonts w:ascii="Cambria Math" w:hAnsi="Cambria Math"/>
          </w:rPr>
          <m:t>O(1)</m:t>
        </m:r>
      </m:oMath>
      <w:r>
        <w:t>.</w:t>
      </w:r>
    </w:p>
    <w:p w14:paraId="7DC76189" w14:textId="15C7D085" w:rsidR="00575DA1" w:rsidRDefault="00575DA1" w:rsidP="00575DA1">
      <w:pPr>
        <w:pStyle w:val="Overskrift2"/>
      </w:pPr>
      <w:bookmarkStart w:id="102" w:name="_Toc87523694"/>
      <w:r>
        <w:t xml:space="preserve">Online </w:t>
      </w:r>
      <w:r w:rsidR="00915D8C">
        <w:t>information</w:t>
      </w:r>
      <w:bookmarkEnd w:id="102"/>
    </w:p>
    <w:p w14:paraId="474FC6D0" w14:textId="006660B3" w:rsidR="00E7725C" w:rsidRPr="00E7725C" w:rsidRDefault="00D846D6" w:rsidP="00E7725C">
      <w:r>
        <w:t>Der findes</w:t>
      </w:r>
      <w:r w:rsidR="00C51449">
        <w:t xml:space="preserve"> flere</w:t>
      </w:r>
      <w:r>
        <w:t xml:space="preserve"> gode beskrivelser af hashtabeller på Internettet. Nedenfor findes nogle få links, </w:t>
      </w:r>
      <w:r w:rsidR="00C51449">
        <w:t>men du kan også søge selv.</w:t>
      </w:r>
    </w:p>
    <w:p w14:paraId="5F96478E" w14:textId="35063D86" w:rsidR="002C3370" w:rsidRPr="002C3370" w:rsidRDefault="002C3370" w:rsidP="002C3370">
      <w:pPr>
        <w:pStyle w:val="Overskrift3"/>
      </w:pPr>
      <w:bookmarkStart w:id="103" w:name="_Toc87523695"/>
      <w:r>
        <w:t xml:space="preserve">hash </w:t>
      </w:r>
      <w:r w:rsidRPr="004A5D5F">
        <w:rPr>
          <w:lang w:val="en-US"/>
        </w:rPr>
        <w:t>tables</w:t>
      </w:r>
      <w:bookmarkEnd w:id="103"/>
    </w:p>
    <w:p w14:paraId="2437DE8A" w14:textId="6CE7FCF0" w:rsidR="00DC01BD" w:rsidRDefault="009F4554" w:rsidP="00575DA1">
      <w:hyperlink r:id="rId69" w:history="1">
        <w:r w:rsidR="00DC01BD" w:rsidRPr="00D67671">
          <w:rPr>
            <w:rStyle w:val="Hyperlink"/>
          </w:rPr>
          <w:t>https://en.wikipedia.org/wiki/Hash_table</w:t>
        </w:r>
      </w:hyperlink>
    </w:p>
    <w:p w14:paraId="027C51CC" w14:textId="6ADFBBE3" w:rsidR="00DC01BD" w:rsidRDefault="009F4554" w:rsidP="00575DA1">
      <w:hyperlink r:id="rId70" w:history="1">
        <w:r w:rsidR="00DC01BD" w:rsidRPr="00D67671">
          <w:rPr>
            <w:rStyle w:val="Hyperlink"/>
          </w:rPr>
          <w:t>https://www.tutorialspoint.com/data_structures_algorithms/hash_data_structure.htm</w:t>
        </w:r>
      </w:hyperlink>
    </w:p>
    <w:p w14:paraId="02FDF35C" w14:textId="47635871" w:rsidR="00575DA1" w:rsidRDefault="009F4554" w:rsidP="00575DA1">
      <w:hyperlink r:id="rId71" w:history="1">
        <w:r w:rsidR="00DC01BD" w:rsidRPr="00D67671">
          <w:rPr>
            <w:rStyle w:val="Hyperlink"/>
          </w:rPr>
          <w:t>https://www.youtube.com/watch?v=shs0KM3wKv8</w:t>
        </w:r>
      </w:hyperlink>
    </w:p>
    <w:p w14:paraId="19D209E4" w14:textId="4B72FDF8" w:rsidR="00575DA1" w:rsidRDefault="009F4554" w:rsidP="00575DA1">
      <w:hyperlink r:id="rId72" w:history="1">
        <w:r w:rsidR="00575DA1" w:rsidRPr="0095047D">
          <w:rPr>
            <w:rStyle w:val="Hyperlink"/>
          </w:rPr>
          <w:t>https://www.youtube.com/watch?v=ea8BRGxGmlA</w:t>
        </w:r>
      </w:hyperlink>
    </w:p>
    <w:p w14:paraId="1585E717" w14:textId="710B2200" w:rsidR="002C3370" w:rsidRDefault="002C3370" w:rsidP="002C3370">
      <w:pPr>
        <w:pStyle w:val="Overskrift3"/>
      </w:pPr>
      <w:bookmarkStart w:id="104" w:name="_Toc87523696"/>
      <w:r>
        <w:t xml:space="preserve">Hash </w:t>
      </w:r>
      <w:r w:rsidRPr="004A5D5F">
        <w:rPr>
          <w:lang w:val="en-US"/>
        </w:rPr>
        <w:t>functions</w:t>
      </w:r>
      <w:bookmarkEnd w:id="104"/>
    </w:p>
    <w:p w14:paraId="6B25464D" w14:textId="1660949F" w:rsidR="002C3370" w:rsidRPr="002C3370" w:rsidRDefault="009F4554" w:rsidP="002C3370">
      <w:hyperlink r:id="rId73" w:history="1">
        <w:r w:rsidR="002C3370" w:rsidRPr="0095047D">
          <w:rPr>
            <w:rStyle w:val="Hyperlink"/>
          </w:rPr>
          <w:t>https://www.tutorialspoint.com/cryptography/cryptography_hash_functions.htm</w:t>
        </w:r>
      </w:hyperlink>
    </w:p>
    <w:p w14:paraId="6F440236" w14:textId="4AE78BC6" w:rsidR="00575DA1" w:rsidRDefault="004963AA" w:rsidP="004963AA">
      <w:pPr>
        <w:pStyle w:val="Overskrift1"/>
      </w:pPr>
      <w:bookmarkStart w:id="105" w:name="_Ref70599826"/>
      <w:bookmarkStart w:id="106" w:name="_Toc87523697"/>
      <w:r>
        <w:lastRenderedPageBreak/>
        <w:t>Grafer</w:t>
      </w:r>
      <w:bookmarkEnd w:id="105"/>
      <w:bookmarkEnd w:id="106"/>
    </w:p>
    <w:p w14:paraId="2FEA067E" w14:textId="060D6644" w:rsidR="0046096D" w:rsidRDefault="0046096D" w:rsidP="008B6CED">
      <w:pPr>
        <w:keepNext/>
      </w:pPr>
      <w:r>
        <w:t>En graf</w:t>
      </w:r>
      <w:r w:rsidR="001C7458">
        <w:t xml:space="preserve"> består af et antal knuder og kanter. Kanterne er forbindelser mellem knuder.</w:t>
      </w:r>
      <w:r w:rsidR="00C92222">
        <w:t xml:space="preserve"> En graf kan altså illustreres ved nedenstående figur</w:t>
      </w:r>
      <w:r w:rsidR="005044DF">
        <w:t>:</w:t>
      </w:r>
    </w:p>
    <w:p w14:paraId="600437B0" w14:textId="3D9CC061" w:rsidR="005044DF" w:rsidRDefault="00054CF8" w:rsidP="00054CF8">
      <w:pPr>
        <w:keepNext/>
        <w:spacing w:before="120"/>
        <w:jc w:val="center"/>
      </w:pPr>
      <w:r>
        <w:rPr>
          <w:noProof/>
        </w:rPr>
        <w:drawing>
          <wp:inline distT="0" distB="0" distL="0" distR="0" wp14:anchorId="418D2669" wp14:editId="5B9F7B23">
            <wp:extent cx="3132000" cy="2305617"/>
            <wp:effectExtent l="19050" t="19050" r="11430" b="190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elGraf.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32000" cy="2305617"/>
                    </a:xfrm>
                    <a:prstGeom prst="rect">
                      <a:avLst/>
                    </a:prstGeom>
                    <a:ln w="12696" cmpd="sng">
                      <a:solidFill>
                        <a:srgbClr val="3D603F"/>
                      </a:solidFill>
                      <a:prstDash val="solid"/>
                    </a:ln>
                  </pic:spPr>
                </pic:pic>
              </a:graphicData>
            </a:graphic>
          </wp:inline>
        </w:drawing>
      </w:r>
    </w:p>
    <w:p w14:paraId="2537477C" w14:textId="47018BCC" w:rsidR="00BF27BE" w:rsidRDefault="005044DF" w:rsidP="005044DF">
      <w:pPr>
        <w:pStyle w:val="Billedtekst"/>
        <w:jc w:val="center"/>
      </w:pPr>
      <w:r>
        <w:t xml:space="preserve">Figur </w:t>
      </w:r>
      <w:fldSimple w:instr=" SEQ Figur \* ARABIC ">
        <w:r w:rsidR="001D7926">
          <w:rPr>
            <w:noProof/>
          </w:rPr>
          <w:t>1</w:t>
        </w:r>
      </w:fldSimple>
      <w:r>
        <w:t>: Graf - det røde krimskrams forestiller bjerge</w:t>
      </w:r>
    </w:p>
    <w:p w14:paraId="0C4706DF" w14:textId="1043D57E" w:rsidR="005044DF" w:rsidRDefault="005044DF" w:rsidP="005044DF">
      <w:r>
        <w:t>Man kan eventuelt tænke på knuderne som byer eller vejkryds og kanterne som veje, men grafer kan bruges til at modellere mange andre ting også.</w:t>
      </w:r>
    </w:p>
    <w:p w14:paraId="1882E7F4" w14:textId="610AA190" w:rsidR="00054CF8" w:rsidRDefault="00054CF8" w:rsidP="005044DF">
      <w:r>
        <w:t>Der findes forskellige typer grafer:</w:t>
      </w:r>
    </w:p>
    <w:p w14:paraId="15620C35" w14:textId="700599C3" w:rsidR="00054CF8" w:rsidRDefault="00054CF8" w:rsidP="00054CF8">
      <w:pPr>
        <w:pStyle w:val="Listeafsnit"/>
        <w:numPr>
          <w:ilvl w:val="0"/>
          <w:numId w:val="22"/>
        </w:numPr>
      </w:pPr>
      <w:r>
        <w:t>Vægtet/uvægtet: I Vægtede grafer har kanterne en værdi - en vægt. Grafen ovenfor er vægtet - hver kant har en værdi.</w:t>
      </w:r>
    </w:p>
    <w:p w14:paraId="12146C61" w14:textId="76ABF7C2" w:rsidR="00054CF8" w:rsidRDefault="00054CF8" w:rsidP="00054CF8">
      <w:pPr>
        <w:pStyle w:val="Listeafsnit"/>
        <w:numPr>
          <w:ilvl w:val="0"/>
          <w:numId w:val="22"/>
        </w:numPr>
      </w:pPr>
      <w:r>
        <w:t>Orienteret/uorienteret: Er der retningsangivelse på kanter (f.eks. ensrettede gader)? Ovenstående graf er uorienteret</w:t>
      </w:r>
      <w:r w:rsidR="00DA1514">
        <w:t>. En uorienteret graf er et specialtilfælde af en orienteret graf, da man kan implementere en uorienteret graf i en orienteret ved at angive to kanter (en hver vej) for hver kant i den uorienterede graf.</w:t>
      </w:r>
    </w:p>
    <w:p w14:paraId="3E4CC43D" w14:textId="1DC3EF4F" w:rsidR="00C33223" w:rsidRDefault="00C33223" w:rsidP="00054CF8">
      <w:pPr>
        <w:pStyle w:val="Listeafsnit"/>
        <w:numPr>
          <w:ilvl w:val="0"/>
          <w:numId w:val="22"/>
        </w:numPr>
      </w:pPr>
      <w:r>
        <w:t>Sammenhængende/usammenhængende: I en sammenhængende graf er der en sti (bestående af et antal kanter) sådan at man fra alle knuder kan komme til alle andre knuder i grafen.</w:t>
      </w:r>
    </w:p>
    <w:p w14:paraId="4CE6167C" w14:textId="2DD10807" w:rsidR="004549B9" w:rsidRDefault="004549B9" w:rsidP="00DA1514">
      <w:pPr>
        <w:pStyle w:val="Overskrift2"/>
      </w:pPr>
      <w:bookmarkStart w:id="107" w:name="_Toc87523698"/>
      <w:r>
        <w:t>Gennemløb af grafer</w:t>
      </w:r>
      <w:bookmarkEnd w:id="107"/>
    </w:p>
    <w:p w14:paraId="613F62E5" w14:textId="15C79E3A" w:rsidR="00703A89" w:rsidRDefault="00703A89" w:rsidP="008B6CED">
      <w:pPr>
        <w:pStyle w:val="Overskrift3"/>
      </w:pPr>
      <w:bookmarkStart w:id="108" w:name="_Toc87523699"/>
      <w:r>
        <w:t>Dybde først traversering</w:t>
      </w:r>
      <w:bookmarkEnd w:id="108"/>
    </w:p>
    <w:p w14:paraId="6D4A3221" w14:textId="43AD0FAE" w:rsidR="004549B9" w:rsidRDefault="00DE685C" w:rsidP="004549B9">
      <w:r>
        <w:t>Hvis man vil gennemløbe en graf, kan man starte i en knude og følge alle kanter fra den knude. I de knuder man møder, vil man igen kunne følge alle kanter osv.</w:t>
      </w:r>
      <w:r w:rsidR="00703A89">
        <w:t xml:space="preserve"> Dette vil give et dybde-først-gennemløb, det vil sige at man besøger en naboknude og dens naboer, naboers naboer etc. før man går videre til at besøge de andre af den oprindelige knudes naboer.</w:t>
      </w:r>
    </w:p>
    <w:p w14:paraId="3CFD48AD" w14:textId="64C9FEED" w:rsidR="00DE685C" w:rsidRDefault="00DE685C" w:rsidP="004549B9">
      <w:r>
        <w:t>Ovenstående simple algoritme skal dog justeres lidt for at fungere i praksis, for hvornår skal programmet standse og hvordan undgår vi at køre i ring?</w:t>
      </w:r>
    </w:p>
    <w:p w14:paraId="3445B71F" w14:textId="4A1A7AB6" w:rsidR="00DE685C" w:rsidRDefault="00DE685C" w:rsidP="004549B9">
      <w:r>
        <w:t>Strategien er at markere en knude hvis vi allerede har besøgt den. På den måde vil vi ikke begynde at følge kanter vi allerede har fulgt én gang</w:t>
      </w:r>
      <w:r w:rsidR="00C33223">
        <w:t>, så når vi følger en kant og ender i en knude vi allerede har besøgt, så er vi ”færdige” med denne del af grafen.</w:t>
      </w:r>
    </w:p>
    <w:p w14:paraId="74E2672A" w14:textId="704850B4" w:rsidR="00703A89" w:rsidRDefault="00703A89" w:rsidP="004549B9">
      <w:r>
        <w:t>Ved at implementere dybde-først traversering rekursivt, udnytter vi kaldsstakken til at holde styr på hvilken knude vi skal besøge næste gang.</w:t>
      </w:r>
    </w:p>
    <w:p w14:paraId="788CBE39" w14:textId="1B398D11" w:rsidR="00703A89" w:rsidRDefault="00703A89" w:rsidP="008B6CED">
      <w:pPr>
        <w:pStyle w:val="Overskrift3"/>
      </w:pPr>
      <w:bookmarkStart w:id="109" w:name="_Toc87523700"/>
      <w:r>
        <w:lastRenderedPageBreak/>
        <w:t>Bredde først traversering</w:t>
      </w:r>
      <w:bookmarkEnd w:id="109"/>
    </w:p>
    <w:p w14:paraId="7D142C84" w14:textId="08FD31AA" w:rsidR="00703A89" w:rsidRDefault="00703A89" w:rsidP="00703A89">
      <w:r>
        <w:t xml:space="preserve">Hvis man vil traversere en graf med bredde først, skal vi også </w:t>
      </w:r>
      <w:r w:rsidR="00865993">
        <w:t>løbende holde styr på hvilke knuder vi mangler at besøge. Vi kan dog ikke bruge kaldsstakken fordi den rækkefølge vi vil besøge knuderne ikke passer med den rækkefølge kaldsstakkens vil blive besøgt.</w:t>
      </w:r>
    </w:p>
    <w:p w14:paraId="74670266" w14:textId="687A5AC2" w:rsidR="00865993" w:rsidRDefault="00865993" w:rsidP="00703A89">
      <w:r>
        <w:t>I stedet anvender vi en kø hvor vi gemmer referencer til de næste knuder vi skal besøge. For hver knude vi besøger, lægges alle naboknuder bagerst i køen, sådan at vi besøger disse knuder når vi har besøgt alle foranliggende.</w:t>
      </w:r>
    </w:p>
    <w:p w14:paraId="38F8A236" w14:textId="2AB44C02" w:rsidR="00865993" w:rsidRPr="00703A89" w:rsidRDefault="00865993" w:rsidP="00703A89">
      <w:r>
        <w:t xml:space="preserve">Også her har vi selvfølgelig brug for at kunne holde øje med om en knude allerede har været besøgt. Det kan gøres med en </w:t>
      </w:r>
      <w:r w:rsidRPr="00865993">
        <w:rPr>
          <w:lang w:val="en-US"/>
        </w:rPr>
        <w:t>property</w:t>
      </w:r>
      <w:r>
        <w:t xml:space="preserve"> på knude-klassen.</w:t>
      </w:r>
    </w:p>
    <w:p w14:paraId="3A737663" w14:textId="77777777" w:rsidR="00A84A65" w:rsidRDefault="00A84A65" w:rsidP="00A84A65">
      <w:pPr>
        <w:pStyle w:val="Overskrift2"/>
      </w:pPr>
      <w:bookmarkStart w:id="110" w:name="_Toc87523701"/>
      <w:r>
        <w:t>Uddybende information findes på nettet</w:t>
      </w:r>
      <w:bookmarkEnd w:id="110"/>
    </w:p>
    <w:p w14:paraId="7A9192D2" w14:textId="77777777" w:rsidR="00A84A65" w:rsidRPr="00A84A65" w:rsidRDefault="00A84A65" w:rsidP="00A84A65">
      <w:r>
        <w:t xml:space="preserve">Se f.eks. her: </w:t>
      </w:r>
      <w:hyperlink r:id="rId75" w:history="1">
        <w:r w:rsidRPr="00703A89">
          <w:rPr>
            <w:rStyle w:val="Hyperlink"/>
          </w:rPr>
          <w:t>Wikipedia</w:t>
        </w:r>
      </w:hyperlink>
      <w:r>
        <w:t>.</w:t>
      </w:r>
    </w:p>
    <w:p w14:paraId="5CFD5669" w14:textId="75D450A8" w:rsidR="00C33223" w:rsidRDefault="00C33223" w:rsidP="00865993">
      <w:pPr>
        <w:pStyle w:val="Overskrift2"/>
      </w:pPr>
      <w:bookmarkStart w:id="111" w:name="_Toc87523702"/>
      <w:r>
        <w:t>Opgave: Implementér gennemløb af en graf</w:t>
      </w:r>
      <w:bookmarkEnd w:id="111"/>
    </w:p>
    <w:p w14:paraId="291FCED4" w14:textId="0E641C87" w:rsidR="00865993" w:rsidRDefault="00865993" w:rsidP="00865993">
      <w:pPr>
        <w:pStyle w:val="Overskrift3"/>
      </w:pPr>
      <w:bookmarkStart w:id="112" w:name="_Toc87523703"/>
      <w:r>
        <w:t>Implementér en graf</w:t>
      </w:r>
      <w:bookmarkEnd w:id="112"/>
    </w:p>
    <w:p w14:paraId="6A78AD33" w14:textId="31A72FCD" w:rsidR="00C33223" w:rsidRDefault="00C33223" w:rsidP="00C33223">
      <w:r>
        <w:t>Implementér en graf der kan indeholde knuder og kanter.</w:t>
      </w:r>
    </w:p>
    <w:p w14:paraId="75E18D42" w14:textId="35263526" w:rsidR="00865993" w:rsidRDefault="00865993" w:rsidP="00C33223">
      <w:r>
        <w:t xml:space="preserve">Der findes avancerede måder at gøre dette på, men det er ikke </w:t>
      </w:r>
    </w:p>
    <w:p w14:paraId="51EFE162" w14:textId="04C3EEAD" w:rsidR="00865993" w:rsidRDefault="00865993" w:rsidP="00865993">
      <w:pPr>
        <w:pStyle w:val="Overskrift3"/>
      </w:pPr>
      <w:bookmarkStart w:id="113" w:name="_Toc87523704"/>
      <w:r>
        <w:t>Implementér en dybde-først traversering af grafen</w:t>
      </w:r>
      <w:bookmarkEnd w:id="113"/>
    </w:p>
    <w:p w14:paraId="6D2740AE" w14:textId="75D9A5FC" w:rsidR="00C33223" w:rsidRDefault="00C33223" w:rsidP="00C33223">
      <w:r>
        <w:t>Implementér herefter en algoritme der kan gennemløbe hele grafen. Programmet skal kunne svare på om grafen er sammenhængende eller ej.</w:t>
      </w:r>
    </w:p>
    <w:p w14:paraId="39C1A2CE" w14:textId="14889383" w:rsidR="00FF04C0" w:rsidRDefault="00FF04C0" w:rsidP="00FF04C0">
      <w:pPr>
        <w:pStyle w:val="Overskrift3"/>
      </w:pPr>
      <w:r>
        <w:t>Implementér en bredde-først traversering af grafen</w:t>
      </w:r>
    </w:p>
    <w:p w14:paraId="568FD64A" w14:textId="21DCC103" w:rsidR="00FF04C0" w:rsidRPr="00FF04C0" w:rsidRDefault="00FF04C0" w:rsidP="00FF04C0">
      <w:r>
        <w:t xml:space="preserve">Implementér en algoritme der kan gennemløbe grafen bredde først, det vil sige at alle en knudes naboer skal besøges inden naboernes naboer. Hint: Benyt en FIFO-kø (se afsnit </w:t>
      </w:r>
      <w:r>
        <w:fldChar w:fldCharType="begin"/>
      </w:r>
      <w:r>
        <w:instrText xml:space="preserve"> REF _Ref87963640 \r \h </w:instrText>
      </w:r>
      <w:r>
        <w:fldChar w:fldCharType="separate"/>
      </w:r>
      <w:r>
        <w:t>4.3.2</w:t>
      </w:r>
      <w:r>
        <w:fldChar w:fldCharType="end"/>
      </w:r>
      <w:r>
        <w:t>).</w:t>
      </w:r>
    </w:p>
    <w:p w14:paraId="79A247A2" w14:textId="16B55CBD" w:rsidR="00DA1514" w:rsidRPr="005044DF" w:rsidRDefault="00865993" w:rsidP="00DA1514">
      <w:pPr>
        <w:pStyle w:val="Overskrift2"/>
      </w:pPr>
      <w:bookmarkStart w:id="114" w:name="_Toc87523705"/>
      <w:r>
        <w:rPr>
          <w:rFonts w:ascii="Arial" w:hAnsi="Arial" w:cs="Arial"/>
          <w:noProof/>
          <w:color w:val="202122"/>
          <w:sz w:val="19"/>
          <w:szCs w:val="19"/>
          <w:shd w:val="clear" w:color="auto" w:fill="FFFFFF"/>
        </w:rPr>
        <w:t>Edsger</w:t>
      </w:r>
      <w:r>
        <w:rPr>
          <w:rFonts w:ascii="Arial" w:hAnsi="Arial" w:cs="Arial"/>
          <w:color w:val="202122"/>
          <w:sz w:val="19"/>
          <w:szCs w:val="19"/>
          <w:shd w:val="clear" w:color="auto" w:fill="FFFFFF"/>
        </w:rPr>
        <w:t xml:space="preserve"> W. </w:t>
      </w:r>
      <w:r w:rsidR="00DA1514" w:rsidRPr="00DA1514">
        <w:rPr>
          <w:noProof/>
        </w:rPr>
        <w:t>Edsger</w:t>
      </w:r>
      <w:r w:rsidR="00DA1514" w:rsidRPr="00DA1514">
        <w:t xml:space="preserve"> </w:t>
      </w:r>
      <w:r w:rsidR="00DA1514" w:rsidRPr="00DA1514">
        <w:rPr>
          <w:noProof/>
        </w:rPr>
        <w:t>Dijkstra</w:t>
      </w:r>
      <w:r w:rsidR="004549B9">
        <w:rPr>
          <w:noProof/>
        </w:rPr>
        <w:t>s algoritme</w:t>
      </w:r>
      <w:bookmarkEnd w:id="114"/>
    </w:p>
    <w:p w14:paraId="1DF67252" w14:textId="77777777" w:rsidR="004549B9" w:rsidRPr="00C92222" w:rsidRDefault="004549B9" w:rsidP="00865993">
      <w:pPr>
        <w:keepNext/>
      </w:pPr>
      <w:r>
        <w:t xml:space="preserve">En af de opgaver man ofte vil løse i grafer, er at finde den korteste vej mellem to knuder. Hollandske </w:t>
      </w:r>
      <w:r>
        <w:rPr>
          <w:noProof/>
        </w:rPr>
        <w:t>Dijkstra</w:t>
      </w:r>
      <w:r>
        <w:t xml:space="preserve"> opfandt i 1956 en algoritme til at løse dette problem på en elegant måde.</w:t>
      </w:r>
    </w:p>
    <w:p w14:paraId="07E0A566" w14:textId="77777777" w:rsidR="007B0FEF" w:rsidRDefault="0046096D" w:rsidP="007B0FEF">
      <w:pPr>
        <w:keepNext/>
        <w:ind w:left="1134" w:right="1134"/>
      </w:pPr>
      <w:r>
        <w:rPr>
          <w:noProof/>
        </w:rPr>
        <w:drawing>
          <wp:inline distT="0" distB="0" distL="0" distR="0" wp14:anchorId="2BF9FF35" wp14:editId="467D8D91">
            <wp:extent cx="4738977" cy="2135176"/>
            <wp:effectExtent l="19050" t="19050" r="24130" b="177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84885" cy="2155860"/>
                    </a:xfrm>
                    <a:prstGeom prst="rect">
                      <a:avLst/>
                    </a:prstGeom>
                    <a:noFill/>
                    <a:ln w="12696" cmpd="sng">
                      <a:solidFill>
                        <a:srgbClr val="3D603F"/>
                      </a:solidFill>
                      <a:prstDash val="solid"/>
                    </a:ln>
                  </pic:spPr>
                </pic:pic>
              </a:graphicData>
            </a:graphic>
          </wp:inline>
        </w:drawing>
      </w:r>
    </w:p>
    <w:p w14:paraId="7854FE18" w14:textId="527209FB" w:rsidR="00C92222" w:rsidRDefault="007B0FEF" w:rsidP="007B0FEF">
      <w:pPr>
        <w:pStyle w:val="Billedtekst"/>
        <w:jc w:val="center"/>
        <w:rPr>
          <w:noProof/>
        </w:rPr>
      </w:pPr>
      <w:r>
        <w:t>En graf - det røde</w:t>
      </w:r>
      <w:r>
        <w:rPr>
          <w:noProof/>
        </w:rPr>
        <w:t xml:space="preserve"> krimskrams forestiller bjerge</w:t>
      </w:r>
    </w:p>
    <w:p w14:paraId="16AEA7B7" w14:textId="4564D17A" w:rsidR="00A84A65" w:rsidRDefault="004549B9" w:rsidP="004549B9">
      <w:r>
        <w:t xml:space="preserve">Hans algoritme beskriver et optimeret gennemløb af grafen på en sådan måde at </w:t>
      </w:r>
      <w:r w:rsidR="00865993">
        <w:t xml:space="preserve">den hele tiden holder styr på hvilken af alle besøgte knuder der har den korteste </w:t>
      </w:r>
      <w:r w:rsidR="00A84A65">
        <w:t xml:space="preserve">sammenlagte </w:t>
      </w:r>
      <w:r w:rsidR="00865993">
        <w:t>afstand til begyndelsesknuden.</w:t>
      </w:r>
    </w:p>
    <w:p w14:paraId="47C4FF6D" w14:textId="1B440326" w:rsidR="00A84A65" w:rsidRDefault="00A84A65" w:rsidP="004549B9">
      <w:r>
        <w:lastRenderedPageBreak/>
        <w:t>Dijkstras algoritme er en afart af en bredde-først traversering, her benyttes dog ikke en simpel kø til at finde ud af hvilken knude der skal besøges næste gang, men i stedet en prioritetskø hvor den knude man vælger er den med kortest samlet afstand til begyndelsesknuden.</w:t>
      </w:r>
    </w:p>
    <w:p w14:paraId="7BF5D4E5" w14:textId="2AAF0063" w:rsidR="004549B9" w:rsidRPr="004549B9" w:rsidRDefault="00A84A65" w:rsidP="008B6CED">
      <w:pPr>
        <w:keepNext/>
      </w:pPr>
      <w:r>
        <w:t>Find grundige beskrivelser her:</w:t>
      </w:r>
    </w:p>
    <w:p w14:paraId="37E4AE1B" w14:textId="48114F8C" w:rsidR="007E76A8" w:rsidRDefault="009F4554" w:rsidP="008B6CED">
      <w:pPr>
        <w:keepNext/>
        <w:pBdr>
          <w:top w:val="single" w:sz="12" w:space="1" w:color="3D603F"/>
          <w:left w:val="single" w:sz="12" w:space="4" w:color="3D603F"/>
          <w:bottom w:val="single" w:sz="12" w:space="1" w:color="3D603F"/>
          <w:right w:val="single" w:sz="12" w:space="0" w:color="3D603F"/>
        </w:pBdr>
        <w:ind w:left="1134" w:right="1134"/>
      </w:pPr>
      <w:hyperlink r:id="rId77" w:history="1">
        <w:r w:rsidR="007E76A8" w:rsidRPr="007E76A8">
          <w:rPr>
            <w:rStyle w:val="Hyperlink"/>
          </w:rPr>
          <w:t>Wikipedia</w:t>
        </w:r>
      </w:hyperlink>
    </w:p>
    <w:p w14:paraId="5B259243" w14:textId="7356479E" w:rsidR="007E76A8" w:rsidRPr="007E76A8" w:rsidRDefault="009F4554" w:rsidP="00A84A65">
      <w:pPr>
        <w:pBdr>
          <w:top w:val="single" w:sz="12" w:space="1" w:color="3D603F"/>
          <w:left w:val="single" w:sz="12" w:space="4" w:color="3D603F"/>
          <w:bottom w:val="single" w:sz="12" w:space="1" w:color="3D603F"/>
          <w:right w:val="single" w:sz="12" w:space="0" w:color="3D603F"/>
        </w:pBdr>
        <w:ind w:left="1134" w:right="1134"/>
      </w:pPr>
      <w:hyperlink r:id="rId78" w:history="1">
        <w:r w:rsidR="007E76A8" w:rsidRPr="007E76A8">
          <w:rPr>
            <w:rStyle w:val="Hyperlink"/>
          </w:rPr>
          <w:t>Videogennemgang af algoritmen</w:t>
        </w:r>
      </w:hyperlink>
    </w:p>
    <w:p w14:paraId="183D4978" w14:textId="0BD1990F" w:rsidR="00697C78" w:rsidRDefault="00225F95" w:rsidP="00A84A65">
      <w:pPr>
        <w:pStyle w:val="Overskrift3"/>
        <w:spacing w:before="160"/>
      </w:pPr>
      <w:bookmarkStart w:id="115" w:name="_Toc87523706"/>
      <w:r>
        <w:t xml:space="preserve">Opgave: Implementér </w:t>
      </w:r>
      <w:r>
        <w:rPr>
          <w:noProof/>
        </w:rPr>
        <w:t>Dijkstra’s</w:t>
      </w:r>
      <w:r>
        <w:t xml:space="preserve"> algoritme</w:t>
      </w:r>
      <w:bookmarkEnd w:id="115"/>
    </w:p>
    <w:p w14:paraId="02E98CA6" w14:textId="7DD634E0" w:rsidR="004749E1" w:rsidRDefault="004749E1" w:rsidP="004749E1">
      <w:r>
        <w:t>Implementér en graf der kan indeholde knuder og kanter. Opbyg en graf hvor du ønsker at finde de korteste distancer.</w:t>
      </w:r>
    </w:p>
    <w:p w14:paraId="1DB7744E" w14:textId="145E302B" w:rsidR="004749E1" w:rsidRDefault="004749E1" w:rsidP="004749E1">
      <w:r>
        <w:t xml:space="preserve">Implementér </w:t>
      </w:r>
      <w:r>
        <w:rPr>
          <w:noProof/>
        </w:rPr>
        <w:t>Dijkstra’s</w:t>
      </w:r>
      <w:r>
        <w:t xml:space="preserve"> algoritme til at finde den korteste vej mellem to knuder.</w:t>
      </w:r>
    </w:p>
    <w:p w14:paraId="7C6A904C" w14:textId="659D6D91" w:rsidR="004749E1" w:rsidRDefault="004749E1" w:rsidP="004549B9">
      <w:pPr>
        <w:pStyle w:val="Overskrift3"/>
      </w:pPr>
      <w:bookmarkStart w:id="116" w:name="_Toc87523707"/>
      <w:r>
        <w:t>Opgave: Optimér søgning efter knude</w:t>
      </w:r>
      <w:bookmarkEnd w:id="116"/>
    </w:p>
    <w:p w14:paraId="638134C8" w14:textId="3BF9A08F" w:rsidR="004749E1" w:rsidRDefault="00622B7E" w:rsidP="004749E1">
      <w:r>
        <w:t>Når man skal finde den tilbageværende knude med mindst afstand til begyndelsesknuden, skal man potentielt lede alle knuder igennem. Dette kan optimeres ved at benytte en datastruktur hvor det er hurtigt at fjerne det mindste element - en bunke (</w:t>
      </w:r>
      <w:r w:rsidRPr="00622B7E">
        <w:rPr>
          <w:lang w:val="en-US"/>
        </w:rPr>
        <w:t>heap</w:t>
      </w:r>
      <w:r>
        <w:t>).</w:t>
      </w:r>
    </w:p>
    <w:p w14:paraId="60964561" w14:textId="01541017" w:rsidR="00622B7E" w:rsidRDefault="00622B7E" w:rsidP="004749E1">
      <w:r>
        <w:t>Benyt en bunke til at holde knuderne. Når en knudes distance ændrer sig (bliver mindre), skal knuden swappes på plads i bunken. Det betyder at knuden skal kende sin egen plads i bunke</w:t>
      </w:r>
      <w:r w:rsidR="00A61357">
        <w:t>n, hvilket er et problem hvis man swapper ved at bytte værdier</w:t>
      </w:r>
      <w:r>
        <w:t>. Hvis man swapper ved at flytte på referencer, kan knuden altid referere de</w:t>
      </w:r>
      <w:r w:rsidR="00A61357">
        <w:t>t</w:t>
      </w:r>
      <w:r>
        <w:t xml:space="preserve"> samme </w:t>
      </w:r>
      <w:r w:rsidR="00A61357">
        <w:t xml:space="preserve">objekt </w:t>
      </w:r>
      <w:r>
        <w:t>i bunken</w:t>
      </w:r>
      <w:r w:rsidR="00A61357">
        <w:t>, også selvom der skulle blive flyttet rundt på objektet</w:t>
      </w:r>
      <w:r>
        <w:t xml:space="preserve">. Det gør det nemmere at håndtere knuden, men sværere at implementere </w:t>
      </w:r>
      <w:r w:rsidRPr="00622B7E">
        <w:rPr>
          <w:rFonts w:ascii="Consolas" w:hAnsi="Consolas" w:cs="Consolas"/>
          <w:noProof/>
          <w:color w:val="000000"/>
          <w:szCs w:val="19"/>
        </w:rPr>
        <w:t>swap</w:t>
      </w:r>
      <w:r>
        <w:t xml:space="preserve"> i bunken.</w:t>
      </w:r>
    </w:p>
    <w:p w14:paraId="351008F7" w14:textId="4AB3E1AD" w:rsidR="000704BF" w:rsidRDefault="000704BF" w:rsidP="004749E1">
      <w:r>
        <w:t xml:space="preserve">Her er en beskrivelse af hvordan man implementerer swap ved </w:t>
      </w:r>
      <w:r w:rsidR="000B27A9">
        <w:t xml:space="preserve">at flytte referencer frem for udskiftning af værdier: </w:t>
      </w:r>
      <w:hyperlink r:id="rId79" w:history="1">
        <w:r w:rsidR="000B27A9">
          <w:rPr>
            <w:rStyle w:val="Hyperlink"/>
          </w:rPr>
          <w:t>Swap ved referenceflytning</w:t>
        </w:r>
      </w:hyperlink>
      <w:r w:rsidR="000B27A9">
        <w:rPr>
          <w:rStyle w:val="Hyperlink"/>
        </w:rPr>
        <w:t>.</w:t>
      </w:r>
    </w:p>
    <w:p w14:paraId="0C24DB83" w14:textId="3E708D9F" w:rsidR="00964E59" w:rsidRDefault="00964E59" w:rsidP="004549B9">
      <w:pPr>
        <w:pStyle w:val="Overskrift3"/>
      </w:pPr>
      <w:bookmarkStart w:id="117" w:name="_Toc87523708"/>
      <w:r>
        <w:t>Tidskompleksitet for Dijkstras algoritme</w:t>
      </w:r>
      <w:bookmarkEnd w:id="117"/>
    </w:p>
    <w:p w14:paraId="698C1388" w14:textId="60CBF8EB" w:rsidR="002437FF" w:rsidRDefault="00964E59" w:rsidP="00964E59">
      <w:r>
        <w:t>Tidskompleksiteten for Dijkstras algoritme er lidt sværere at forstå og gøre rede for end for de andre algoritmer vi har arbejdet med i dette forløb.</w:t>
      </w:r>
      <w:r w:rsidR="002437FF">
        <w:t xml:space="preserve"> I stedet for at tage udgangspunkt i de løkker algoritmen benytter, kigger vi på de objekter vi håndterer. Hvis man lægger alle objekterne og tiden for at finde dem sammen, får vi den samlede tidskompleksitet.</w:t>
      </w:r>
    </w:p>
    <w:p w14:paraId="0C194829" w14:textId="4817E5CA" w:rsidR="002437FF" w:rsidRDefault="002F2E7F" w:rsidP="00964E59">
      <w:r>
        <w:t xml:space="preserve">For nemt at kunne beskrive antallet af knuder, kalder vi dette tal for V (eng. </w:t>
      </w:r>
      <w:r w:rsidRPr="002F2E7F">
        <w:rPr>
          <w:lang w:val="en-US"/>
        </w:rPr>
        <w:t>Vert</w:t>
      </w:r>
      <w:r>
        <w:rPr>
          <w:lang w:val="en-US"/>
        </w:rPr>
        <w:t>ex (pl. Vertices)</w:t>
      </w:r>
      <w:r>
        <w:t xml:space="preserve"> </w:t>
      </w:r>
      <w:r>
        <w:rPr>
          <w:rFonts w:cstheme="minorHAnsi"/>
        </w:rPr>
        <w:t>≈</w:t>
      </w:r>
      <w:r>
        <w:t xml:space="preserve"> hjørne). Tilsvarende kalder vi antallet af kanter for E (Edge </w:t>
      </w:r>
      <w:r>
        <w:rPr>
          <w:rFonts w:cstheme="minorHAnsi"/>
        </w:rPr>
        <w:t>≈</w:t>
      </w:r>
      <w:r>
        <w:t xml:space="preserve"> kant).</w:t>
      </w:r>
    </w:p>
    <w:p w14:paraId="0120671B" w14:textId="27FBA3AB" w:rsidR="002437FF" w:rsidRDefault="002437FF" w:rsidP="00964E59">
      <w:r>
        <w:t xml:space="preserve">Vi skal håndtere alle knuder som vi tager en ad gangen ved at vælge den med mindst registreret afstand til begyndelsesknuden. Ved at optimere udvælgelsen kan den bringes </w:t>
      </w:r>
      <w:r w:rsidR="002F2E7F">
        <w:t xml:space="preserve">ned </w:t>
      </w:r>
      <w:r>
        <w:t xml:space="preserve">på </w:t>
      </w:r>
      <w:r w:rsidR="002F2E7F">
        <w:t xml:space="preserve">log(V), sådan at den samlede tid for at håndtere knuder bliver på </w:t>
      </w:r>
      <m:oMath>
        <m:r>
          <w:rPr>
            <w:rFonts w:ascii="Cambria Math" w:hAnsi="Cambria Math"/>
          </w:rPr>
          <m:t>O(</m:t>
        </m:r>
        <m:r>
          <w:rPr>
            <w:rFonts w:ascii="Cambria Math" w:hAnsi="Cambria Math" w:cs="Consolas"/>
            <w:noProof/>
            <w:color w:val="000000"/>
            <w:szCs w:val="19"/>
          </w:rPr>
          <m:t>V∙log(V)</m:t>
        </m:r>
      </m:oMath>
      <w:r w:rsidR="000B27A9">
        <w:rPr>
          <w:rFonts w:eastAsiaTheme="minorEastAsia"/>
          <w:color w:val="000000"/>
          <w:szCs w:val="19"/>
        </w:rPr>
        <w:t>)</w:t>
      </w:r>
      <w:r w:rsidR="002F2E7F">
        <w:t>.</w:t>
      </w:r>
    </w:p>
    <w:p w14:paraId="71BE5F46" w14:textId="6BF346AF" w:rsidR="002F2E7F" w:rsidRDefault="002F2E7F" w:rsidP="000B27A9">
      <w:pPr>
        <w:rPr>
          <w:rFonts w:eastAsiaTheme="minorEastAsia"/>
        </w:rPr>
      </w:pPr>
      <w:r>
        <w:t>Godt nok håndteres kanterne i forbindelse med håndteringen af knuderne, men hver kant håndteres kun to gange i alt (én gang fra hver side), så vi kan i stedet se på håndteringen af kanterne.</w:t>
      </w:r>
      <w:r w:rsidR="000704BF">
        <w:t xml:space="preserve"> Hvor lang tid tager det så at håndtere en kant? Den opdaterer måske knudens distance-tal - dette tager i sig selv konstant tid, men hvis vi skal bruge tid på at reorganisere de uhåndterede knuder når distancen ændres, skal det regnes med her. Hvis vi benytter en bunke</w:t>
      </w:r>
      <w:r w:rsidR="000B27A9">
        <w:t xml:space="preserve"> vil en ændret distance betyder at knuden skal swappes på plads opad (værdien er ændret til noget mindre). Da højden af træet er af størrelsen </w:t>
      </w:r>
      <m:oMath>
        <m:r>
          <m:rPr>
            <m:sty m:val="p"/>
          </m:rPr>
          <w:rPr>
            <w:rFonts w:ascii="Cambria Math" w:hAnsi="Cambria Math"/>
          </w:rPr>
          <m:t>log⁡</m:t>
        </m:r>
        <m:r>
          <w:rPr>
            <w:rFonts w:ascii="Cambria Math" w:hAnsi="Cambria Math"/>
          </w:rPr>
          <m:t>(V)</m:t>
        </m:r>
        <m:r>
          <w:rPr>
            <w:rStyle w:val="Fodnotehenvisning"/>
            <w:rFonts w:ascii="Cambria Math" w:hAnsi="Cambria Math"/>
            <w:i/>
          </w:rPr>
          <w:footnoteReference w:id="13"/>
        </m:r>
      </m:oMath>
      <w:r w:rsidR="000B27A9">
        <w:rPr>
          <w:rFonts w:eastAsiaTheme="minorEastAsia"/>
        </w:rPr>
        <w:t xml:space="preserve">,vil håndteringen af kanterne altså have tidskompleksitet </w:t>
      </w:r>
      <m:oMath>
        <m:r>
          <w:rPr>
            <w:rFonts w:ascii="Cambria Math" w:eastAsiaTheme="minorEastAsia" w:hAnsi="Cambria Math"/>
          </w:rPr>
          <m:t>O(</m:t>
        </m:r>
      </m:oMath>
      <w:r w:rsidR="000B27A9">
        <w:rPr>
          <w:rFonts w:eastAsiaTheme="minorEastAsia"/>
        </w:rPr>
        <w:t>E</w:t>
      </w:r>
      <w:r w:rsidR="000B27A9">
        <w:rPr>
          <w:rFonts w:eastAsiaTheme="minorEastAsia" w:cstheme="minorHAnsi"/>
        </w:rPr>
        <w:t>∙</w:t>
      </w:r>
      <w:r w:rsidR="000B27A9">
        <w:rPr>
          <w:rFonts w:eastAsiaTheme="minorEastAsia"/>
        </w:rPr>
        <w:t>log(V)).</w:t>
      </w:r>
    </w:p>
    <w:p w14:paraId="6EEB8FA6" w14:textId="6B701696" w:rsidR="000B27A9" w:rsidRDefault="000B27A9" w:rsidP="000B27A9">
      <w:r>
        <w:lastRenderedPageBreak/>
        <w:t>Da vi skal udføre de to opgaver tidsmæssigt uafhængigt af hinanden (selvom rækkefølgen af deres udførelse er blandet sammen), vil den samlede tidskompleksitet blive beregnet ved at lægge de to tidskompleksiteter sammen. Vi får altså den samlede tidskompleksitet til at være:</w:t>
      </w:r>
    </w:p>
    <w:p w14:paraId="461F5866" w14:textId="00BCFC5D" w:rsidR="000B27A9" w:rsidRPr="00111A7C" w:rsidRDefault="000B27A9" w:rsidP="00111A7C">
      <w:pPr>
        <w:ind w:left="1134" w:right="1134"/>
        <w:rPr>
          <w:rFonts w:eastAsiaTheme="minorEastAsia"/>
        </w:rPr>
      </w:pPr>
      <m:oMathPara>
        <m:oMathParaPr>
          <m:jc m:val="left"/>
        </m:oMathParaPr>
        <m:oMath>
          <m:r>
            <w:rPr>
              <w:rFonts w:ascii="Cambria Math" w:hAnsi="Cambria Math"/>
            </w:rPr>
            <m:t>O(V∙</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6D2A3ADF" w14:textId="4C2327F8" w:rsidR="00111A7C" w:rsidRDefault="00111A7C" w:rsidP="00111A7C">
      <w:r>
        <w:t>Men da antallet af kanter er større end antallet af knuder, så vi den endelige tidskompleksitet til:</w:t>
      </w:r>
    </w:p>
    <w:p w14:paraId="7BC131B4" w14:textId="0EA4C1C7" w:rsidR="00111A7C" w:rsidRPr="00111A7C" w:rsidRDefault="009F4554" w:rsidP="00111A7C">
      <w:pPr>
        <w:ind w:left="1134" w:right="1134"/>
        <w:rPr>
          <w:rFonts w:eastAsiaTheme="minorEastAsia"/>
        </w:rPr>
      </w:pPr>
      <m:oMathPara>
        <m:oMathParaPr>
          <m:jc m:val="left"/>
        </m:oMathParaPr>
        <m:oMath>
          <m:bar>
            <m:barPr>
              <m:ctrlPr>
                <w:rPr>
                  <w:rFonts w:ascii="Cambria Math" w:hAnsi="Cambria Math"/>
                  <w:i/>
                </w:rPr>
              </m:ctrlPr>
            </m:barPr>
            <m:e>
              <m:bar>
                <m:barPr>
                  <m:ctrlPr>
                    <w:rPr>
                      <w:rFonts w:ascii="Cambria Math" w:hAnsi="Cambria Math"/>
                      <w:i/>
                    </w:rPr>
                  </m:ctrlPr>
                </m:barPr>
                <m:e>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e>
              </m:bar>
            </m:e>
          </m:bar>
        </m:oMath>
      </m:oMathPara>
    </w:p>
    <w:p w14:paraId="0743578F" w14:textId="74D4AE2E" w:rsidR="00111A7C" w:rsidRDefault="00111A7C" w:rsidP="00111A7C">
      <w:r>
        <w:t>, da det bemærkes at konstanter udgår i forbindelse med tidskompleksiteter, så</w:t>
      </w:r>
    </w:p>
    <w:p w14:paraId="6B970292" w14:textId="6A33313C" w:rsidR="00111A7C" w:rsidRPr="00111A7C" w:rsidRDefault="00111A7C" w:rsidP="00111A7C">
      <w:pPr>
        <w:ind w:left="1134" w:right="1134"/>
        <w:rPr>
          <w:rFonts w:eastAsiaTheme="minorEastAsia"/>
        </w:rPr>
      </w:pPr>
      <m:oMathPara>
        <m:oMathParaPr>
          <m:jc m:val="left"/>
        </m:oMathParaPr>
        <m:oMath>
          <m:r>
            <w:rPr>
              <w:rFonts w:ascii="Cambria Math" w:hAnsi="Cambria Math"/>
            </w:rPr>
            <m:t>O</m:t>
          </m:r>
          <m:d>
            <m:dPr>
              <m:ctrlPr>
                <w:rPr>
                  <w:rFonts w:ascii="Cambria Math" w:hAnsi="Cambria Math"/>
                  <w:i/>
                </w:rPr>
              </m:ctrlPr>
            </m:dPr>
            <m:e>
              <m:r>
                <w:rPr>
                  <w:rFonts w:ascii="Cambria Math" w:hAnsi="Cambria Math"/>
                </w:rPr>
                <m:t>2∙E∙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e>
          </m:d>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48F4CA8D" w14:textId="1B0E143F" w:rsidR="00111A7C" w:rsidRPr="00111A7C" w:rsidRDefault="00111A7C" w:rsidP="007B0FEF">
      <w:pPr>
        <w:spacing w:before="120"/>
      </w:pPr>
      <w:r>
        <w:t xml:space="preserve">Ved at benytte en såkaldt </w:t>
      </w:r>
      <w:r w:rsidRPr="00111A7C">
        <w:rPr>
          <w:lang w:val="en-US"/>
        </w:rPr>
        <w:t>Fibonacci heap</w:t>
      </w:r>
      <w:r>
        <w:t xml:space="preserve"> kan man opnå en lidt bedre gennemsnitlig tidskompleksitet. For interesserede, kan man selv søge information om denne datastruktur: </w:t>
      </w:r>
      <w:hyperlink r:id="rId80" w:history="1">
        <w:r w:rsidRPr="00B02DC0">
          <w:rPr>
            <w:rStyle w:val="Hyperlink"/>
          </w:rPr>
          <w:t>https://en.wikipedia.org/wiki/Fibonacci_heap</w:t>
        </w:r>
      </w:hyperlink>
      <w:r>
        <w:t>.</w:t>
      </w:r>
    </w:p>
    <w:p w14:paraId="2F9E98AB" w14:textId="3930471C" w:rsidR="0029637F" w:rsidRDefault="0029637F" w:rsidP="004549B9">
      <w:pPr>
        <w:pStyle w:val="Overskrift3"/>
      </w:pPr>
      <w:bookmarkStart w:id="118" w:name="_Toc87523709"/>
      <w:r>
        <w:t xml:space="preserve">Opgave: </w:t>
      </w:r>
      <w:r w:rsidR="007E76A8">
        <w:t>Redegør for tidskompleksitet</w:t>
      </w:r>
      <w:bookmarkEnd w:id="118"/>
    </w:p>
    <w:p w14:paraId="53D2BB63" w14:textId="7B416989" w:rsidR="007E76A8" w:rsidRPr="007E76A8" w:rsidRDefault="007E76A8" w:rsidP="007E76A8">
      <w:r>
        <w:t xml:space="preserve">Redegør </w:t>
      </w:r>
      <w:r w:rsidR="00964E59" w:rsidRPr="004549B9">
        <w:rPr>
          <w:i/>
        </w:rPr>
        <w:t>med egne ord</w:t>
      </w:r>
      <w:r w:rsidR="00964E59">
        <w:t xml:space="preserve"> </w:t>
      </w:r>
      <w:r>
        <w:t>for tidskompleksiteten for Dijkstras algoritme. Hint</w:t>
      </w:r>
      <w:r w:rsidR="007B0FEF">
        <w:t>: Tag udgangspunkt i min forklaring</w:t>
      </w:r>
      <w:r w:rsidR="00DE685C">
        <w:t xml:space="preserve"> ovenfor</w:t>
      </w:r>
      <w:r w:rsidR="007B0FEF">
        <w:t xml:space="preserve"> eller</w:t>
      </w:r>
      <w:r>
        <w:t xml:space="preserve"> </w:t>
      </w:r>
      <w:hyperlink r:id="rId81" w:history="1">
        <w:r w:rsidRPr="007E76A8">
          <w:rPr>
            <w:rStyle w:val="Hyperlink"/>
          </w:rPr>
          <w:t>Wikipedia</w:t>
        </w:r>
      </w:hyperlink>
      <w:r>
        <w:t>.</w:t>
      </w:r>
    </w:p>
    <w:p w14:paraId="4817E497" w14:textId="179773BC" w:rsidR="000D1A08" w:rsidRDefault="00C4503A" w:rsidP="000D1A08">
      <w:pPr>
        <w:pStyle w:val="Overskrift1"/>
      </w:pPr>
      <w:bookmarkStart w:id="119" w:name="_Toc87523710"/>
      <w:r>
        <w:t xml:space="preserve">Ekstra: </w:t>
      </w:r>
      <w:r w:rsidR="0029637F">
        <w:t>Flere spændende datastrukturer</w:t>
      </w:r>
      <w:r w:rsidR="00AE40DC">
        <w:t>,</w:t>
      </w:r>
      <w:r w:rsidR="0029637F">
        <w:t xml:space="preserve"> algoritmer</w:t>
      </w:r>
      <w:r w:rsidR="00AE40DC">
        <w:t xml:space="preserve"> og problemer</w:t>
      </w:r>
      <w:bookmarkEnd w:id="119"/>
    </w:p>
    <w:p w14:paraId="68B3A2AE" w14:textId="77777777" w:rsidR="00DE685C" w:rsidRDefault="00DE685C" w:rsidP="00DE685C">
      <w:pPr>
        <w:pStyle w:val="Overskrift2"/>
        <w:rPr>
          <w:lang w:val="en-US"/>
        </w:rPr>
      </w:pPr>
      <w:bookmarkStart w:id="120" w:name="_Toc87523711"/>
      <w:r w:rsidRPr="00ED5BFF">
        <w:t>Rød</w:t>
      </w:r>
      <w:r>
        <w:rPr>
          <w:lang w:val="en-US"/>
        </w:rPr>
        <w:t xml:space="preserve">/sort </w:t>
      </w:r>
      <w:r w:rsidRPr="00ED5BFF">
        <w:t>træer</w:t>
      </w:r>
      <w:bookmarkEnd w:id="120"/>
    </w:p>
    <w:p w14:paraId="4E74EBB0" w14:textId="77777777" w:rsidR="00DE685C" w:rsidRDefault="009F4554" w:rsidP="00DE685C">
      <w:pPr>
        <w:rPr>
          <w:lang w:val="en-US"/>
        </w:rPr>
      </w:pPr>
      <w:hyperlink r:id="rId82" w:history="1">
        <w:r w:rsidR="00DE685C" w:rsidRPr="00034057">
          <w:rPr>
            <w:rStyle w:val="Hyperlink"/>
            <w:lang w:val="en-US"/>
          </w:rPr>
          <w:t>https://da.wikipedia.org/wiki/R%C3%B8d-sort_tr%C3%A6</w:t>
        </w:r>
      </w:hyperlink>
    </w:p>
    <w:p w14:paraId="7682B027" w14:textId="77777777" w:rsidR="00DE685C" w:rsidRPr="001275AF" w:rsidRDefault="00DE685C" w:rsidP="00DE685C">
      <w:pPr>
        <w:pStyle w:val="Overskrift2"/>
        <w:rPr>
          <w:lang w:val="en-US"/>
        </w:rPr>
      </w:pPr>
      <w:bookmarkStart w:id="121" w:name="_Toc87523712"/>
      <w:r w:rsidRPr="001275AF">
        <w:rPr>
          <w:lang w:val="en-US"/>
        </w:rPr>
        <w:t>Splay trees</w:t>
      </w:r>
      <w:bookmarkEnd w:id="121"/>
    </w:p>
    <w:p w14:paraId="0EACB39E" w14:textId="77777777" w:rsidR="00DE685C" w:rsidRDefault="009F4554" w:rsidP="00DE685C">
      <w:hyperlink r:id="rId83" w:history="1">
        <w:r w:rsidR="00DE685C" w:rsidRPr="00D67671">
          <w:rPr>
            <w:rStyle w:val="Hyperlink"/>
          </w:rPr>
          <w:t>https://en.wikipedia.org/wiki/Splay_tree</w:t>
        </w:r>
      </w:hyperlink>
    </w:p>
    <w:p w14:paraId="283FBF0D" w14:textId="131E6496" w:rsidR="001275AF" w:rsidRPr="001275AF" w:rsidRDefault="001275AF" w:rsidP="001275AF">
      <w:pPr>
        <w:pStyle w:val="Overskrift2"/>
      </w:pPr>
      <w:bookmarkStart w:id="122" w:name="_Toc87523713"/>
      <w:r>
        <w:t>Grafteori</w:t>
      </w:r>
      <w:bookmarkEnd w:id="122"/>
    </w:p>
    <w:p w14:paraId="2DAAFB3A" w14:textId="77777777" w:rsidR="001275AF" w:rsidRDefault="009F4554" w:rsidP="001275AF">
      <w:hyperlink r:id="rId84" w:history="1">
        <w:r w:rsidR="001275AF" w:rsidRPr="00D67671">
          <w:rPr>
            <w:rStyle w:val="Hyperlink"/>
          </w:rPr>
          <w:t>https://en.wikipedia.org/wiki/Minimum_spanning_tree</w:t>
        </w:r>
      </w:hyperlink>
    </w:p>
    <w:p w14:paraId="5E9417BE" w14:textId="1CE4BDB6" w:rsidR="00C4503A" w:rsidRPr="00C4503A" w:rsidRDefault="00C4503A" w:rsidP="00C4503A">
      <w:pPr>
        <w:pStyle w:val="Overskrift2"/>
        <w:rPr>
          <w:lang w:val="en-US"/>
        </w:rPr>
      </w:pPr>
      <w:bookmarkStart w:id="123" w:name="_Toc87523714"/>
      <w:r w:rsidRPr="00C4503A">
        <w:rPr>
          <w:lang w:val="en-US"/>
        </w:rPr>
        <w:t>Travelling salesman problem</w:t>
      </w:r>
      <w:bookmarkEnd w:id="123"/>
    </w:p>
    <w:p w14:paraId="6D66E3AC" w14:textId="169C4BA9" w:rsidR="00C4503A" w:rsidRDefault="009F4554" w:rsidP="000704BF">
      <w:hyperlink r:id="rId85" w:history="1">
        <w:r w:rsidR="00C4503A" w:rsidRPr="00D67671">
          <w:rPr>
            <w:rStyle w:val="Hyperlink"/>
          </w:rPr>
          <w:t>https://en.wikipedia.org/wiki/Travelling_salesman_problem</w:t>
        </w:r>
      </w:hyperlink>
    </w:p>
    <w:p w14:paraId="1513D18A" w14:textId="0566CABB" w:rsidR="00C4503A" w:rsidRDefault="009F4554" w:rsidP="000704BF">
      <w:hyperlink r:id="rId86" w:history="1">
        <w:r w:rsidR="00C4503A" w:rsidRPr="00D67671">
          <w:rPr>
            <w:rStyle w:val="Hyperlink"/>
          </w:rPr>
          <w:t>https://www.youtube.com/watch?v=hh-uFQ-MGfw</w:t>
        </w:r>
      </w:hyperlink>
    </w:p>
    <w:p w14:paraId="41C935C9" w14:textId="77777777" w:rsidR="00685CE1" w:rsidRDefault="009F4554" w:rsidP="00685CE1">
      <w:hyperlink r:id="rId87" w:history="1">
        <w:r w:rsidR="00685CE1" w:rsidRPr="00D67671">
          <w:rPr>
            <w:rStyle w:val="Hyperlink"/>
          </w:rPr>
          <w:t>https://www.youtube.com/watch?v=cY4HiiFHO1o</w:t>
        </w:r>
      </w:hyperlink>
    </w:p>
    <w:p w14:paraId="7E1D294C" w14:textId="45381F41" w:rsidR="00C4503A" w:rsidRDefault="009F4554" w:rsidP="000704BF">
      <w:hyperlink r:id="rId88" w:history="1">
        <w:r w:rsidR="00C4503A" w:rsidRPr="00D67671">
          <w:rPr>
            <w:rStyle w:val="Hyperlink"/>
          </w:rPr>
          <w:t>https://en.wikipedia.org/wiki/NP-completeness</w:t>
        </w:r>
      </w:hyperlink>
    </w:p>
    <w:p w14:paraId="30A4F126" w14:textId="4CD6663E" w:rsidR="001275AF" w:rsidRDefault="001275AF" w:rsidP="001275AF">
      <w:pPr>
        <w:pStyle w:val="Overskrift2"/>
      </w:pPr>
      <w:bookmarkStart w:id="124" w:name="_Toc87523715"/>
      <w:r>
        <w:t xml:space="preserve">Fibonacci </w:t>
      </w:r>
      <w:r w:rsidRPr="001275AF">
        <w:rPr>
          <w:lang w:val="en-US"/>
        </w:rPr>
        <w:t>heap</w:t>
      </w:r>
      <w:bookmarkEnd w:id="124"/>
    </w:p>
    <w:p w14:paraId="581D36EF" w14:textId="3E19FC39" w:rsidR="001275AF" w:rsidRPr="001275AF" w:rsidRDefault="009F4554" w:rsidP="001275AF">
      <w:hyperlink r:id="rId89" w:history="1">
        <w:r w:rsidR="001275AF" w:rsidRPr="00D67671">
          <w:rPr>
            <w:rStyle w:val="Hyperlink"/>
          </w:rPr>
          <w:t>https://en.wikipedia.org/wiki/Fibonacci_heap</w:t>
        </w:r>
      </w:hyperlink>
    </w:p>
    <w:p w14:paraId="47B5B3E7" w14:textId="53BA6441" w:rsidR="001275AF" w:rsidRDefault="001275AF" w:rsidP="001275AF">
      <w:pPr>
        <w:pStyle w:val="Overskrift2"/>
      </w:pPr>
      <w:bookmarkStart w:id="125" w:name="_Toc87523716"/>
      <w:r>
        <w:t>Søgning efter koordinater</w:t>
      </w:r>
      <w:bookmarkEnd w:id="125"/>
    </w:p>
    <w:p w14:paraId="4B4A252A" w14:textId="294215C8" w:rsidR="0029637F" w:rsidRPr="0029637F" w:rsidRDefault="009F4554" w:rsidP="0029637F">
      <w:hyperlink r:id="rId90" w:history="1">
        <w:r w:rsidR="00767DDA" w:rsidRPr="00B02DC0">
          <w:rPr>
            <w:rStyle w:val="Hyperlink"/>
          </w:rPr>
          <w:t>https://en.wikipedia.org/wiki/Voronoi_diagram</w:t>
        </w:r>
      </w:hyperlink>
    </w:p>
    <w:sectPr w:rsidR="0029637F" w:rsidRPr="0029637F">
      <w:headerReference w:type="default" r:id="rId91"/>
      <w:footerReference w:type="default" r:id="rId9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601B3" w14:textId="77777777" w:rsidR="0084348D" w:rsidRDefault="0084348D">
      <w:pPr>
        <w:spacing w:after="0" w:line="240" w:lineRule="auto"/>
      </w:pPr>
      <w:r>
        <w:separator/>
      </w:r>
    </w:p>
  </w:endnote>
  <w:endnote w:type="continuationSeparator" w:id="0">
    <w:p w14:paraId="33A3F8CF" w14:textId="77777777" w:rsidR="0084348D" w:rsidRDefault="0084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AE84" w14:textId="77777777" w:rsidR="009F4554" w:rsidRDefault="009F4554" w:rsidP="00FB6685">
    <w:pPr>
      <w:pStyle w:val="Sidefod"/>
    </w:pPr>
    <w:r>
      <w:rPr>
        <w:color w:val="000000" w:themeColor="text1"/>
      </w:rPr>
      <w:pict w14:anchorId="1EC2BEA9">
        <v:rect id="_x0000_i1026" style="width:413.9pt;height:1pt" o:hralign="center" o:hrstd="t" o:hrnoshade="t" o:hr="t" fillcolor="#0f7d3f" stroked="f"/>
      </w:pict>
    </w:r>
  </w:p>
  <w:p w14:paraId="37B9AC56" w14:textId="77777777" w:rsidR="009F4554" w:rsidRPr="005622D4" w:rsidRDefault="009F4554" w:rsidP="00FB6685">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noProof/>
      </w:rPr>
      <w:fldChar w:fldCharType="end"/>
    </w:r>
  </w:p>
  <w:p w14:paraId="6915236D" w14:textId="77777777" w:rsidR="009F4554" w:rsidRDefault="009F455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07BAE" w14:textId="77777777" w:rsidR="0084348D" w:rsidRDefault="0084348D">
      <w:pPr>
        <w:spacing w:after="0" w:line="240" w:lineRule="auto"/>
      </w:pPr>
      <w:r>
        <w:separator/>
      </w:r>
    </w:p>
  </w:footnote>
  <w:footnote w:type="continuationSeparator" w:id="0">
    <w:p w14:paraId="2CBD6504" w14:textId="77777777" w:rsidR="0084348D" w:rsidRDefault="0084348D">
      <w:pPr>
        <w:spacing w:after="0" w:line="240" w:lineRule="auto"/>
      </w:pPr>
      <w:r>
        <w:continuationSeparator/>
      </w:r>
    </w:p>
  </w:footnote>
  <w:footnote w:id="1">
    <w:p w14:paraId="26CC1BD0" w14:textId="0E589BEA" w:rsidR="009F4554" w:rsidRDefault="009F4554">
      <w:pPr>
        <w:pStyle w:val="Fodnotetekst"/>
      </w:pPr>
      <w:r>
        <w:rPr>
          <w:rStyle w:val="Fodnotehenvisning"/>
        </w:rPr>
        <w:footnoteRef/>
      </w:r>
      <w:r>
        <w:t xml:space="preserve"> Det vil dog være i orden f.eks. at oprette et objekt af typen </w:t>
      </w:r>
      <w:r w:rsidRPr="0028578B">
        <w:rPr>
          <w:rFonts w:ascii="Consolas" w:hAnsi="Consolas" w:cs="Consolas"/>
          <w:noProof/>
          <w:color w:val="000000"/>
          <w:sz w:val="22"/>
          <w:szCs w:val="19"/>
        </w:rPr>
        <w:t>Random</w:t>
      </w:r>
      <w:r>
        <w:t xml:space="preserve"> hvis man har brug for at få oprettet en større mængde testdata, ligesom man sikkert skal have fat i et bibliotek for at kunne indlæse filer og foldere i en sti.</w:t>
      </w:r>
    </w:p>
  </w:footnote>
  <w:footnote w:id="2">
    <w:p w14:paraId="5AE3FFE5" w14:textId="1EDF735D" w:rsidR="009F4554" w:rsidRDefault="009F4554">
      <w:pPr>
        <w:pStyle w:val="Fodnotetekst"/>
      </w:pPr>
      <w:r>
        <w:rPr>
          <w:rStyle w:val="Fodnotehenvisning"/>
        </w:rPr>
        <w:footnoteRef/>
      </w:r>
      <w:r>
        <w:t xml:space="preserve"> Det vil være ok her at benytte en </w:t>
      </w:r>
      <w:r w:rsidRPr="00AF37C4">
        <w:rPr>
          <w:rFonts w:ascii="Consolas" w:hAnsi="Consolas" w:cs="Consolas"/>
          <w:noProof/>
          <w:color w:val="000000"/>
          <w:sz w:val="22"/>
          <w:szCs w:val="19"/>
        </w:rPr>
        <w:t>List&lt;int&gt;</w:t>
      </w:r>
      <w:r>
        <w:t xml:space="preserve"> for at senere undgå problemer med indsættelse versus </w:t>
      </w:r>
      <w:r w:rsidRPr="00AF37C4">
        <w:rPr>
          <w:lang w:val="en-US"/>
        </w:rPr>
        <w:t>memory</w:t>
      </w:r>
      <w:r>
        <w:t xml:space="preserve"> allokering.</w:t>
      </w:r>
    </w:p>
  </w:footnote>
  <w:footnote w:id="3">
    <w:p w14:paraId="7AA6CB7C" w14:textId="20DE2D67" w:rsidR="009F4554" w:rsidRDefault="009F4554">
      <w:pPr>
        <w:pStyle w:val="Fodnotetekst"/>
      </w:pPr>
      <w:r>
        <w:rPr>
          <w:rStyle w:val="Fodnotehenvisning"/>
        </w:rPr>
        <w:footnoteRef/>
      </w:r>
      <w:r>
        <w:t xml:space="preserve"> Hvis træet er nogenlunde balanceret, kan vi tale om at vi efter hver sammenligning halverer antallet af elementer vi mangler at undersøge. Er træet meget ubalanceret, kan vi risikere at vi kun fravælger en lille del ved hver sammenligning.</w:t>
      </w:r>
    </w:p>
  </w:footnote>
  <w:footnote w:id="4">
    <w:p w14:paraId="3019205A" w14:textId="77777777" w:rsidR="009F4554" w:rsidRDefault="009F4554" w:rsidP="00117901">
      <w:pPr>
        <w:pStyle w:val="Fodnotetekst"/>
      </w:pPr>
      <w:r>
        <w:rPr>
          <w:rStyle w:val="Fodnotehenvisning"/>
        </w:rPr>
        <w:footnoteRef/>
      </w:r>
      <w:r>
        <w:t xml:space="preserve"> Et balanceret træ har samme antal underknuder under hver knude i alle niveauer, bortset fra nederste niveau hvor antallet af blade ofte ikke fylder hele niveauet ud.</w:t>
      </w:r>
    </w:p>
  </w:footnote>
  <w:footnote w:id="5">
    <w:p w14:paraId="776B2490" w14:textId="79630F7C" w:rsidR="009F4554" w:rsidRDefault="009F4554">
      <w:pPr>
        <w:pStyle w:val="Fodnotetekst"/>
      </w:pPr>
      <w:r>
        <w:rPr>
          <w:rStyle w:val="Fodnotehenvisning"/>
        </w:rPr>
        <w:footnoteRef/>
      </w:r>
      <w:r>
        <w:t xml:space="preserve"> Det er selvfølgelig ikke helt korrekt. Ved Indsættelsessortering skal vi højest sammenligne med alle de indtil nu sorterede elementer, ved udvælgelsessortering skal vi sammenligne med alle de ikke-sorterede elementer.</w:t>
      </w:r>
    </w:p>
  </w:footnote>
  <w:footnote w:id="6">
    <w:p w14:paraId="367CD1B7" w14:textId="57A332C1" w:rsidR="009F4554" w:rsidRDefault="009F4554">
      <w:pPr>
        <w:pStyle w:val="Fodnotetekst"/>
      </w:pPr>
      <w:r>
        <w:rPr>
          <w:rStyle w:val="Fodnotehenvisning"/>
        </w:rPr>
        <w:footnoteRef/>
      </w:r>
      <w:r>
        <w:t xml:space="preserve"> A</w:t>
      </w:r>
      <w:r w:rsidRPr="008C5ADB">
        <w:t>rbitrært betyder tilfældigt i den måde at forstå ordet på at vi ikke på forhånd kan vide hvor godt/dårligt valget er. Normalt er der tilknyttet en sandsynlighed når man snakker tilfæ</w:t>
      </w:r>
      <w:r>
        <w:t>l</w:t>
      </w:r>
      <w:r w:rsidRPr="008C5ADB">
        <w:t>dighed,</w:t>
      </w:r>
      <w:r>
        <w:t xml:space="preserve"> sådan en har vi ikke her (eller den er i hvert fald ikke særlig interessant), derfor er ordet arbitrært mere korrekt her.</w:t>
      </w:r>
    </w:p>
  </w:footnote>
  <w:footnote w:id="7">
    <w:p w14:paraId="60354932" w14:textId="13D789C0" w:rsidR="009F4554" w:rsidRDefault="009F4554">
      <w:pPr>
        <w:pStyle w:val="Fodnotetekst"/>
      </w:pPr>
      <w:r>
        <w:rPr>
          <w:rStyle w:val="Fodnotehenvisning"/>
        </w:rPr>
        <w:footnoteRef/>
      </w:r>
      <w:r>
        <w:t xml:space="preserve"> Bemærk: At fjerne vilkårlige elementer fra en bunke, ville kræve at vi potentielt søgte hele bunken igennem for at finde elementet. Det ville give en tidskompleksitet på O(n). Rodelementet, derimod, kan fjernes i logaritmisk tid. Derfor implementerer man kun mulighed for at fjerne rod-elementet fra en bunke.</w:t>
      </w:r>
    </w:p>
  </w:footnote>
  <w:footnote w:id="8">
    <w:p w14:paraId="4EFAF70F" w14:textId="04580F78" w:rsidR="009F4554" w:rsidRDefault="009F4554" w:rsidP="00117901">
      <w:pPr>
        <w:pStyle w:val="Fodnotetekst"/>
      </w:pPr>
      <w:r>
        <w:rPr>
          <w:rStyle w:val="Fodnotehenvisning"/>
        </w:rPr>
        <w:footnoteRef/>
      </w:r>
      <w:r>
        <w:t xml:space="preserve"> Dette forudsætter at swap kan foretages i konstant tid, hvilket ikke er svært at overbevise sig om ved at studere metoden i afsnit </w:t>
      </w:r>
      <w:r>
        <w:fldChar w:fldCharType="begin"/>
      </w:r>
      <w:r>
        <w:instrText xml:space="preserve"> REF _Ref22732857 \r \h </w:instrText>
      </w:r>
      <w:r>
        <w:fldChar w:fldCharType="separate"/>
      </w:r>
      <w:r>
        <w:t>0</w:t>
      </w:r>
      <w:r>
        <w:fldChar w:fldCharType="end"/>
      </w:r>
      <w:r>
        <w:t>.</w:t>
      </w:r>
    </w:p>
  </w:footnote>
  <w:footnote w:id="9">
    <w:p w14:paraId="0D1BC9C9" w14:textId="6B8D7E38" w:rsidR="009F4554" w:rsidRDefault="009F4554" w:rsidP="001908CF">
      <w:pPr>
        <w:pStyle w:val="Fodnotetekst"/>
      </w:pPr>
      <w:r>
        <w:rPr>
          <w:rStyle w:val="Fodnotehenvisning"/>
        </w:rPr>
        <w:footnoteRef/>
      </w:r>
      <w:r>
        <w:t xml:space="preserve"> Bemærk: Træet er ikke perfekt balanceret, det skal bare overholde kravet om balancering som gælder for AVL-træer. Med et krav om maksimal forskel i undertræernes højde på 1, er træet dog så balanceret som det er muligt.</w:t>
      </w:r>
    </w:p>
  </w:footnote>
  <w:footnote w:id="10">
    <w:p w14:paraId="7C0C2754" w14:textId="6015F118" w:rsidR="009F4554" w:rsidRDefault="009F4554">
      <w:pPr>
        <w:pStyle w:val="Fodnotetekst"/>
      </w:pPr>
      <w:r>
        <w:rPr>
          <w:rStyle w:val="Fodnotehenvisning"/>
        </w:rPr>
        <w:footnoteRef/>
      </w:r>
      <w:r>
        <w:t xml:space="preserve"> Bemærk: Brugen af ordet </w:t>
      </w:r>
      <w:r w:rsidRPr="006B5920">
        <w:rPr>
          <w:i/>
        </w:rPr>
        <w:t>rod</w:t>
      </w:r>
      <w:r>
        <w:t xml:space="preserve"> skal her forstås som den øverste knude i et undertræ. Med denne brug af ordet, vil alle knuder være rod i det </w:t>
      </w:r>
      <w:r w:rsidRPr="006B5920">
        <w:rPr>
          <w:i/>
        </w:rPr>
        <w:t>deltræ</w:t>
      </w:r>
      <w:r>
        <w:t xml:space="preserve"> hvor de selv er øverste knude. Med denne rekursive forståelse af træer vil ethvert træ bestå af en rodknude og to undertræer (som eventuelt er tomme træer).</w:t>
      </w:r>
    </w:p>
  </w:footnote>
  <w:footnote w:id="11">
    <w:p w14:paraId="79A1505C" w14:textId="5E4E5382" w:rsidR="009F4554" w:rsidRDefault="009F4554">
      <w:pPr>
        <w:pStyle w:val="Fodnotetekst"/>
      </w:pPr>
      <w:r>
        <w:rPr>
          <w:rStyle w:val="Fodnotehenvisning"/>
        </w:rPr>
        <w:footnoteRef/>
      </w:r>
      <w:r>
        <w:t xml:space="preserve"> Oversat til dansk betyder modulus </w:t>
      </w:r>
      <w:r w:rsidRPr="008B6CED">
        <w:rPr>
          <w:i/>
        </w:rPr>
        <w:t>rest ved division</w:t>
      </w:r>
      <w:r>
        <w:t xml:space="preserve">. I C# benyttes operatoren </w:t>
      </w:r>
      <w:r w:rsidRPr="008B6CED">
        <w:rPr>
          <w:rFonts w:ascii="Consolas" w:hAnsi="Consolas" w:cs="Consolas"/>
          <w:noProof/>
          <w:color w:val="000000"/>
          <w:szCs w:val="19"/>
        </w:rPr>
        <w:t>%</w:t>
      </w:r>
      <w:r>
        <w:t xml:space="preserve"> til at angive en modulus-operation. Hvis arrayets størrelse af f.eks. 20, beregner hashfunktionen indekset i arrayet ved beregningen </w:t>
      </w:r>
      <w:r w:rsidRPr="008B6CED">
        <w:rPr>
          <w:rFonts w:ascii="Consolas" w:hAnsi="Consolas" w:cs="Consolas"/>
          <w:noProof/>
          <w:color w:val="000000"/>
          <w:szCs w:val="19"/>
        </w:rPr>
        <w:t>keyValue</w:t>
      </w:r>
      <w:r w:rsidRPr="008B6CED">
        <w:rPr>
          <w:szCs w:val="22"/>
        </w:rPr>
        <w:t xml:space="preserve"> </w:t>
      </w:r>
      <w:r w:rsidRPr="008B6CED">
        <w:rPr>
          <w:rFonts w:ascii="Consolas" w:hAnsi="Consolas" w:cs="Consolas"/>
          <w:noProof/>
          <w:color w:val="000000"/>
          <w:szCs w:val="19"/>
        </w:rPr>
        <w:t>%</w:t>
      </w:r>
      <w:r w:rsidRPr="008B6CED">
        <w:rPr>
          <w:szCs w:val="22"/>
        </w:rPr>
        <w:t xml:space="preserve"> </w:t>
      </w:r>
      <w:r w:rsidRPr="008B6CED">
        <w:rPr>
          <w:rFonts w:ascii="Consolas" w:hAnsi="Consolas" w:cs="Consolas"/>
          <w:noProof/>
          <w:color w:val="000000"/>
          <w:szCs w:val="19"/>
        </w:rPr>
        <w:t>20</w:t>
      </w:r>
      <w:r>
        <w:t>. Resultatet af denne udregning vil være et tal mellem 0 og 19. Det kan derfor benyttes til at indeksere i arrayet.</w:t>
      </w:r>
    </w:p>
  </w:footnote>
  <w:footnote w:id="12">
    <w:p w14:paraId="79FEF628" w14:textId="651233E2" w:rsidR="009F4554" w:rsidRDefault="009F4554">
      <w:pPr>
        <w:pStyle w:val="Fodnotetekst"/>
      </w:pPr>
      <w:r>
        <w:rPr>
          <w:rStyle w:val="Fodnotehenvisning"/>
        </w:rPr>
        <w:footnoteRef/>
      </w:r>
      <w:r>
        <w:t xml:space="preserve"> Hvis man benytter linkede lister til værdierne i hashtabellen er det teknisk set ikke nødvendigt at ændre på størrelsen af arrayet, men for at fastholde hurtige opslag vil det være en stor fordel. Hvis man benytter strategien med at finde første ledige plads i tilfælde af kollision, er det </w:t>
      </w:r>
      <w:r w:rsidRPr="00E52A73">
        <w:rPr>
          <w:i/>
        </w:rPr>
        <w:t>nødvendigt</w:t>
      </w:r>
      <w:r>
        <w:t xml:space="preserve"> at </w:t>
      </w:r>
      <w:r w:rsidRPr="00E52A73">
        <w:rPr>
          <w:lang w:val="en-US"/>
        </w:rPr>
        <w:t>resize</w:t>
      </w:r>
      <w:r>
        <w:t xml:space="preserve"> arrayet når det bliver fyldt helt op.</w:t>
      </w:r>
    </w:p>
  </w:footnote>
  <w:footnote w:id="13">
    <w:p w14:paraId="6BF5E8F9" w14:textId="77777777" w:rsidR="009F4554" w:rsidRDefault="009F4554" w:rsidP="000B27A9">
      <w:pPr>
        <w:pStyle w:val="Fodnotetekst"/>
      </w:pPr>
      <w:r>
        <w:rPr>
          <w:rStyle w:val="Fodnotehenvisning"/>
        </w:rPr>
        <w:footnoteRef/>
      </w:r>
      <w:r>
        <w:t xml:space="preserve"> Vi husker på at træets højde er lig så mange gange vi kan halvere antallet og at dette netop er hvad funktionen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(x)</m:t>
            </m:r>
          </m:e>
        </m:func>
      </m:oMath>
      <w:r>
        <w:rPr>
          <w:rFonts w:eastAsiaTheme="minorEastAsia"/>
        </w:rPr>
        <w:t xml:space="preserve"> beregner.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2806"/>
      <w:gridCol w:w="3715"/>
      <w:gridCol w:w="3035"/>
    </w:tblGrid>
    <w:tr w:rsidR="009F4554" w14:paraId="34BBD2B5" w14:textId="77777777" w:rsidTr="0027218D">
      <w:tc>
        <w:tcPr>
          <w:tcW w:w="2806" w:type="dxa"/>
          <w:tcMar>
            <w:left w:w="0" w:type="dxa"/>
            <w:right w:w="0" w:type="dxa"/>
          </w:tcMar>
          <w:vAlign w:val="bottom"/>
        </w:tcPr>
        <w:p w14:paraId="2089E7B7" w14:textId="77777777" w:rsidR="009F4554" w:rsidRPr="00DB0E46" w:rsidRDefault="009F4554" w:rsidP="00FB6685">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 xml:space="preserve">     </w:t>
              </w:r>
            </w:sdtContent>
          </w:sdt>
          <w:r w:rsidRPr="00DB0E46">
            <w:rPr>
              <w:rFonts w:ascii="Calibri Light" w:hAnsi="Calibri Light"/>
              <w:sz w:val="24"/>
            </w:rPr>
            <w:t xml:space="preserve"> </w:t>
          </w:r>
        </w:p>
      </w:tc>
      <w:tc>
        <w:tcPr>
          <w:tcW w:w="3715" w:type="dxa"/>
          <w:tcMar>
            <w:left w:w="0" w:type="dxa"/>
            <w:right w:w="0" w:type="dxa"/>
          </w:tcMar>
          <w:vAlign w:val="bottom"/>
        </w:tcPr>
        <w:p w14:paraId="658B0C01" w14:textId="18C5FBF4" w:rsidR="009F4554" w:rsidRPr="00DB0E46" w:rsidRDefault="009F4554" w:rsidP="00FB6685">
          <w:pPr>
            <w:pStyle w:val="Sidehoved"/>
            <w:jc w:val="center"/>
            <w:rPr>
              <w:rFonts w:ascii="Calibri Light" w:hAnsi="Calibri Light"/>
              <w:sz w:val="24"/>
            </w:rPr>
          </w:pPr>
          <w:r>
            <w:rPr>
              <w:rFonts w:ascii="Calibri Light" w:hAnsi="Calibri Light"/>
              <w:sz w:val="24"/>
            </w:rPr>
            <w:t>Softwarekonstruktion 4.2</w:t>
          </w:r>
        </w:p>
      </w:tc>
      <w:tc>
        <w:tcPr>
          <w:tcW w:w="3035" w:type="dxa"/>
          <w:tcMar>
            <w:left w:w="0" w:type="dxa"/>
            <w:right w:w="0" w:type="dxa"/>
          </w:tcMar>
          <w:vAlign w:val="center"/>
        </w:tcPr>
        <w:p w14:paraId="225868DE" w14:textId="77777777" w:rsidR="009F4554" w:rsidRDefault="009F4554" w:rsidP="00FB6685">
          <w:pPr>
            <w:pStyle w:val="Sidehoved"/>
            <w:jc w:val="right"/>
          </w:pPr>
          <w:r>
            <w:rPr>
              <w:noProof/>
            </w:rPr>
            <w:drawing>
              <wp:inline distT="0" distB="0" distL="0" distR="0" wp14:anchorId="47583669" wp14:editId="1E2C3A34">
                <wp:extent cx="741706" cy="762715"/>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IT_logo_GREEN-RED DOT_RGB.png"/>
                        <pic:cNvPicPr/>
                      </pic:nvPicPr>
                      <pic:blipFill>
                        <a:blip r:embed="rId1">
                          <a:extLst>
                            <a:ext uri="{28A0092B-C50C-407E-A947-70E740481C1C}">
                              <a14:useLocalDpi xmlns:a14="http://schemas.microsoft.com/office/drawing/2010/main" val="0"/>
                            </a:ext>
                          </a:extLst>
                        </a:blip>
                        <a:stretch>
                          <a:fillRect/>
                        </a:stretch>
                      </pic:blipFill>
                      <pic:spPr>
                        <a:xfrm>
                          <a:off x="0" y="0"/>
                          <a:ext cx="762783" cy="784389"/>
                        </a:xfrm>
                        <a:prstGeom prst="rect">
                          <a:avLst/>
                        </a:prstGeom>
                      </pic:spPr>
                    </pic:pic>
                  </a:graphicData>
                </a:graphic>
              </wp:inline>
            </w:drawing>
          </w:r>
        </w:p>
      </w:tc>
    </w:tr>
  </w:tbl>
  <w:p w14:paraId="248F3D3A" w14:textId="77777777" w:rsidR="009F4554" w:rsidRPr="00875729" w:rsidRDefault="009F4554">
    <w:pPr>
      <w:pStyle w:val="Sidehoved"/>
      <w:rPr>
        <w:color w:val="0C423F"/>
      </w:rPr>
    </w:pPr>
    <w:r>
      <w:rPr>
        <w:color w:val="0C423F"/>
      </w:rPr>
      <w:pict w14:anchorId="21C1B17D">
        <v:rect id="_x0000_i1025" style="width:481.9pt;height:1pt;flip:y" o:hralign="center" o:hrstd="t" o:hrnoshade="t" o:hr="t" fillcolor="#0c42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F4A3B"/>
    <w:multiLevelType w:val="multilevel"/>
    <w:tmpl w:val="022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866E3"/>
    <w:multiLevelType w:val="hybridMultilevel"/>
    <w:tmpl w:val="F15018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7A22C3C"/>
    <w:multiLevelType w:val="hybridMultilevel"/>
    <w:tmpl w:val="6EEE1788"/>
    <w:lvl w:ilvl="0" w:tplc="94DE6C5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8BE422C"/>
    <w:multiLevelType w:val="hybridMultilevel"/>
    <w:tmpl w:val="D62CEF42"/>
    <w:lvl w:ilvl="0" w:tplc="0096CF8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A5B1556"/>
    <w:multiLevelType w:val="hybridMultilevel"/>
    <w:tmpl w:val="7FEAB3BA"/>
    <w:lvl w:ilvl="0" w:tplc="6212D43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1E72476"/>
    <w:multiLevelType w:val="hybridMultilevel"/>
    <w:tmpl w:val="248468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2AE6981"/>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16638"/>
    <w:multiLevelType w:val="hybridMultilevel"/>
    <w:tmpl w:val="325EAD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C996CA8"/>
    <w:multiLevelType w:val="hybridMultilevel"/>
    <w:tmpl w:val="4BFA3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3A84AF1"/>
    <w:multiLevelType w:val="multilevel"/>
    <w:tmpl w:val="311E9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F43E11"/>
    <w:multiLevelType w:val="hybridMultilevel"/>
    <w:tmpl w:val="9B9EA016"/>
    <w:lvl w:ilvl="0" w:tplc="CE5C3B5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A822BFF"/>
    <w:multiLevelType w:val="hybridMultilevel"/>
    <w:tmpl w:val="FD1A5F8A"/>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2B07CAA"/>
    <w:multiLevelType w:val="multilevel"/>
    <w:tmpl w:val="EA58CB78"/>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152DD4"/>
    <w:multiLevelType w:val="hybridMultilevel"/>
    <w:tmpl w:val="94261B4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C5B699F"/>
    <w:multiLevelType w:val="hybridMultilevel"/>
    <w:tmpl w:val="D29E7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CE87AC2"/>
    <w:multiLevelType w:val="hybridMultilevel"/>
    <w:tmpl w:val="5B24EBE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DEE4CD4"/>
    <w:multiLevelType w:val="hybridMultilevel"/>
    <w:tmpl w:val="2E641F34"/>
    <w:lvl w:ilvl="0" w:tplc="DF8A3BAC">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E1E0034"/>
    <w:multiLevelType w:val="hybridMultilevel"/>
    <w:tmpl w:val="EF74F49C"/>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7AD2FCE"/>
    <w:multiLevelType w:val="hybridMultilevel"/>
    <w:tmpl w:val="D4CAF1D2"/>
    <w:lvl w:ilvl="0" w:tplc="0AB41DC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FD35134"/>
    <w:multiLevelType w:val="hybridMultilevel"/>
    <w:tmpl w:val="0C8806B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6E20F27"/>
    <w:multiLevelType w:val="hybridMultilevel"/>
    <w:tmpl w:val="02ACC20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9"/>
  </w:num>
  <w:num w:numId="4">
    <w:abstractNumId w:val="2"/>
  </w:num>
  <w:num w:numId="5">
    <w:abstractNumId w:val="8"/>
  </w:num>
  <w:num w:numId="6">
    <w:abstractNumId w:val="7"/>
  </w:num>
  <w:num w:numId="7">
    <w:abstractNumId w:val="5"/>
  </w:num>
  <w:num w:numId="8">
    <w:abstractNumId w:val="14"/>
  </w:num>
  <w:num w:numId="9">
    <w:abstractNumId w:val="16"/>
  </w:num>
  <w:num w:numId="10">
    <w:abstractNumId w:val="18"/>
  </w:num>
  <w:num w:numId="11">
    <w:abstractNumId w:val="17"/>
  </w:num>
  <w:num w:numId="12">
    <w:abstractNumId w:val="11"/>
  </w:num>
  <w:num w:numId="13">
    <w:abstractNumId w:val="15"/>
  </w:num>
  <w:num w:numId="14">
    <w:abstractNumId w:val="19"/>
  </w:num>
  <w:num w:numId="15">
    <w:abstractNumId w:val="13"/>
  </w:num>
  <w:num w:numId="16">
    <w:abstractNumId w:val="20"/>
  </w:num>
  <w:num w:numId="17">
    <w:abstractNumId w:val="0"/>
  </w:num>
  <w:num w:numId="18">
    <w:abstractNumId w:val="6"/>
  </w:num>
  <w:num w:numId="19">
    <w:abstractNumId w:val="10"/>
  </w:num>
  <w:num w:numId="20">
    <w:abstractNumId w:val="1"/>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01"/>
    <w:rsid w:val="00002393"/>
    <w:rsid w:val="00015AB5"/>
    <w:rsid w:val="000249D8"/>
    <w:rsid w:val="00026752"/>
    <w:rsid w:val="00026DD0"/>
    <w:rsid w:val="000277F3"/>
    <w:rsid w:val="000458AA"/>
    <w:rsid w:val="00050E7B"/>
    <w:rsid w:val="00050FFE"/>
    <w:rsid w:val="00054CF8"/>
    <w:rsid w:val="000572B2"/>
    <w:rsid w:val="00065AF4"/>
    <w:rsid w:val="000704BF"/>
    <w:rsid w:val="000861C6"/>
    <w:rsid w:val="00087B93"/>
    <w:rsid w:val="000928B6"/>
    <w:rsid w:val="00096BF5"/>
    <w:rsid w:val="000A364C"/>
    <w:rsid w:val="000A5331"/>
    <w:rsid w:val="000A70F9"/>
    <w:rsid w:val="000B0838"/>
    <w:rsid w:val="000B0E61"/>
    <w:rsid w:val="000B27A9"/>
    <w:rsid w:val="000B4042"/>
    <w:rsid w:val="000C71F7"/>
    <w:rsid w:val="000C7483"/>
    <w:rsid w:val="000D1A08"/>
    <w:rsid w:val="000E1D1B"/>
    <w:rsid w:val="000E2447"/>
    <w:rsid w:val="000E3FA7"/>
    <w:rsid w:val="000E55C6"/>
    <w:rsid w:val="000F72AB"/>
    <w:rsid w:val="0010028E"/>
    <w:rsid w:val="00100A3F"/>
    <w:rsid w:val="00111A7C"/>
    <w:rsid w:val="00115F01"/>
    <w:rsid w:val="00117901"/>
    <w:rsid w:val="001275AF"/>
    <w:rsid w:val="0013136C"/>
    <w:rsid w:val="001342B4"/>
    <w:rsid w:val="00135147"/>
    <w:rsid w:val="001470D2"/>
    <w:rsid w:val="00150ADB"/>
    <w:rsid w:val="001579E7"/>
    <w:rsid w:val="0016096F"/>
    <w:rsid w:val="00161A92"/>
    <w:rsid w:val="00164F36"/>
    <w:rsid w:val="00165302"/>
    <w:rsid w:val="00171DEF"/>
    <w:rsid w:val="001727EF"/>
    <w:rsid w:val="0017705F"/>
    <w:rsid w:val="00180357"/>
    <w:rsid w:val="001908CF"/>
    <w:rsid w:val="00195F56"/>
    <w:rsid w:val="001A231F"/>
    <w:rsid w:val="001A49BE"/>
    <w:rsid w:val="001B09B2"/>
    <w:rsid w:val="001C46A8"/>
    <w:rsid w:val="001C7458"/>
    <w:rsid w:val="001D4842"/>
    <w:rsid w:val="001D7926"/>
    <w:rsid w:val="001E0DFF"/>
    <w:rsid w:val="001E3268"/>
    <w:rsid w:val="001E34CC"/>
    <w:rsid w:val="001E68D1"/>
    <w:rsid w:val="001F0303"/>
    <w:rsid w:val="001F2FCB"/>
    <w:rsid w:val="00210CFE"/>
    <w:rsid w:val="00215445"/>
    <w:rsid w:val="002210AA"/>
    <w:rsid w:val="002231F2"/>
    <w:rsid w:val="00225E43"/>
    <w:rsid w:val="00225F95"/>
    <w:rsid w:val="00233E59"/>
    <w:rsid w:val="002437FF"/>
    <w:rsid w:val="00244A51"/>
    <w:rsid w:val="002466C7"/>
    <w:rsid w:val="0027218D"/>
    <w:rsid w:val="0028158F"/>
    <w:rsid w:val="0028578B"/>
    <w:rsid w:val="00290AAD"/>
    <w:rsid w:val="00292138"/>
    <w:rsid w:val="00295A2D"/>
    <w:rsid w:val="0029637F"/>
    <w:rsid w:val="002B437F"/>
    <w:rsid w:val="002C3370"/>
    <w:rsid w:val="002C533B"/>
    <w:rsid w:val="002D3F5E"/>
    <w:rsid w:val="002E1175"/>
    <w:rsid w:val="002F2E7F"/>
    <w:rsid w:val="00313F92"/>
    <w:rsid w:val="003153F0"/>
    <w:rsid w:val="0031713E"/>
    <w:rsid w:val="00341532"/>
    <w:rsid w:val="00356761"/>
    <w:rsid w:val="00360EF7"/>
    <w:rsid w:val="00361181"/>
    <w:rsid w:val="00366714"/>
    <w:rsid w:val="00371A90"/>
    <w:rsid w:val="003720CE"/>
    <w:rsid w:val="00385D4D"/>
    <w:rsid w:val="003872DC"/>
    <w:rsid w:val="00390E75"/>
    <w:rsid w:val="00395874"/>
    <w:rsid w:val="003A4ECD"/>
    <w:rsid w:val="003A6F0A"/>
    <w:rsid w:val="003A7978"/>
    <w:rsid w:val="003B4432"/>
    <w:rsid w:val="003B4ABF"/>
    <w:rsid w:val="003C4AE1"/>
    <w:rsid w:val="003C5D29"/>
    <w:rsid w:val="003D1FC6"/>
    <w:rsid w:val="003E5242"/>
    <w:rsid w:val="003E57A9"/>
    <w:rsid w:val="003F08E8"/>
    <w:rsid w:val="003F0F56"/>
    <w:rsid w:val="00405CD2"/>
    <w:rsid w:val="00407B8F"/>
    <w:rsid w:val="00413EE1"/>
    <w:rsid w:val="004159FD"/>
    <w:rsid w:val="00427DC7"/>
    <w:rsid w:val="00430871"/>
    <w:rsid w:val="00434496"/>
    <w:rsid w:val="0043524D"/>
    <w:rsid w:val="0044204C"/>
    <w:rsid w:val="004452FC"/>
    <w:rsid w:val="00453110"/>
    <w:rsid w:val="004543CC"/>
    <w:rsid w:val="004549B9"/>
    <w:rsid w:val="004555B9"/>
    <w:rsid w:val="0046096D"/>
    <w:rsid w:val="004749E1"/>
    <w:rsid w:val="00486E30"/>
    <w:rsid w:val="004870C2"/>
    <w:rsid w:val="004963AA"/>
    <w:rsid w:val="004A017E"/>
    <w:rsid w:val="004A0698"/>
    <w:rsid w:val="004A0F1E"/>
    <w:rsid w:val="004A5D5F"/>
    <w:rsid w:val="004B2DFF"/>
    <w:rsid w:val="004B72A1"/>
    <w:rsid w:val="004C7609"/>
    <w:rsid w:val="004D1A42"/>
    <w:rsid w:val="004D5150"/>
    <w:rsid w:val="004D575D"/>
    <w:rsid w:val="004F5BEE"/>
    <w:rsid w:val="004F6139"/>
    <w:rsid w:val="004F6A58"/>
    <w:rsid w:val="005044DF"/>
    <w:rsid w:val="00513E59"/>
    <w:rsid w:val="00516256"/>
    <w:rsid w:val="00517D8B"/>
    <w:rsid w:val="00523AFF"/>
    <w:rsid w:val="00526572"/>
    <w:rsid w:val="00533F35"/>
    <w:rsid w:val="00551D75"/>
    <w:rsid w:val="00560B7D"/>
    <w:rsid w:val="0056136D"/>
    <w:rsid w:val="0056318F"/>
    <w:rsid w:val="005636E4"/>
    <w:rsid w:val="00564AF8"/>
    <w:rsid w:val="00575DA1"/>
    <w:rsid w:val="00583EA3"/>
    <w:rsid w:val="005847A4"/>
    <w:rsid w:val="00585AE9"/>
    <w:rsid w:val="00590DCB"/>
    <w:rsid w:val="00591589"/>
    <w:rsid w:val="005B1A95"/>
    <w:rsid w:val="005B4295"/>
    <w:rsid w:val="005B50B5"/>
    <w:rsid w:val="005B5D0F"/>
    <w:rsid w:val="005C2ACF"/>
    <w:rsid w:val="005D2D86"/>
    <w:rsid w:val="005D6F9F"/>
    <w:rsid w:val="005E6EC5"/>
    <w:rsid w:val="005F4F82"/>
    <w:rsid w:val="005F7A80"/>
    <w:rsid w:val="0062007B"/>
    <w:rsid w:val="0062039C"/>
    <w:rsid w:val="00622B7E"/>
    <w:rsid w:val="00630A5D"/>
    <w:rsid w:val="00630CAC"/>
    <w:rsid w:val="00631DE6"/>
    <w:rsid w:val="0064053B"/>
    <w:rsid w:val="0064247F"/>
    <w:rsid w:val="00644827"/>
    <w:rsid w:val="00651C4C"/>
    <w:rsid w:val="00654D2B"/>
    <w:rsid w:val="00670325"/>
    <w:rsid w:val="006728A5"/>
    <w:rsid w:val="00674D6D"/>
    <w:rsid w:val="00685CE1"/>
    <w:rsid w:val="00693760"/>
    <w:rsid w:val="00697C78"/>
    <w:rsid w:val="006A59A4"/>
    <w:rsid w:val="006B5920"/>
    <w:rsid w:val="006C062B"/>
    <w:rsid w:val="006C3A7C"/>
    <w:rsid w:val="006C779D"/>
    <w:rsid w:val="006D57BA"/>
    <w:rsid w:val="006E07CD"/>
    <w:rsid w:val="006E2C7D"/>
    <w:rsid w:val="006E551A"/>
    <w:rsid w:val="006F402C"/>
    <w:rsid w:val="006F6EE9"/>
    <w:rsid w:val="006F7E3E"/>
    <w:rsid w:val="00700EBA"/>
    <w:rsid w:val="0070231E"/>
    <w:rsid w:val="00703A89"/>
    <w:rsid w:val="007147D0"/>
    <w:rsid w:val="00721F4C"/>
    <w:rsid w:val="0072303F"/>
    <w:rsid w:val="00726508"/>
    <w:rsid w:val="00742541"/>
    <w:rsid w:val="00751487"/>
    <w:rsid w:val="007519F9"/>
    <w:rsid w:val="00767DDA"/>
    <w:rsid w:val="0077653F"/>
    <w:rsid w:val="00782C45"/>
    <w:rsid w:val="0079195D"/>
    <w:rsid w:val="00792877"/>
    <w:rsid w:val="00794661"/>
    <w:rsid w:val="00795A81"/>
    <w:rsid w:val="00796BE1"/>
    <w:rsid w:val="00797CEE"/>
    <w:rsid w:val="007B0FEF"/>
    <w:rsid w:val="007C16E2"/>
    <w:rsid w:val="007C7C42"/>
    <w:rsid w:val="007D22C4"/>
    <w:rsid w:val="007E57DB"/>
    <w:rsid w:val="007E76A8"/>
    <w:rsid w:val="007E7DF5"/>
    <w:rsid w:val="007F0CEF"/>
    <w:rsid w:val="007F2EB4"/>
    <w:rsid w:val="007F41BE"/>
    <w:rsid w:val="00801BDD"/>
    <w:rsid w:val="00806057"/>
    <w:rsid w:val="00822080"/>
    <w:rsid w:val="008267CD"/>
    <w:rsid w:val="00826FE5"/>
    <w:rsid w:val="00827130"/>
    <w:rsid w:val="00831985"/>
    <w:rsid w:val="00832A28"/>
    <w:rsid w:val="00834092"/>
    <w:rsid w:val="0083753C"/>
    <w:rsid w:val="00841242"/>
    <w:rsid w:val="008413E4"/>
    <w:rsid w:val="0084348D"/>
    <w:rsid w:val="00860C8F"/>
    <w:rsid w:val="00865993"/>
    <w:rsid w:val="00866B98"/>
    <w:rsid w:val="00875729"/>
    <w:rsid w:val="00880DA9"/>
    <w:rsid w:val="008906C1"/>
    <w:rsid w:val="00890CCC"/>
    <w:rsid w:val="008A6158"/>
    <w:rsid w:val="008B6CED"/>
    <w:rsid w:val="008C200D"/>
    <w:rsid w:val="008C5ADB"/>
    <w:rsid w:val="008D072B"/>
    <w:rsid w:val="008D631C"/>
    <w:rsid w:val="008D7DB1"/>
    <w:rsid w:val="008E32B4"/>
    <w:rsid w:val="008F3C10"/>
    <w:rsid w:val="008F5E97"/>
    <w:rsid w:val="009128E7"/>
    <w:rsid w:val="00915D8C"/>
    <w:rsid w:val="009177AB"/>
    <w:rsid w:val="00920052"/>
    <w:rsid w:val="0093346C"/>
    <w:rsid w:val="00964E59"/>
    <w:rsid w:val="00970551"/>
    <w:rsid w:val="00972EAA"/>
    <w:rsid w:val="00980ECD"/>
    <w:rsid w:val="009A6AF8"/>
    <w:rsid w:val="009A724F"/>
    <w:rsid w:val="009B02DC"/>
    <w:rsid w:val="009B455F"/>
    <w:rsid w:val="009C3214"/>
    <w:rsid w:val="009C7165"/>
    <w:rsid w:val="009D337D"/>
    <w:rsid w:val="009D6CA3"/>
    <w:rsid w:val="009D748C"/>
    <w:rsid w:val="009E55D1"/>
    <w:rsid w:val="009F4554"/>
    <w:rsid w:val="009F7306"/>
    <w:rsid w:val="00A02E7C"/>
    <w:rsid w:val="00A120AF"/>
    <w:rsid w:val="00A22679"/>
    <w:rsid w:val="00A26070"/>
    <w:rsid w:val="00A26BF5"/>
    <w:rsid w:val="00A30540"/>
    <w:rsid w:val="00A31F63"/>
    <w:rsid w:val="00A3247E"/>
    <w:rsid w:val="00A34F71"/>
    <w:rsid w:val="00A36775"/>
    <w:rsid w:val="00A448A8"/>
    <w:rsid w:val="00A46EE6"/>
    <w:rsid w:val="00A477CC"/>
    <w:rsid w:val="00A5538B"/>
    <w:rsid w:val="00A577B8"/>
    <w:rsid w:val="00A60FC0"/>
    <w:rsid w:val="00A61357"/>
    <w:rsid w:val="00A84A65"/>
    <w:rsid w:val="00AA6E15"/>
    <w:rsid w:val="00AB109E"/>
    <w:rsid w:val="00AD16CF"/>
    <w:rsid w:val="00AD2C5C"/>
    <w:rsid w:val="00AD5453"/>
    <w:rsid w:val="00AE3483"/>
    <w:rsid w:val="00AE40DC"/>
    <w:rsid w:val="00AE5091"/>
    <w:rsid w:val="00AF04A4"/>
    <w:rsid w:val="00AF0CBB"/>
    <w:rsid w:val="00AF1453"/>
    <w:rsid w:val="00AF37C4"/>
    <w:rsid w:val="00AF62F7"/>
    <w:rsid w:val="00B01D72"/>
    <w:rsid w:val="00B05FF3"/>
    <w:rsid w:val="00B204DD"/>
    <w:rsid w:val="00B20EB3"/>
    <w:rsid w:val="00B31110"/>
    <w:rsid w:val="00B43B93"/>
    <w:rsid w:val="00B51239"/>
    <w:rsid w:val="00B527EF"/>
    <w:rsid w:val="00B56E6A"/>
    <w:rsid w:val="00B724D4"/>
    <w:rsid w:val="00B778E3"/>
    <w:rsid w:val="00B91AEA"/>
    <w:rsid w:val="00B92ACE"/>
    <w:rsid w:val="00B92B5C"/>
    <w:rsid w:val="00B97857"/>
    <w:rsid w:val="00BB3BC7"/>
    <w:rsid w:val="00BB7152"/>
    <w:rsid w:val="00BC274E"/>
    <w:rsid w:val="00BC4437"/>
    <w:rsid w:val="00BC59DD"/>
    <w:rsid w:val="00BD55B0"/>
    <w:rsid w:val="00BE6F0E"/>
    <w:rsid w:val="00BF27BE"/>
    <w:rsid w:val="00C0059D"/>
    <w:rsid w:val="00C00954"/>
    <w:rsid w:val="00C120CA"/>
    <w:rsid w:val="00C1304A"/>
    <w:rsid w:val="00C15524"/>
    <w:rsid w:val="00C158AC"/>
    <w:rsid w:val="00C22FB5"/>
    <w:rsid w:val="00C2316D"/>
    <w:rsid w:val="00C233E6"/>
    <w:rsid w:val="00C249B8"/>
    <w:rsid w:val="00C264EF"/>
    <w:rsid w:val="00C279AE"/>
    <w:rsid w:val="00C30359"/>
    <w:rsid w:val="00C33223"/>
    <w:rsid w:val="00C35AA8"/>
    <w:rsid w:val="00C4250E"/>
    <w:rsid w:val="00C4503A"/>
    <w:rsid w:val="00C511CC"/>
    <w:rsid w:val="00C51449"/>
    <w:rsid w:val="00C52C58"/>
    <w:rsid w:val="00C57373"/>
    <w:rsid w:val="00C60FB0"/>
    <w:rsid w:val="00C6142F"/>
    <w:rsid w:val="00C655C2"/>
    <w:rsid w:val="00C723A1"/>
    <w:rsid w:val="00C81C1B"/>
    <w:rsid w:val="00C92222"/>
    <w:rsid w:val="00C92927"/>
    <w:rsid w:val="00C94ECD"/>
    <w:rsid w:val="00CB1BE3"/>
    <w:rsid w:val="00CB6C9C"/>
    <w:rsid w:val="00CD30A9"/>
    <w:rsid w:val="00CD5CB1"/>
    <w:rsid w:val="00CE5FD5"/>
    <w:rsid w:val="00CF1DC8"/>
    <w:rsid w:val="00CF4B06"/>
    <w:rsid w:val="00D03079"/>
    <w:rsid w:val="00D044AB"/>
    <w:rsid w:val="00D046EC"/>
    <w:rsid w:val="00D2203C"/>
    <w:rsid w:val="00D275A9"/>
    <w:rsid w:val="00D34877"/>
    <w:rsid w:val="00D54583"/>
    <w:rsid w:val="00D63BDF"/>
    <w:rsid w:val="00D64928"/>
    <w:rsid w:val="00D66B51"/>
    <w:rsid w:val="00D66EB1"/>
    <w:rsid w:val="00D67D05"/>
    <w:rsid w:val="00D75128"/>
    <w:rsid w:val="00D758DB"/>
    <w:rsid w:val="00D75F41"/>
    <w:rsid w:val="00D827C6"/>
    <w:rsid w:val="00D846D6"/>
    <w:rsid w:val="00D9405A"/>
    <w:rsid w:val="00DA13FE"/>
    <w:rsid w:val="00DA1514"/>
    <w:rsid w:val="00DA6202"/>
    <w:rsid w:val="00DC01BD"/>
    <w:rsid w:val="00DC572A"/>
    <w:rsid w:val="00DD35AD"/>
    <w:rsid w:val="00DE1F26"/>
    <w:rsid w:val="00DE5323"/>
    <w:rsid w:val="00DE6522"/>
    <w:rsid w:val="00DE685C"/>
    <w:rsid w:val="00DF0DB6"/>
    <w:rsid w:val="00E021F6"/>
    <w:rsid w:val="00E17E21"/>
    <w:rsid w:val="00E25DF7"/>
    <w:rsid w:val="00E26FB7"/>
    <w:rsid w:val="00E3177A"/>
    <w:rsid w:val="00E36289"/>
    <w:rsid w:val="00E44C9B"/>
    <w:rsid w:val="00E477AF"/>
    <w:rsid w:val="00E505DA"/>
    <w:rsid w:val="00E51FA1"/>
    <w:rsid w:val="00E52A73"/>
    <w:rsid w:val="00E65DD2"/>
    <w:rsid w:val="00E7725C"/>
    <w:rsid w:val="00EA2069"/>
    <w:rsid w:val="00EA471A"/>
    <w:rsid w:val="00EA6336"/>
    <w:rsid w:val="00EB3D55"/>
    <w:rsid w:val="00ED033B"/>
    <w:rsid w:val="00ED0951"/>
    <w:rsid w:val="00ED5BFF"/>
    <w:rsid w:val="00EE4900"/>
    <w:rsid w:val="00EE4D51"/>
    <w:rsid w:val="00EF2900"/>
    <w:rsid w:val="00EF5CAA"/>
    <w:rsid w:val="00EF767D"/>
    <w:rsid w:val="00F04687"/>
    <w:rsid w:val="00F114E7"/>
    <w:rsid w:val="00F13639"/>
    <w:rsid w:val="00F16292"/>
    <w:rsid w:val="00F27EB8"/>
    <w:rsid w:val="00F43AD0"/>
    <w:rsid w:val="00F4466F"/>
    <w:rsid w:val="00F5175E"/>
    <w:rsid w:val="00F524AF"/>
    <w:rsid w:val="00F52648"/>
    <w:rsid w:val="00F53BF5"/>
    <w:rsid w:val="00F54F6B"/>
    <w:rsid w:val="00F74F76"/>
    <w:rsid w:val="00F77443"/>
    <w:rsid w:val="00F87143"/>
    <w:rsid w:val="00F90577"/>
    <w:rsid w:val="00F94B1A"/>
    <w:rsid w:val="00FA499C"/>
    <w:rsid w:val="00FB055C"/>
    <w:rsid w:val="00FB6685"/>
    <w:rsid w:val="00FD293E"/>
    <w:rsid w:val="00FF04C0"/>
    <w:rsid w:val="00FF443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5A515"/>
  <w15:chartTrackingRefBased/>
  <w15:docId w15:val="{1D312412-0C74-4B61-8141-860D847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01"/>
    <w:pPr>
      <w:spacing w:after="40"/>
    </w:pPr>
  </w:style>
  <w:style w:type="paragraph" w:styleId="Overskrift1">
    <w:name w:val="heading 1"/>
    <w:basedOn w:val="Normal"/>
    <w:next w:val="Normal"/>
    <w:link w:val="Overskrift1Tegn"/>
    <w:uiPriority w:val="9"/>
    <w:qFormat/>
    <w:rsid w:val="0046096D"/>
    <w:pPr>
      <w:keepNext/>
      <w:keepLines/>
      <w:numPr>
        <w:numId w:val="2"/>
      </w:numPr>
      <w:spacing w:before="240" w:after="0"/>
      <w:ind w:left="680" w:hanging="680"/>
      <w:outlineLvl w:val="0"/>
    </w:pPr>
    <w:rPr>
      <w:rFonts w:asciiTheme="majorHAnsi" w:eastAsiaTheme="majorEastAsia" w:hAnsiTheme="majorHAnsi" w:cstheme="majorBidi"/>
      <w:color w:val="0C423F"/>
      <w:sz w:val="32"/>
      <w:szCs w:val="32"/>
    </w:rPr>
  </w:style>
  <w:style w:type="paragraph" w:styleId="Overskrift2">
    <w:name w:val="heading 2"/>
    <w:basedOn w:val="Overskrift1"/>
    <w:next w:val="Normal"/>
    <w:link w:val="Overskrift2Tegn"/>
    <w:uiPriority w:val="9"/>
    <w:unhideWhenUsed/>
    <w:qFormat/>
    <w:rsid w:val="00195F56"/>
    <w:pPr>
      <w:numPr>
        <w:ilvl w:val="1"/>
      </w:numPr>
      <w:spacing w:before="40" w:after="40"/>
      <w:ind w:left="680" w:hanging="680"/>
      <w:outlineLvl w:val="1"/>
    </w:pPr>
    <w:rPr>
      <w:sz w:val="26"/>
      <w:szCs w:val="26"/>
    </w:rPr>
  </w:style>
  <w:style w:type="paragraph" w:styleId="Overskrift3">
    <w:name w:val="heading 3"/>
    <w:basedOn w:val="Overskrift2"/>
    <w:next w:val="Normal"/>
    <w:link w:val="Overskrift3Tegn"/>
    <w:uiPriority w:val="9"/>
    <w:unhideWhenUsed/>
    <w:qFormat/>
    <w:rsid w:val="00195F56"/>
    <w:pPr>
      <w:numPr>
        <w:ilvl w:val="2"/>
        <w:numId w:val="1"/>
      </w:numPr>
      <w:spacing w:after="0"/>
      <w:ind w:left="680" w:hanging="680"/>
      <w:outlineLvl w:val="2"/>
    </w:pPr>
    <w:rPr>
      <w:sz w:val="24"/>
      <w:szCs w:val="24"/>
    </w:rPr>
  </w:style>
  <w:style w:type="paragraph" w:styleId="Overskrift4">
    <w:name w:val="heading 4"/>
    <w:basedOn w:val="Normal"/>
    <w:next w:val="Normal"/>
    <w:link w:val="Overskrift4Tegn"/>
    <w:uiPriority w:val="9"/>
    <w:unhideWhenUsed/>
    <w:qFormat/>
    <w:rsid w:val="00195F56"/>
    <w:pPr>
      <w:keepNext/>
      <w:keepLines/>
      <w:spacing w:before="40" w:after="0"/>
      <w:outlineLvl w:val="3"/>
    </w:pPr>
    <w:rPr>
      <w:rFonts w:asciiTheme="majorHAnsi" w:eastAsiaTheme="majorEastAsia" w:hAnsiTheme="majorHAnsi" w:cstheme="majorBidi"/>
      <w:i/>
      <w:iCs/>
      <w:color w:val="0C423F"/>
    </w:rPr>
  </w:style>
  <w:style w:type="paragraph" w:styleId="Overskrift5">
    <w:name w:val="heading 5"/>
    <w:basedOn w:val="Overskrift4"/>
    <w:next w:val="Normal"/>
    <w:link w:val="Overskrift5Tegn"/>
    <w:uiPriority w:val="9"/>
    <w:unhideWhenUsed/>
    <w:qFormat/>
    <w:rsid w:val="00390E75"/>
    <w:pPr>
      <w:outlineLvl w:val="4"/>
    </w:pPr>
  </w:style>
  <w:style w:type="paragraph" w:styleId="Overskrift6">
    <w:name w:val="heading 6"/>
    <w:basedOn w:val="Normal"/>
    <w:next w:val="Normal"/>
    <w:link w:val="Overskrift6Tegn"/>
    <w:uiPriority w:val="9"/>
    <w:semiHidden/>
    <w:unhideWhenUsed/>
    <w:qFormat/>
    <w:rsid w:val="00390E75"/>
    <w:pPr>
      <w:keepNext/>
      <w:keepLines/>
      <w:spacing w:before="40" w:after="0"/>
      <w:outlineLvl w:val="5"/>
    </w:pPr>
    <w:rPr>
      <w:rFonts w:asciiTheme="majorHAnsi" w:eastAsiaTheme="majorEastAsia" w:hAnsiTheme="majorHAnsi" w:cstheme="majorBidi"/>
      <w:color w:val="0C42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096D"/>
    <w:rPr>
      <w:rFonts w:asciiTheme="majorHAnsi" w:eastAsiaTheme="majorEastAsia" w:hAnsiTheme="majorHAnsi" w:cstheme="majorBidi"/>
      <w:color w:val="0C423F"/>
      <w:sz w:val="32"/>
      <w:szCs w:val="32"/>
    </w:rPr>
  </w:style>
  <w:style w:type="character" w:customStyle="1" w:styleId="Overskrift2Tegn">
    <w:name w:val="Overskrift 2 Tegn"/>
    <w:basedOn w:val="Standardskrifttypeiafsnit"/>
    <w:link w:val="Overskrift2"/>
    <w:uiPriority w:val="9"/>
    <w:rsid w:val="00195F56"/>
    <w:rPr>
      <w:rFonts w:asciiTheme="majorHAnsi" w:eastAsiaTheme="majorEastAsia" w:hAnsiTheme="majorHAnsi" w:cstheme="majorBidi"/>
      <w:color w:val="0C423F"/>
      <w:sz w:val="26"/>
      <w:szCs w:val="26"/>
    </w:rPr>
  </w:style>
  <w:style w:type="character" w:customStyle="1" w:styleId="Overskrift3Tegn">
    <w:name w:val="Overskrift 3 Tegn"/>
    <w:basedOn w:val="Standardskrifttypeiafsnit"/>
    <w:link w:val="Overskrift3"/>
    <w:uiPriority w:val="9"/>
    <w:rsid w:val="00195F56"/>
    <w:rPr>
      <w:rFonts w:asciiTheme="majorHAnsi" w:eastAsiaTheme="majorEastAsia" w:hAnsiTheme="majorHAnsi" w:cstheme="majorBidi"/>
      <w:color w:val="0C423F"/>
      <w:sz w:val="24"/>
      <w:szCs w:val="24"/>
    </w:rPr>
  </w:style>
  <w:style w:type="character" w:customStyle="1" w:styleId="Overskrift4Tegn">
    <w:name w:val="Overskrift 4 Tegn"/>
    <w:basedOn w:val="Standardskrifttypeiafsnit"/>
    <w:link w:val="Overskrift4"/>
    <w:uiPriority w:val="9"/>
    <w:rsid w:val="00195F56"/>
    <w:rPr>
      <w:rFonts w:asciiTheme="majorHAnsi" w:eastAsiaTheme="majorEastAsia" w:hAnsiTheme="majorHAnsi" w:cstheme="majorBidi"/>
      <w:i/>
      <w:iCs/>
      <w:color w:val="0C423F"/>
    </w:rPr>
  </w:style>
  <w:style w:type="character" w:customStyle="1" w:styleId="Overskrift5Tegn">
    <w:name w:val="Overskrift 5 Tegn"/>
    <w:basedOn w:val="Standardskrifttypeiafsnit"/>
    <w:link w:val="Overskrift5"/>
    <w:uiPriority w:val="9"/>
    <w:rsid w:val="00390E75"/>
    <w:rPr>
      <w:rFonts w:asciiTheme="majorHAnsi" w:eastAsiaTheme="majorEastAsia" w:hAnsiTheme="majorHAnsi" w:cstheme="majorBidi"/>
      <w:i/>
      <w:iCs/>
      <w:color w:val="0C423F"/>
    </w:rPr>
  </w:style>
  <w:style w:type="character" w:customStyle="1" w:styleId="Overskrift6Tegn">
    <w:name w:val="Overskrift 6 Tegn"/>
    <w:basedOn w:val="Standardskrifttypeiafsnit"/>
    <w:link w:val="Overskrift6"/>
    <w:uiPriority w:val="9"/>
    <w:semiHidden/>
    <w:rsid w:val="00390E75"/>
    <w:rPr>
      <w:rFonts w:asciiTheme="majorHAnsi" w:eastAsiaTheme="majorEastAsia" w:hAnsiTheme="majorHAnsi" w:cstheme="majorBidi"/>
      <w:color w:val="0C423F"/>
    </w:rPr>
  </w:style>
  <w:style w:type="paragraph" w:styleId="Titel">
    <w:name w:val="Title"/>
    <w:basedOn w:val="Normal"/>
    <w:next w:val="Normal"/>
    <w:link w:val="TitelTegn"/>
    <w:uiPriority w:val="10"/>
    <w:qFormat/>
    <w:rsid w:val="00195F56"/>
    <w:pPr>
      <w:spacing w:after="0" w:line="240" w:lineRule="auto"/>
      <w:contextualSpacing/>
    </w:pPr>
    <w:rPr>
      <w:rFonts w:asciiTheme="majorHAnsi" w:eastAsiaTheme="majorEastAsia" w:hAnsiTheme="majorHAnsi" w:cstheme="majorBidi"/>
      <w:color w:val="0C423F"/>
      <w:spacing w:val="-10"/>
      <w:kern w:val="28"/>
      <w:sz w:val="56"/>
      <w:szCs w:val="56"/>
    </w:rPr>
  </w:style>
  <w:style w:type="character" w:customStyle="1" w:styleId="TitelTegn">
    <w:name w:val="Titel Tegn"/>
    <w:basedOn w:val="Standardskrifttypeiafsnit"/>
    <w:link w:val="Titel"/>
    <w:uiPriority w:val="10"/>
    <w:rsid w:val="00195F56"/>
    <w:rPr>
      <w:rFonts w:asciiTheme="majorHAnsi" w:eastAsiaTheme="majorEastAsia" w:hAnsiTheme="majorHAnsi" w:cstheme="majorBidi"/>
      <w:color w:val="0C423F"/>
      <w:spacing w:val="-10"/>
      <w:kern w:val="28"/>
      <w:sz w:val="56"/>
      <w:szCs w:val="56"/>
    </w:rPr>
  </w:style>
  <w:style w:type="paragraph" w:styleId="Sidehoved">
    <w:name w:val="header"/>
    <w:basedOn w:val="Normal"/>
    <w:link w:val="SidehovedTegn"/>
    <w:uiPriority w:val="99"/>
    <w:unhideWhenUsed/>
    <w:rsid w:val="00FD2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D293E"/>
  </w:style>
  <w:style w:type="paragraph" w:styleId="Sidefod">
    <w:name w:val="footer"/>
    <w:basedOn w:val="Normal"/>
    <w:link w:val="SidefodTegn"/>
    <w:uiPriority w:val="99"/>
    <w:unhideWhenUsed/>
    <w:rsid w:val="00FD2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D293E"/>
  </w:style>
  <w:style w:type="table" w:styleId="Tabel-Gitter">
    <w:name w:val="Table Grid"/>
    <w:basedOn w:val="Tabel-Normal"/>
    <w:uiPriority w:val="39"/>
    <w:rsid w:val="00FD293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ummereretoverskrift">
    <w:name w:val="Unummereret overskrift"/>
    <w:basedOn w:val="Normal"/>
    <w:next w:val="Normal"/>
    <w:link w:val="UnummereretoverskriftTegn"/>
    <w:qFormat/>
    <w:rsid w:val="00195F56"/>
    <w:pPr>
      <w:spacing w:before="120"/>
    </w:pPr>
    <w:rPr>
      <w:rFonts w:asciiTheme="majorHAnsi" w:eastAsiaTheme="majorEastAsia" w:hAnsiTheme="majorHAnsi" w:cstheme="majorBidi"/>
      <w:color w:val="0C423F"/>
      <w:sz w:val="32"/>
      <w:szCs w:val="32"/>
    </w:rPr>
  </w:style>
  <w:style w:type="character" w:customStyle="1" w:styleId="UnummereretoverskriftTegn">
    <w:name w:val="Unummereret overskrift Tegn"/>
    <w:basedOn w:val="Overskrift1Tegn"/>
    <w:link w:val="Unummereretoverskrift"/>
    <w:rsid w:val="00195F56"/>
    <w:rPr>
      <w:rFonts w:asciiTheme="majorHAnsi" w:eastAsiaTheme="majorEastAsia" w:hAnsiTheme="majorHAnsi" w:cstheme="majorBidi"/>
      <w:color w:val="0C423F"/>
      <w:sz w:val="32"/>
      <w:szCs w:val="32"/>
    </w:rPr>
  </w:style>
  <w:style w:type="paragraph" w:customStyle="1" w:styleId="Kode">
    <w:name w:val="Kode"/>
    <w:basedOn w:val="Normal"/>
    <w:link w:val="KodeTegn"/>
    <w:autoRedefine/>
    <w:qFormat/>
    <w:rsid w:val="00BC4437"/>
    <w:pPr>
      <w:pBdr>
        <w:top w:val="single" w:sz="12" w:space="1" w:color="0F7D3F"/>
        <w:left w:val="single" w:sz="12" w:space="4" w:color="0F7D3F"/>
        <w:bottom w:val="single" w:sz="12" w:space="1" w:color="0F7D3F"/>
        <w:right w:val="single" w:sz="12" w:space="0" w:color="0F7D3F"/>
      </w:pBdr>
      <w:autoSpaceDE w:val="0"/>
      <w:autoSpaceDN w:val="0"/>
      <w:adjustRightInd w:val="0"/>
      <w:spacing w:after="0" w:line="240" w:lineRule="auto"/>
      <w:ind w:left="1134" w:right="1134"/>
    </w:pPr>
    <w:rPr>
      <w:rFonts w:ascii="Consolas" w:hAnsi="Consolas" w:cs="Consolas"/>
      <w:noProof/>
      <w:color w:val="000000"/>
      <w:szCs w:val="19"/>
    </w:rPr>
  </w:style>
  <w:style w:type="character" w:customStyle="1" w:styleId="KodeTegn">
    <w:name w:val="Kode Tegn"/>
    <w:basedOn w:val="Standardskrifttypeiafsnit"/>
    <w:link w:val="Kode"/>
    <w:rsid w:val="00BC4437"/>
    <w:rPr>
      <w:rFonts w:ascii="Consolas" w:hAnsi="Consolas" w:cs="Consolas"/>
      <w:noProof/>
      <w:color w:val="000000"/>
      <w:szCs w:val="19"/>
    </w:rPr>
  </w:style>
  <w:style w:type="paragraph" w:styleId="Listeafsnit">
    <w:name w:val="List Paragraph"/>
    <w:basedOn w:val="Normal"/>
    <w:uiPriority w:val="34"/>
    <w:qFormat/>
    <w:rsid w:val="00117901"/>
    <w:pPr>
      <w:ind w:left="720"/>
      <w:contextualSpacing/>
    </w:pPr>
  </w:style>
  <w:style w:type="character" w:styleId="Bogenstitel">
    <w:name w:val="Book Title"/>
    <w:basedOn w:val="Standardskrifttypeiafsnit"/>
    <w:uiPriority w:val="33"/>
    <w:qFormat/>
    <w:rsid w:val="00117901"/>
    <w:rPr>
      <w:b/>
      <w:bCs/>
      <w:i/>
      <w:iCs/>
      <w:spacing w:val="5"/>
    </w:rPr>
  </w:style>
  <w:style w:type="paragraph" w:customStyle="1" w:styleId="Kode-inline">
    <w:name w:val="Kode-inline"/>
    <w:basedOn w:val="Kode"/>
    <w:qFormat/>
    <w:rsid w:val="00117901"/>
    <w:rPr>
      <w:sz w:val="19"/>
    </w:rPr>
  </w:style>
  <w:style w:type="character" w:styleId="Hyperlink">
    <w:name w:val="Hyperlink"/>
    <w:basedOn w:val="Standardskrifttypeiafsnit"/>
    <w:uiPriority w:val="99"/>
    <w:unhideWhenUsed/>
    <w:rsid w:val="00117901"/>
    <w:rPr>
      <w:color w:val="0000FF"/>
      <w:u w:val="single"/>
    </w:rPr>
  </w:style>
  <w:style w:type="character" w:styleId="Pladsholdertekst">
    <w:name w:val="Placeholder Text"/>
    <w:basedOn w:val="Standardskrifttypeiafsnit"/>
    <w:uiPriority w:val="99"/>
    <w:semiHidden/>
    <w:rsid w:val="00117901"/>
    <w:rPr>
      <w:color w:val="808080"/>
    </w:rPr>
  </w:style>
  <w:style w:type="character" w:styleId="Ulstomtale">
    <w:name w:val="Unresolved Mention"/>
    <w:basedOn w:val="Standardskrifttypeiafsnit"/>
    <w:uiPriority w:val="99"/>
    <w:semiHidden/>
    <w:unhideWhenUsed/>
    <w:rsid w:val="00117901"/>
    <w:rPr>
      <w:color w:val="605E5C"/>
      <w:shd w:val="clear" w:color="auto" w:fill="E1DFDD"/>
    </w:rPr>
  </w:style>
  <w:style w:type="paragraph" w:styleId="Overskrift">
    <w:name w:val="TOC Heading"/>
    <w:basedOn w:val="Overskrift1"/>
    <w:next w:val="Normal"/>
    <w:uiPriority w:val="39"/>
    <w:unhideWhenUsed/>
    <w:qFormat/>
    <w:rsid w:val="00117901"/>
    <w:pPr>
      <w:numPr>
        <w:numId w:val="0"/>
      </w:numPr>
      <w:outlineLvl w:val="9"/>
    </w:pPr>
    <w:rPr>
      <w:color w:val="2F5496" w:themeColor="accent1" w:themeShade="BF"/>
      <w:lang w:eastAsia="da-DK"/>
    </w:rPr>
  </w:style>
  <w:style w:type="paragraph" w:styleId="Indholdsfortegnelse1">
    <w:name w:val="toc 1"/>
    <w:basedOn w:val="Normal"/>
    <w:next w:val="Normal"/>
    <w:autoRedefine/>
    <w:uiPriority w:val="39"/>
    <w:unhideWhenUsed/>
    <w:rsid w:val="00117901"/>
    <w:pPr>
      <w:spacing w:after="100"/>
    </w:pPr>
  </w:style>
  <w:style w:type="paragraph" w:styleId="Indholdsfortegnelse2">
    <w:name w:val="toc 2"/>
    <w:basedOn w:val="Normal"/>
    <w:next w:val="Normal"/>
    <w:autoRedefine/>
    <w:uiPriority w:val="39"/>
    <w:unhideWhenUsed/>
    <w:rsid w:val="00117901"/>
    <w:pPr>
      <w:spacing w:after="100"/>
      <w:ind w:left="220"/>
    </w:pPr>
  </w:style>
  <w:style w:type="paragraph" w:styleId="Indholdsfortegnelse3">
    <w:name w:val="toc 3"/>
    <w:basedOn w:val="Normal"/>
    <w:next w:val="Normal"/>
    <w:autoRedefine/>
    <w:uiPriority w:val="39"/>
    <w:unhideWhenUsed/>
    <w:rsid w:val="00117901"/>
    <w:pPr>
      <w:spacing w:after="100"/>
      <w:ind w:left="440"/>
    </w:pPr>
  </w:style>
  <w:style w:type="paragraph" w:styleId="Fodnotetekst">
    <w:name w:val="footnote text"/>
    <w:basedOn w:val="Normal"/>
    <w:link w:val="FodnotetekstTegn"/>
    <w:uiPriority w:val="99"/>
    <w:semiHidden/>
    <w:unhideWhenUsed/>
    <w:rsid w:val="0011790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17901"/>
    <w:rPr>
      <w:sz w:val="20"/>
      <w:szCs w:val="20"/>
    </w:rPr>
  </w:style>
  <w:style w:type="character" w:styleId="Fodnotehenvisning">
    <w:name w:val="footnote reference"/>
    <w:basedOn w:val="Standardskrifttypeiafsnit"/>
    <w:uiPriority w:val="99"/>
    <w:semiHidden/>
    <w:unhideWhenUsed/>
    <w:rsid w:val="00117901"/>
    <w:rPr>
      <w:vertAlign w:val="superscript"/>
    </w:rPr>
  </w:style>
  <w:style w:type="paragraph" w:styleId="NormalWeb">
    <w:name w:val="Normal (Web)"/>
    <w:basedOn w:val="Normal"/>
    <w:uiPriority w:val="99"/>
    <w:semiHidden/>
    <w:unhideWhenUsed/>
    <w:rsid w:val="00FA499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FA499C"/>
    <w:rPr>
      <w:i/>
      <w:iCs/>
    </w:rPr>
  </w:style>
  <w:style w:type="paragraph" w:styleId="FormateretHTML">
    <w:name w:val="HTML Preformatted"/>
    <w:basedOn w:val="Normal"/>
    <w:link w:val="FormateretHTMLTegn"/>
    <w:uiPriority w:val="99"/>
    <w:semiHidden/>
    <w:unhideWhenUsed/>
    <w:rsid w:val="0091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915D8C"/>
    <w:rPr>
      <w:rFonts w:ascii="Courier New" w:eastAsia="Times New Roman" w:hAnsi="Courier New" w:cs="Courier New"/>
      <w:sz w:val="20"/>
      <w:szCs w:val="20"/>
      <w:lang w:eastAsia="da-DK"/>
    </w:rPr>
  </w:style>
  <w:style w:type="paragraph" w:styleId="Billedtekst">
    <w:name w:val="caption"/>
    <w:basedOn w:val="Normal"/>
    <w:next w:val="Normal"/>
    <w:uiPriority w:val="35"/>
    <w:unhideWhenUsed/>
    <w:qFormat/>
    <w:rsid w:val="007B0F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3773">
      <w:bodyDiv w:val="1"/>
      <w:marLeft w:val="0"/>
      <w:marRight w:val="0"/>
      <w:marTop w:val="0"/>
      <w:marBottom w:val="0"/>
      <w:divBdr>
        <w:top w:val="none" w:sz="0" w:space="0" w:color="auto"/>
        <w:left w:val="none" w:sz="0" w:space="0" w:color="auto"/>
        <w:bottom w:val="none" w:sz="0" w:space="0" w:color="auto"/>
        <w:right w:val="none" w:sz="0" w:space="0" w:color="auto"/>
      </w:divBdr>
    </w:div>
    <w:div w:id="665480576">
      <w:bodyDiv w:val="1"/>
      <w:marLeft w:val="0"/>
      <w:marRight w:val="0"/>
      <w:marTop w:val="0"/>
      <w:marBottom w:val="0"/>
      <w:divBdr>
        <w:top w:val="none" w:sz="0" w:space="0" w:color="auto"/>
        <w:left w:val="none" w:sz="0" w:space="0" w:color="auto"/>
        <w:bottom w:val="none" w:sz="0" w:space="0" w:color="auto"/>
        <w:right w:val="none" w:sz="0" w:space="0" w:color="auto"/>
      </w:divBdr>
    </w:div>
    <w:div w:id="174610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rehusfeldt.com/2011/03/29/danskalgoritmeterminologi/"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coding-geek.com/how-databases-work/"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docs.microsoft.com/en-us/dotnet/api/system.collections.generic.list-1.sort?view=netcore-3.1" TargetMode="External"/><Relationship Id="rId63" Type="http://schemas.openxmlformats.org/officeDocument/2006/relationships/hyperlink" Target="https://www.youtube.com/watch?v=FNeL18KsWPc" TargetMode="External"/><Relationship Id="rId68" Type="http://schemas.openxmlformats.org/officeDocument/2006/relationships/hyperlink" Target="https://www.youtube.com/watch?v=KyUTuwz_b7Q" TargetMode="External"/><Relationship Id="rId76" Type="http://schemas.openxmlformats.org/officeDocument/2006/relationships/image" Target="media/image31.png"/><Relationship Id="rId84" Type="http://schemas.openxmlformats.org/officeDocument/2006/relationships/hyperlink" Target="https://en.wikipedia.org/wiki/Minimum_spanning_tree" TargetMode="External"/><Relationship Id="rId89" Type="http://schemas.openxmlformats.org/officeDocument/2006/relationships/hyperlink" Target="https://en.wikipedia.org/wiki/Fibonacci_heap" TargetMode="External"/><Relationship Id="rId7" Type="http://schemas.openxmlformats.org/officeDocument/2006/relationships/endnotes" Target="endnotes.xml"/><Relationship Id="rId71" Type="http://schemas.openxmlformats.org/officeDocument/2006/relationships/hyperlink" Target="https://www.youtube.com/watch?v=shs0KM3wKv8"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ucative.io/blog/recursion" TargetMode="External"/><Relationship Id="rId29" Type="http://schemas.openxmlformats.org/officeDocument/2006/relationships/hyperlink" Target="https://youtu.be/So8kx3vLfjk" TargetMode="External"/><Relationship Id="rId11" Type="http://schemas.openxmlformats.org/officeDocument/2006/relationships/hyperlink" Target="https://slideplayer.dk/slide/2323461/" TargetMode="External"/><Relationship Id="rId24" Type="http://schemas.openxmlformats.org/officeDocument/2006/relationships/image" Target="media/image7.png"/><Relationship Id="rId32" Type="http://schemas.openxmlformats.org/officeDocument/2006/relationships/hyperlink" Target="https://en.wikipedia.org/wiki/Quicks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stackoverflow.com/questions/18181210/what-is-the-number-of-partitions-and-range-of-an-array" TargetMode="External"/><Relationship Id="rId66" Type="http://schemas.openxmlformats.org/officeDocument/2006/relationships/hyperlink" Target="https://en.wikipedia.org/wiki/Splay_tree" TargetMode="External"/><Relationship Id="rId74" Type="http://schemas.openxmlformats.org/officeDocument/2006/relationships/image" Target="media/image30.png"/><Relationship Id="rId79" Type="http://schemas.openxmlformats.org/officeDocument/2006/relationships/hyperlink" Target="https://drive.google.com/file/d/1bqACvvUgH8P84QA2XrCIn7bGQrK74pXs/view?usp=sharing" TargetMode="External"/><Relationship Id="rId87" Type="http://schemas.openxmlformats.org/officeDocument/2006/relationships/hyperlink" Target="https://www.youtube.com/watch?v=cY4HiiFHO1o" TargetMode="External"/><Relationship Id="rId5" Type="http://schemas.openxmlformats.org/officeDocument/2006/relationships/webSettings" Target="webSettings.xml"/><Relationship Id="rId61" Type="http://schemas.openxmlformats.org/officeDocument/2006/relationships/hyperlink" Target="http://www.docjava.dk/datastrukturer/balancerede_traeer/avl_traeer/avl_traeer.htm" TargetMode="External"/><Relationship Id="rId82" Type="http://schemas.openxmlformats.org/officeDocument/2006/relationships/hyperlink" Target="https://da.wikipedia.org/wiki/R%C3%B8d-sort_tr%C3%A6" TargetMode="External"/><Relationship Id="rId90" Type="http://schemas.openxmlformats.org/officeDocument/2006/relationships/hyperlink" Target="https://en.wikipedia.org/wiki/Voronoi_diagram" TargetMode="External"/><Relationship Id="rId19" Type="http://schemas.openxmlformats.org/officeDocument/2006/relationships/image" Target="media/image3.png"/><Relationship Id="rId14" Type="http://schemas.openxmlformats.org/officeDocument/2006/relationships/hyperlink" Target="https://www.youtube.com/watch?v=AfBqVVKg4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a.wikipedia.org/wiki/Boblesortering"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Heapsort" TargetMode="External"/><Relationship Id="rId64" Type="http://schemas.openxmlformats.org/officeDocument/2006/relationships/hyperlink" Target="https://youtu.be/8J_CoOhbwVw" TargetMode="External"/><Relationship Id="rId69" Type="http://schemas.openxmlformats.org/officeDocument/2006/relationships/hyperlink" Target="https://en.wikipedia.org/wiki/Hash_table" TargetMode="External"/><Relationship Id="rId77" Type="http://schemas.openxmlformats.org/officeDocument/2006/relationships/hyperlink" Target="https://en.wikipedia.org/wiki/Dijkstra%27s_algorithm" TargetMode="External"/><Relationship Id="rId8" Type="http://schemas.openxmlformats.org/officeDocument/2006/relationships/hyperlink" Target="https://en.wikipedia.org/wiki/Sorting_algorithm" TargetMode="External"/><Relationship Id="rId51" Type="http://schemas.openxmlformats.org/officeDocument/2006/relationships/image" Target="media/image26.png"/><Relationship Id="rId72" Type="http://schemas.openxmlformats.org/officeDocument/2006/relationships/hyperlink" Target="https://www.youtube.com/watch?v=ea8BRGxGmlA" TargetMode="External"/><Relationship Id="rId80" Type="http://schemas.openxmlformats.org/officeDocument/2006/relationships/hyperlink" Target="https://en.wikipedia.org/wiki/Fibonacci_heap" TargetMode="External"/><Relationship Id="rId85" Type="http://schemas.openxmlformats.org/officeDocument/2006/relationships/hyperlink" Target="https://en.wikipedia.org/wiki/Travelling_salesman_proble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tnetcoretutorials.com/2020/05/10/basic-sorting-algorithms-in-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youtu.be/0nWJ0vLqFQI"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microsoft.com/en-us/dotnet/api/system.linq.enumerable.orderby?view=netcore-3.1" TargetMode="External"/><Relationship Id="rId67" Type="http://schemas.openxmlformats.org/officeDocument/2006/relationships/hyperlink" Target="https://en.wikipedia.org/wiki/Red%E2%80%93black_tree" TargetMode="External"/><Relationship Id="rId20" Type="http://schemas.openxmlformats.org/officeDocument/2006/relationships/image" Target="media/image4.png"/><Relationship Id="rId41" Type="http://schemas.openxmlformats.org/officeDocument/2006/relationships/hyperlink" Target="https://drive.google.com/file/d/1bqACvvUgH8P84QA2XrCIn7bGQrK74pXs/view?usp=sharing" TargetMode="External"/><Relationship Id="rId54" Type="http://schemas.openxmlformats.org/officeDocument/2006/relationships/hyperlink" Target="https://docs.microsoft.com/en-us/dotnet/api/system.array.sort?redirectedfrom=MSDN&amp;view=netcore-3.1" TargetMode="External"/><Relationship Id="rId62" Type="http://schemas.openxmlformats.org/officeDocument/2006/relationships/hyperlink" Target="https://www.youtube.com/watch?v=vRwi_UcZGjU" TargetMode="External"/><Relationship Id="rId70" Type="http://schemas.openxmlformats.org/officeDocument/2006/relationships/hyperlink" Target="https://www.tutorialspoint.com/data_structures_algorithms/hash_data_structure.htm" TargetMode="External"/><Relationship Id="rId75" Type="http://schemas.openxmlformats.org/officeDocument/2006/relationships/hyperlink" Target="https://en.wikipedia.org/wiki/Graph_traversal" TargetMode="External"/><Relationship Id="rId83" Type="http://schemas.openxmlformats.org/officeDocument/2006/relationships/hyperlink" Target="https://en.wikipedia.org/wiki/Splay_tree" TargetMode="External"/><Relationship Id="rId88" Type="http://schemas.openxmlformats.org/officeDocument/2006/relationships/hyperlink" Target="https://en.wikipedia.org/wiki/NP-completenes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6Mnn7KOZ9l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ap_(data_structure)"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cs.au.dk/~gerth/dPersp15/" TargetMode="External"/><Relationship Id="rId31" Type="http://schemas.openxmlformats.org/officeDocument/2006/relationships/hyperlink" Target="https://en.wikipedia.org/wiki/Quicksort"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en.wikipedia.org/wiki/Sorting_algorithm" TargetMode="External"/><Relationship Id="rId65" Type="http://schemas.openxmlformats.org/officeDocument/2006/relationships/hyperlink" Target="https://en.wikipedia.org/wiki/M-ary_tree" TargetMode="External"/><Relationship Id="rId73" Type="http://schemas.openxmlformats.org/officeDocument/2006/relationships/hyperlink" Target="https://www.tutorialspoint.com/cryptography/cryptography_hash_functions.htm" TargetMode="External"/><Relationship Id="rId78" Type="http://schemas.openxmlformats.org/officeDocument/2006/relationships/hyperlink" Target="https://www.youtube.com/watch?v=eFZCPlZCyIM" TargetMode="External"/><Relationship Id="rId81" Type="http://schemas.openxmlformats.org/officeDocument/2006/relationships/hyperlink" Target="https://en.wikipedia.org/wiki/Dijkstra%27s_algorithm" TargetMode="External"/><Relationship Id="rId86" Type="http://schemas.openxmlformats.org/officeDocument/2006/relationships/hyperlink" Target="https://www.youtube.com/watch?v=hh-uFQ-MGf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au.dk/~gerth/dADS1-13/Jav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Opgaveskabel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Sorteringstider i millisekunder efter</a:t>
            </a:r>
            <a:r>
              <a:rPr lang="da-DK" baseline="0"/>
              <a:t> antal elementer</a:t>
            </a:r>
            <a:endParaRPr lang="da-D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scatterChart>
        <c:scatterStyle val="lineMarker"/>
        <c:varyColors val="0"/>
        <c:ser>
          <c:idx val="1"/>
          <c:order val="0"/>
          <c:tx>
            <c:strRef>
              <c:f>'Ark1'!$A$13</c:f>
              <c:strCache>
                <c:ptCount val="1"/>
                <c:pt idx="0">
                  <c:v>InsertionSort:</c:v>
                </c:pt>
              </c:strCache>
            </c:strRef>
          </c:tx>
          <c:spPr>
            <a:ln w="19050" cap="rnd">
              <a:noFill/>
              <a:round/>
            </a:ln>
            <a:effectLst/>
          </c:spPr>
          <c:marker>
            <c:symbol val="circle"/>
            <c:size val="5"/>
            <c:spPr>
              <a:solidFill>
                <a:schemeClr val="accent2"/>
              </a:solidFill>
              <a:ln w="9525">
                <a:solidFill>
                  <a:schemeClr val="accent2"/>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'Ark1'!$B$13:$K$13</c:f>
              <c:numCache>
                <c:formatCode>General</c:formatCode>
                <c:ptCount val="10"/>
                <c:pt idx="0">
                  <c:v>0.29870000000000002</c:v>
                </c:pt>
                <c:pt idx="1">
                  <c:v>0.3175</c:v>
                </c:pt>
                <c:pt idx="2">
                  <c:v>0.27579999999999999</c:v>
                </c:pt>
                <c:pt idx="3">
                  <c:v>0.26979999999999998</c:v>
                </c:pt>
                <c:pt idx="4">
                  <c:v>0.30980000000000002</c:v>
                </c:pt>
                <c:pt idx="5">
                  <c:v>0.31059999999999999</c:v>
                </c:pt>
                <c:pt idx="6">
                  <c:v>0.28870000000000001</c:v>
                </c:pt>
                <c:pt idx="7">
                  <c:v>0.27929999999999999</c:v>
                </c:pt>
                <c:pt idx="8">
                  <c:v>0.31830000000000003</c:v>
                </c:pt>
                <c:pt idx="9">
                  <c:v>0.31180000000000002</c:v>
                </c:pt>
              </c:numCache>
            </c:numRef>
          </c:yVal>
          <c:smooth val="0"/>
          <c:extLst>
            <c:ext xmlns:c16="http://schemas.microsoft.com/office/drawing/2014/chart" uri="{C3380CC4-5D6E-409C-BE32-E72D297353CC}">
              <c16:uniqueId val="{00000000-771A-4776-81FF-1913EC6E3D41}"/>
            </c:ext>
          </c:extLst>
        </c:ser>
        <c:ser>
          <c:idx val="2"/>
          <c:order val="1"/>
          <c:tx>
            <c:strRef>
              <c:f>'Ark1'!$A$14</c:f>
              <c:strCache>
                <c:ptCount val="1"/>
                <c:pt idx="0">
                  <c:v>SelectionSort:</c:v>
                </c:pt>
              </c:strCache>
            </c:strRef>
          </c:tx>
          <c:spPr>
            <a:ln w="19050" cap="rnd">
              <a:noFill/>
              <a:round/>
            </a:ln>
            <a:effectLst/>
          </c:spPr>
          <c:marker>
            <c:symbol val="circle"/>
            <c:size val="5"/>
            <c:spPr>
              <a:solidFill>
                <a:schemeClr val="accent3"/>
              </a:solidFill>
              <a:ln w="9525">
                <a:solidFill>
                  <a:schemeClr val="accent3"/>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'Ark1'!$B$14:$K$14</c:f>
              <c:numCache>
                <c:formatCode>General</c:formatCode>
                <c:ptCount val="10"/>
                <c:pt idx="0">
                  <c:v>0.17349999999999999</c:v>
                </c:pt>
                <c:pt idx="1">
                  <c:v>0.22059999999999999</c:v>
                </c:pt>
                <c:pt idx="2">
                  <c:v>0.1845</c:v>
                </c:pt>
                <c:pt idx="3">
                  <c:v>0.14549999999999999</c:v>
                </c:pt>
                <c:pt idx="4">
                  <c:v>0.20569999999999999</c:v>
                </c:pt>
                <c:pt idx="5">
                  <c:v>0.21049999999999999</c:v>
                </c:pt>
                <c:pt idx="6">
                  <c:v>0.16800000000000001</c:v>
                </c:pt>
                <c:pt idx="7">
                  <c:v>0.18590000000000001</c:v>
                </c:pt>
                <c:pt idx="8">
                  <c:v>0.26619999999999999</c:v>
                </c:pt>
                <c:pt idx="9">
                  <c:v>0.2326</c:v>
                </c:pt>
              </c:numCache>
            </c:numRef>
          </c:yVal>
          <c:smooth val="0"/>
          <c:extLst>
            <c:ext xmlns:c16="http://schemas.microsoft.com/office/drawing/2014/chart" uri="{C3380CC4-5D6E-409C-BE32-E72D297353CC}">
              <c16:uniqueId val="{00000001-771A-4776-81FF-1913EC6E3D41}"/>
            </c:ext>
          </c:extLst>
        </c:ser>
        <c:ser>
          <c:idx val="3"/>
          <c:order val="2"/>
          <c:tx>
            <c:strRef>
              <c:f>'Ark1'!$A$15</c:f>
              <c:strCache>
                <c:ptCount val="1"/>
                <c:pt idx="0">
                  <c:v>QuickSort:</c:v>
                </c:pt>
              </c:strCache>
            </c:strRef>
          </c:tx>
          <c:spPr>
            <a:ln w="19050" cap="rnd">
              <a:noFill/>
              <a:round/>
            </a:ln>
            <a:effectLst/>
          </c:spPr>
          <c:marker>
            <c:symbol val="circle"/>
            <c:size val="5"/>
            <c:spPr>
              <a:solidFill>
                <a:schemeClr val="accent4"/>
              </a:solidFill>
              <a:ln w="9525">
                <a:solidFill>
                  <a:schemeClr val="accent4"/>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'Ark1'!$B$15:$K$15</c:f>
              <c:numCache>
                <c:formatCode>General</c:formatCode>
                <c:ptCount val="10"/>
                <c:pt idx="0">
                  <c:v>0.3604</c:v>
                </c:pt>
                <c:pt idx="1">
                  <c:v>0.3926</c:v>
                </c:pt>
                <c:pt idx="2">
                  <c:v>0.33350000000000002</c:v>
                </c:pt>
                <c:pt idx="3">
                  <c:v>0.33339999999999997</c:v>
                </c:pt>
                <c:pt idx="4">
                  <c:v>0.3427</c:v>
                </c:pt>
                <c:pt idx="5">
                  <c:v>0.3705</c:v>
                </c:pt>
                <c:pt idx="6">
                  <c:v>0.32479999999999998</c:v>
                </c:pt>
                <c:pt idx="7">
                  <c:v>0.3337</c:v>
                </c:pt>
                <c:pt idx="8">
                  <c:v>0.38669999999999999</c:v>
                </c:pt>
                <c:pt idx="9">
                  <c:v>0.35699999999999998</c:v>
                </c:pt>
              </c:numCache>
            </c:numRef>
          </c:yVal>
          <c:smooth val="0"/>
          <c:extLst>
            <c:ext xmlns:c16="http://schemas.microsoft.com/office/drawing/2014/chart" uri="{C3380CC4-5D6E-409C-BE32-E72D297353CC}">
              <c16:uniqueId val="{00000002-771A-4776-81FF-1913EC6E3D41}"/>
            </c:ext>
          </c:extLst>
        </c:ser>
        <c:ser>
          <c:idx val="4"/>
          <c:order val="3"/>
          <c:tx>
            <c:strRef>
              <c:f>'Ark1'!$A$16</c:f>
              <c:strCache>
                <c:ptCount val="1"/>
                <c:pt idx="0">
                  <c:v>MergeSort:</c:v>
                </c:pt>
              </c:strCache>
            </c:strRef>
          </c:tx>
          <c:spPr>
            <a:ln w="19050" cap="rnd">
              <a:noFill/>
              <a:round/>
            </a:ln>
            <a:effectLst/>
          </c:spPr>
          <c:marker>
            <c:symbol val="circle"/>
            <c:size val="5"/>
            <c:spPr>
              <a:solidFill>
                <a:schemeClr val="accent5"/>
              </a:solidFill>
              <a:ln w="9525">
                <a:solidFill>
                  <a:schemeClr val="accent5"/>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'Ark1'!$B$16:$K$16</c:f>
              <c:numCache>
                <c:formatCode>General</c:formatCode>
                <c:ptCount val="10"/>
                <c:pt idx="0">
                  <c:v>0.4325</c:v>
                </c:pt>
                <c:pt idx="1">
                  <c:v>0.40710000000000002</c:v>
                </c:pt>
                <c:pt idx="2">
                  <c:v>0.41020000000000001</c:v>
                </c:pt>
                <c:pt idx="3">
                  <c:v>0.41089999999999999</c:v>
                </c:pt>
                <c:pt idx="4">
                  <c:v>0.41489999999999999</c:v>
                </c:pt>
                <c:pt idx="5">
                  <c:v>0.43640000000000001</c:v>
                </c:pt>
                <c:pt idx="6">
                  <c:v>0.3891</c:v>
                </c:pt>
                <c:pt idx="7">
                  <c:v>0.4148</c:v>
                </c:pt>
                <c:pt idx="8">
                  <c:v>0.4461</c:v>
                </c:pt>
                <c:pt idx="9">
                  <c:v>0.43759999999999999</c:v>
                </c:pt>
              </c:numCache>
            </c:numRef>
          </c:yVal>
          <c:smooth val="0"/>
          <c:extLst>
            <c:ext xmlns:c16="http://schemas.microsoft.com/office/drawing/2014/chart" uri="{C3380CC4-5D6E-409C-BE32-E72D297353CC}">
              <c16:uniqueId val="{00000003-771A-4776-81FF-1913EC6E3D41}"/>
            </c:ext>
          </c:extLst>
        </c:ser>
        <c:ser>
          <c:idx val="5"/>
          <c:order val="4"/>
          <c:tx>
            <c:strRef>
              <c:f>'Ark1'!$A$17</c:f>
              <c:strCache>
                <c:ptCount val="1"/>
                <c:pt idx="0">
                  <c:v>HeapBinaryTree:</c:v>
                </c:pt>
              </c:strCache>
            </c:strRef>
          </c:tx>
          <c:spPr>
            <a:ln w="19050" cap="rnd">
              <a:noFill/>
              <a:round/>
            </a:ln>
            <a:effectLst/>
          </c:spPr>
          <c:marker>
            <c:symbol val="circle"/>
            <c:size val="5"/>
            <c:spPr>
              <a:solidFill>
                <a:schemeClr val="accent6"/>
              </a:solidFill>
              <a:ln w="9525">
                <a:solidFill>
                  <a:schemeClr val="accent6"/>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'Ark1'!$B$17:$K$17</c:f>
              <c:numCache>
                <c:formatCode>General</c:formatCode>
                <c:ptCount val="10"/>
                <c:pt idx="0">
                  <c:v>2.2006999999999999</c:v>
                </c:pt>
                <c:pt idx="1">
                  <c:v>2.1305000000000001</c:v>
                </c:pt>
                <c:pt idx="2">
                  <c:v>2.0735999999999999</c:v>
                </c:pt>
                <c:pt idx="3">
                  <c:v>2.0691000000000002</c:v>
                </c:pt>
                <c:pt idx="4">
                  <c:v>2.5150999999999999</c:v>
                </c:pt>
                <c:pt idx="5">
                  <c:v>2.1259000000000001</c:v>
                </c:pt>
                <c:pt idx="6">
                  <c:v>2.0891999999999999</c:v>
                </c:pt>
                <c:pt idx="7">
                  <c:v>2.1027999999999998</c:v>
                </c:pt>
                <c:pt idx="8">
                  <c:v>2.2494999999999998</c:v>
                </c:pt>
                <c:pt idx="9">
                  <c:v>2.0710999999999999</c:v>
                </c:pt>
              </c:numCache>
            </c:numRef>
          </c:yVal>
          <c:smooth val="0"/>
          <c:extLst>
            <c:ext xmlns:c16="http://schemas.microsoft.com/office/drawing/2014/chart" uri="{C3380CC4-5D6E-409C-BE32-E72D297353CC}">
              <c16:uniqueId val="{00000004-771A-4776-81FF-1913EC6E3D41}"/>
            </c:ext>
          </c:extLst>
        </c:ser>
        <c:ser>
          <c:idx val="6"/>
          <c:order val="5"/>
          <c:tx>
            <c:strRef>
              <c:f>'Ark1'!$A$18</c:f>
              <c:strCache>
                <c:ptCount val="1"/>
                <c:pt idx="0">
                  <c:v>HeapArray:</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'Ark1'!$B$18:$K$18</c:f>
              <c:numCache>
                <c:formatCode>General</c:formatCode>
                <c:ptCount val="10"/>
                <c:pt idx="0">
                  <c:v>1.7466999999999999</c:v>
                </c:pt>
                <c:pt idx="1">
                  <c:v>1.8182</c:v>
                </c:pt>
                <c:pt idx="2">
                  <c:v>1.7779</c:v>
                </c:pt>
                <c:pt idx="3">
                  <c:v>1.8702000000000001</c:v>
                </c:pt>
                <c:pt idx="4">
                  <c:v>1.8565</c:v>
                </c:pt>
                <c:pt idx="5">
                  <c:v>1.8369</c:v>
                </c:pt>
                <c:pt idx="6">
                  <c:v>1.8027</c:v>
                </c:pt>
                <c:pt idx="7">
                  <c:v>1.7874000000000001</c:v>
                </c:pt>
                <c:pt idx="8">
                  <c:v>1.8166</c:v>
                </c:pt>
                <c:pt idx="9">
                  <c:v>1.8673999999999999</c:v>
                </c:pt>
              </c:numCache>
            </c:numRef>
          </c:yVal>
          <c:smooth val="0"/>
          <c:extLst>
            <c:ext xmlns:c16="http://schemas.microsoft.com/office/drawing/2014/chart" uri="{C3380CC4-5D6E-409C-BE32-E72D297353CC}">
              <c16:uniqueId val="{00000005-771A-4776-81FF-1913EC6E3D41}"/>
            </c:ext>
          </c:extLst>
        </c:ser>
        <c:ser>
          <c:idx val="7"/>
          <c:order val="6"/>
          <c:tx>
            <c:strRef>
              <c:f>'Ark1'!$A$19</c:f>
              <c:strCache>
                <c:ptCount val="1"/>
                <c:pt idx="0">
                  <c:v>HeapList:</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'Ark1'!$B$19:$K$19</c:f>
              <c:numCache>
                <c:formatCode>General</c:formatCode>
                <c:ptCount val="10"/>
                <c:pt idx="0">
                  <c:v>1.5932999999999999</c:v>
                </c:pt>
                <c:pt idx="1">
                  <c:v>1.5106999999999999</c:v>
                </c:pt>
                <c:pt idx="2">
                  <c:v>1.4416</c:v>
                </c:pt>
                <c:pt idx="3">
                  <c:v>1.5081</c:v>
                </c:pt>
                <c:pt idx="4">
                  <c:v>1.4962</c:v>
                </c:pt>
                <c:pt idx="5">
                  <c:v>1.4877</c:v>
                </c:pt>
                <c:pt idx="6">
                  <c:v>1.4112</c:v>
                </c:pt>
                <c:pt idx="7">
                  <c:v>1.4355</c:v>
                </c:pt>
                <c:pt idx="8">
                  <c:v>1.4734</c:v>
                </c:pt>
                <c:pt idx="9">
                  <c:v>1.4570000000000001</c:v>
                </c:pt>
              </c:numCache>
            </c:numRef>
          </c:yVal>
          <c:smooth val="0"/>
          <c:extLst>
            <c:ext xmlns:c16="http://schemas.microsoft.com/office/drawing/2014/chart" uri="{C3380CC4-5D6E-409C-BE32-E72D297353CC}">
              <c16:uniqueId val="{00000006-771A-4776-81FF-1913EC6E3D41}"/>
            </c:ext>
          </c:extLst>
        </c:ser>
        <c:dLbls>
          <c:showLegendKey val="0"/>
          <c:showVal val="0"/>
          <c:showCatName val="0"/>
          <c:showSerName val="0"/>
          <c:showPercent val="0"/>
          <c:showBubbleSize val="0"/>
        </c:dLbls>
        <c:axId val="597539736"/>
        <c:axId val="597543344"/>
      </c:scatterChart>
      <c:valAx>
        <c:axId val="59753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43344"/>
        <c:crosses val="autoZero"/>
        <c:crossBetween val="midCat"/>
      </c:valAx>
      <c:valAx>
        <c:axId val="59754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39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3D6052"/>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87967-36A3-4619-B0E3-3BF01E896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Opgaveskabelon.dotx</Template>
  <TotalTime>73218</TotalTime>
  <Pages>1</Pages>
  <Words>11694</Words>
  <Characters>71335</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Shano Fog</cp:lastModifiedBy>
  <cp:revision>60</cp:revision>
  <cp:lastPrinted>2021-11-16T12:49:00Z</cp:lastPrinted>
  <dcterms:created xsi:type="dcterms:W3CDTF">2020-09-03T06:29:00Z</dcterms:created>
  <dcterms:modified xsi:type="dcterms:W3CDTF">2021-12-07T10:49:00Z</dcterms:modified>
</cp:coreProperties>
</file>